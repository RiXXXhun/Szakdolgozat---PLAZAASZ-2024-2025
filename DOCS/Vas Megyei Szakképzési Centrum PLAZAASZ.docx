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7187E1" w14:textId="77777777" w:rsidR="007C5DF4" w:rsidRDefault="005619F0" w:rsidP="008C0570">
      <w:pPr>
        <w:rPr>
          <w:rFonts w:ascii="Arial" w:eastAsia="Times New Roman" w:hAnsi="Arial" w:cs="Arial"/>
          <w:color w:val="800000"/>
        </w:rPr>
      </w:pPr>
      <w:r>
        <w:rPr>
          <w:noProof/>
          <w:lang w:eastAsia="hu-HU" w:bidi="ar-SA"/>
        </w:rPr>
        <w:drawing>
          <wp:anchor distT="0" distB="0" distL="114300" distR="114300" simplePos="0" relativeHeight="251660288" behindDoc="1" locked="0" layoutInCell="1" allowOverlap="1" wp14:anchorId="23C6B8BF" wp14:editId="19AA3A60">
            <wp:simplePos x="0" y="0"/>
            <wp:positionH relativeFrom="margin">
              <wp:align>center</wp:align>
            </wp:positionH>
            <wp:positionV relativeFrom="paragraph">
              <wp:posOffset>-176840</wp:posOffset>
            </wp:positionV>
            <wp:extent cx="1573619" cy="1573619"/>
            <wp:effectExtent l="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3619" cy="15736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6AA36" w14:textId="77777777" w:rsidR="007C5DF4" w:rsidRDefault="00041081" w:rsidP="008C0570">
      <w:r>
        <w:t xml:space="preserve"> </w:t>
      </w:r>
      <w:r>
        <w:tab/>
      </w:r>
    </w:p>
    <w:p w14:paraId="4C6CD3FA" w14:textId="77777777" w:rsidR="007C5DF4" w:rsidRDefault="007C5DF4" w:rsidP="008C0570"/>
    <w:p w14:paraId="060CE921" w14:textId="77777777" w:rsidR="006830DC" w:rsidRDefault="006830DC" w:rsidP="008C0570">
      <w:pPr>
        <w:pStyle w:val="Alcm"/>
      </w:pPr>
    </w:p>
    <w:p w14:paraId="38583928" w14:textId="77777777" w:rsidR="006830DC" w:rsidRDefault="006830DC" w:rsidP="008C0570">
      <w:pPr>
        <w:pStyle w:val="Alcm"/>
      </w:pPr>
    </w:p>
    <w:p w14:paraId="2B9586C7" w14:textId="5372EB39" w:rsidR="00612A61" w:rsidRDefault="00612A61" w:rsidP="008C0570">
      <w:pPr>
        <w:pStyle w:val="Alcm"/>
      </w:pPr>
      <w:r>
        <w:t xml:space="preserve">Vas </w:t>
      </w:r>
      <w:r w:rsidR="004647D5">
        <w:t>Várm</w:t>
      </w:r>
      <w:r>
        <w:t>egyei Szakképzési Centrum</w:t>
      </w:r>
    </w:p>
    <w:p w14:paraId="21B84452" w14:textId="77777777" w:rsidR="0070520E" w:rsidRDefault="006830DC" w:rsidP="0070520E">
      <w:pPr>
        <w:pStyle w:val="Alcm"/>
      </w:pPr>
      <w:r>
        <w:t>Nádasdy Tamás Technikum és Kollégium</w:t>
      </w:r>
    </w:p>
    <w:p w14:paraId="0CC7A685" w14:textId="77777777" w:rsidR="0070520E" w:rsidRPr="0070520E" w:rsidRDefault="0070520E" w:rsidP="0070520E">
      <w:pPr>
        <w:pStyle w:val="Szvegtrzs"/>
      </w:pPr>
    </w:p>
    <w:p w14:paraId="5D9CA49C" w14:textId="1C37BF72" w:rsidR="007C5DF4" w:rsidRDefault="009C67E8" w:rsidP="0070520E">
      <w:pPr>
        <w:pStyle w:val="Alcm"/>
        <w:rPr>
          <w:b/>
          <w:bCs/>
          <w:sz w:val="52"/>
          <w:szCs w:val="38"/>
        </w:rPr>
      </w:pPr>
      <w:proofErr w:type="spellStart"/>
      <w:r w:rsidRPr="0070520E">
        <w:rPr>
          <w:b/>
          <w:bCs/>
          <w:sz w:val="52"/>
          <w:szCs w:val="38"/>
        </w:rPr>
        <w:t>PlázaÁsz</w:t>
      </w:r>
      <w:proofErr w:type="spellEnd"/>
    </w:p>
    <w:p w14:paraId="106616C9" w14:textId="77777777" w:rsidR="0070520E" w:rsidRPr="0070520E" w:rsidRDefault="0070520E" w:rsidP="0070520E">
      <w:pPr>
        <w:pStyle w:val="Szvegtrzs"/>
      </w:pPr>
    </w:p>
    <w:p w14:paraId="5D63E9C9" w14:textId="61D646E0" w:rsidR="007C5DF4" w:rsidRDefault="009C67E8" w:rsidP="0070520E">
      <w:pPr>
        <w:jc w:val="center"/>
        <w:rPr>
          <w:b/>
          <w:bCs/>
          <w:sz w:val="28"/>
          <w:szCs w:val="26"/>
        </w:rPr>
      </w:pPr>
      <w:r w:rsidRPr="0070520E">
        <w:rPr>
          <w:b/>
          <w:bCs/>
          <w:sz w:val="28"/>
          <w:szCs w:val="26"/>
        </w:rPr>
        <w:t>Hustikker Szabolcs, Nagy-Eperjesi Richárd János, Tóth Zoltán</w:t>
      </w:r>
    </w:p>
    <w:p w14:paraId="29A338DF" w14:textId="77777777" w:rsidR="0070520E" w:rsidRDefault="0070520E" w:rsidP="0070520E">
      <w:pPr>
        <w:jc w:val="center"/>
        <w:rPr>
          <w:b/>
          <w:bCs/>
          <w:sz w:val="28"/>
          <w:szCs w:val="26"/>
        </w:rPr>
      </w:pPr>
    </w:p>
    <w:p w14:paraId="4B7F2658" w14:textId="77777777" w:rsidR="0070520E" w:rsidRPr="0070520E" w:rsidRDefault="0070520E" w:rsidP="0070520E">
      <w:pPr>
        <w:jc w:val="center"/>
        <w:rPr>
          <w:b/>
          <w:bCs/>
          <w:sz w:val="28"/>
          <w:szCs w:val="26"/>
        </w:rPr>
      </w:pPr>
    </w:p>
    <w:p w14:paraId="5D0C9A30" w14:textId="77777777" w:rsidR="007C5DF4" w:rsidRPr="0070520E" w:rsidRDefault="002172B8" w:rsidP="008C0570">
      <w:pPr>
        <w:rPr>
          <w:b/>
          <w:bCs/>
          <w:sz w:val="28"/>
          <w:szCs w:val="26"/>
        </w:rPr>
      </w:pPr>
      <w:r w:rsidRPr="0070520E">
        <w:rPr>
          <w:b/>
          <w:bCs/>
          <w:sz w:val="28"/>
          <w:szCs w:val="26"/>
        </w:rPr>
        <w:t>Konzulens:</w:t>
      </w:r>
    </w:p>
    <w:p w14:paraId="4783F8EE" w14:textId="7219BE09" w:rsidR="002172B8" w:rsidRPr="0070520E" w:rsidRDefault="0042432C" w:rsidP="008C0570">
      <w:pPr>
        <w:rPr>
          <w:b/>
          <w:bCs/>
          <w:sz w:val="28"/>
          <w:szCs w:val="26"/>
        </w:rPr>
      </w:pPr>
      <w:proofErr w:type="spellStart"/>
      <w:r w:rsidRPr="0070520E">
        <w:rPr>
          <w:b/>
          <w:bCs/>
          <w:sz w:val="28"/>
          <w:szCs w:val="26"/>
        </w:rPr>
        <w:t>Domnánovich</w:t>
      </w:r>
      <w:proofErr w:type="spellEnd"/>
      <w:r w:rsidRPr="0070520E">
        <w:rPr>
          <w:b/>
          <w:bCs/>
          <w:sz w:val="28"/>
          <w:szCs w:val="26"/>
        </w:rPr>
        <w:t xml:space="preserve"> Bálint</w:t>
      </w:r>
    </w:p>
    <w:p w14:paraId="2CF1A5F8" w14:textId="77777777" w:rsidR="007C5DF4" w:rsidRDefault="007C5DF4" w:rsidP="008C0570"/>
    <w:p w14:paraId="4D78D6F6" w14:textId="57127837" w:rsidR="007C5DF4" w:rsidRPr="0070520E" w:rsidRDefault="009C67E8" w:rsidP="0070520E">
      <w:pPr>
        <w:jc w:val="center"/>
        <w:rPr>
          <w:b/>
          <w:bCs/>
          <w:sz w:val="28"/>
          <w:szCs w:val="26"/>
        </w:rPr>
      </w:pPr>
      <w:r w:rsidRPr="0070520E">
        <w:rPr>
          <w:b/>
          <w:bCs/>
          <w:sz w:val="28"/>
          <w:szCs w:val="26"/>
        </w:rPr>
        <w:t>2025</w:t>
      </w:r>
    </w:p>
    <w:p w14:paraId="2FDB7A3A" w14:textId="77777777" w:rsidR="007C5DF4" w:rsidRDefault="007C5DF4" w:rsidP="008C0570">
      <w:pPr>
        <w:pStyle w:val="Cm"/>
        <w:rPr>
          <w:color w:val="000000"/>
        </w:rPr>
      </w:pPr>
      <w:r>
        <w:lastRenderedPageBreak/>
        <w:t>Nyilatkozat</w:t>
      </w:r>
    </w:p>
    <w:p w14:paraId="11ECDB44" w14:textId="7B8664B3" w:rsidR="007C5DF4" w:rsidRPr="00BB556B" w:rsidRDefault="007C5DF4" w:rsidP="008C0570">
      <w:pPr>
        <w:pStyle w:val="Nyilatkozat"/>
        <w:rPr>
          <w:color w:val="000000"/>
        </w:rPr>
      </w:pPr>
      <w:r w:rsidRPr="00BB556B">
        <w:t>Alulírott,</w:t>
      </w:r>
      <w:r w:rsidRPr="00BB556B">
        <w:rPr>
          <w:rFonts w:eastAsia="Times New Roman" w:cs="Times New Roman"/>
          <w:szCs w:val="28"/>
        </w:rPr>
        <w:t xml:space="preserve"> </w:t>
      </w:r>
      <w:r w:rsidR="00101D58" w:rsidRPr="00BB556B">
        <w:t>Hustikker Szabolcs, Nagy-Eperjesi Richárd János, Tóth Zoltán</w:t>
      </w:r>
      <w:r w:rsidRPr="00BB556B">
        <w:rPr>
          <w:rFonts w:eastAsia="Times New Roman" w:cs="Times New Roman"/>
          <w:szCs w:val="28"/>
        </w:rPr>
        <w:t xml:space="preserve"> </w:t>
      </w:r>
      <w:r w:rsidRPr="00BB556B">
        <w:t>kijelent</w:t>
      </w:r>
      <w:r w:rsidR="00D51E07" w:rsidRPr="00BB556B">
        <w:t>jük</w:t>
      </w:r>
      <w:r w:rsidRPr="00BB556B">
        <w:t>,</w:t>
      </w:r>
      <w:r w:rsidRPr="00BB556B">
        <w:rPr>
          <w:rFonts w:eastAsia="Times New Roman" w:cs="Times New Roman"/>
          <w:szCs w:val="28"/>
        </w:rPr>
        <w:t xml:space="preserve"> </w:t>
      </w:r>
      <w:r w:rsidRPr="00BB556B">
        <w:t>hogy</w:t>
      </w:r>
      <w:r w:rsidRPr="00BB556B">
        <w:rPr>
          <w:rFonts w:eastAsia="Times New Roman" w:cs="Times New Roman"/>
          <w:szCs w:val="28"/>
        </w:rPr>
        <w:t xml:space="preserve"> </w:t>
      </w:r>
      <w:r w:rsidRPr="00BB556B">
        <w:t>a</w:t>
      </w:r>
      <w:r w:rsidRPr="00BB556B">
        <w:rPr>
          <w:rFonts w:eastAsia="Times New Roman" w:cs="Times New Roman"/>
          <w:szCs w:val="28"/>
        </w:rPr>
        <w:t xml:space="preserve"> </w:t>
      </w:r>
      <w:proofErr w:type="spellStart"/>
      <w:r w:rsidR="00101D58" w:rsidRPr="00BB556B">
        <w:t>PlázaÁsz</w:t>
      </w:r>
      <w:proofErr w:type="spellEnd"/>
      <w:r w:rsidRPr="00BB556B">
        <w:rPr>
          <w:rFonts w:eastAsia="Times New Roman" w:cs="Times New Roman"/>
          <w:szCs w:val="28"/>
        </w:rPr>
        <w:t xml:space="preserve"> </w:t>
      </w:r>
      <w:r w:rsidRPr="00BB556B">
        <w:t>című</w:t>
      </w:r>
      <w:r w:rsidRPr="00BB556B">
        <w:rPr>
          <w:rFonts w:eastAsia="Times New Roman" w:cs="Times New Roman"/>
          <w:szCs w:val="28"/>
        </w:rPr>
        <w:t xml:space="preserve"> </w:t>
      </w:r>
      <w:r w:rsidR="00BF729D" w:rsidRPr="00BB556B">
        <w:t>projektfeladat</w:t>
      </w:r>
      <w:r w:rsidRPr="00BB556B">
        <w:rPr>
          <w:rFonts w:eastAsia="Times New Roman" w:cs="Times New Roman"/>
          <w:szCs w:val="28"/>
        </w:rPr>
        <w:t xml:space="preserve"> </w:t>
      </w:r>
      <w:r w:rsidRPr="00BB556B">
        <w:t>kidolgozása</w:t>
      </w:r>
      <w:r w:rsidRPr="00BB556B">
        <w:rPr>
          <w:rFonts w:eastAsia="Times New Roman" w:cs="Times New Roman"/>
          <w:szCs w:val="28"/>
        </w:rPr>
        <w:t xml:space="preserve"> </w:t>
      </w:r>
      <w:r w:rsidRPr="00BB556B">
        <w:t>a</w:t>
      </w:r>
      <w:r w:rsidRPr="00BB556B">
        <w:rPr>
          <w:rFonts w:eastAsia="Times New Roman" w:cs="Times New Roman"/>
          <w:szCs w:val="28"/>
        </w:rPr>
        <w:t xml:space="preserve"> </w:t>
      </w:r>
      <w:r w:rsidRPr="00BB556B">
        <w:t>saját</w:t>
      </w:r>
      <w:r w:rsidRPr="00BB556B">
        <w:rPr>
          <w:rFonts w:eastAsia="Times New Roman" w:cs="Times New Roman"/>
          <w:szCs w:val="28"/>
        </w:rPr>
        <w:t xml:space="preserve"> </w:t>
      </w:r>
      <w:r w:rsidRPr="00BB556B">
        <w:rPr>
          <w:color w:val="000000"/>
        </w:rPr>
        <w:t>munká</w:t>
      </w:r>
      <w:r w:rsidR="00D51E07" w:rsidRPr="00BB556B">
        <w:rPr>
          <w:color w:val="000000"/>
        </w:rPr>
        <w:t>nk</w:t>
      </w:r>
      <w:r w:rsidRPr="00BB556B">
        <w:rPr>
          <w:color w:val="000000"/>
        </w:rPr>
        <w:t>,</w:t>
      </w:r>
      <w:r w:rsidRPr="00BB556B">
        <w:rPr>
          <w:rFonts w:eastAsia="Times New Roman" w:cs="Times New Roman"/>
          <w:color w:val="000000"/>
          <w:szCs w:val="28"/>
        </w:rPr>
        <w:t xml:space="preserve"> </w:t>
      </w:r>
      <w:r w:rsidRPr="00BB556B">
        <w:rPr>
          <w:color w:val="000000"/>
        </w:rPr>
        <w:t>abban</w:t>
      </w:r>
      <w:r w:rsidRPr="00BB556B">
        <w:rPr>
          <w:rFonts w:eastAsia="Times New Roman" w:cs="Times New Roman"/>
          <w:color w:val="000000"/>
          <w:szCs w:val="28"/>
        </w:rPr>
        <w:t xml:space="preserve"> </w:t>
      </w:r>
      <w:r w:rsidRPr="00BB556B">
        <w:rPr>
          <w:color w:val="000000"/>
        </w:rPr>
        <w:t>csak</w:t>
      </w:r>
      <w:r w:rsidRPr="00BB556B">
        <w:rPr>
          <w:rFonts w:eastAsia="Times New Roman" w:cs="Times New Roman"/>
          <w:color w:val="000000"/>
          <w:szCs w:val="28"/>
        </w:rPr>
        <w:t xml:space="preserve"> </w:t>
      </w:r>
      <w:r w:rsidRPr="00BB556B">
        <w:rPr>
          <w:color w:val="000000"/>
        </w:rPr>
        <w:t>a</w:t>
      </w:r>
      <w:r w:rsidRPr="00BB556B">
        <w:rPr>
          <w:rFonts w:eastAsia="Times New Roman" w:cs="Times New Roman"/>
          <w:color w:val="000000"/>
          <w:szCs w:val="28"/>
        </w:rPr>
        <w:t xml:space="preserve"> </w:t>
      </w:r>
      <w:r w:rsidRPr="00BB556B">
        <w:rPr>
          <w:color w:val="000000"/>
        </w:rPr>
        <w:t>megjelölt</w:t>
      </w:r>
      <w:r w:rsidRPr="00BB556B">
        <w:rPr>
          <w:rFonts w:eastAsia="Times New Roman" w:cs="Times New Roman"/>
          <w:color w:val="000000"/>
          <w:szCs w:val="28"/>
        </w:rPr>
        <w:t xml:space="preserve"> </w:t>
      </w:r>
      <w:r w:rsidRPr="00BB556B">
        <w:rPr>
          <w:color w:val="000000"/>
        </w:rPr>
        <w:t>forrásokat,</w:t>
      </w:r>
      <w:r w:rsidRPr="00BB556B">
        <w:rPr>
          <w:rFonts w:eastAsia="Times New Roman" w:cs="Times New Roman"/>
          <w:color w:val="000000"/>
          <w:szCs w:val="28"/>
        </w:rPr>
        <w:t xml:space="preserve"> </w:t>
      </w:r>
      <w:r w:rsidRPr="00BB556B">
        <w:rPr>
          <w:color w:val="000000"/>
        </w:rPr>
        <w:t>és</w:t>
      </w:r>
      <w:r w:rsidRPr="00BB556B">
        <w:rPr>
          <w:rFonts w:eastAsia="Times New Roman" w:cs="Times New Roman"/>
          <w:color w:val="000000"/>
          <w:szCs w:val="28"/>
        </w:rPr>
        <w:t xml:space="preserve"> </w:t>
      </w:r>
      <w:r w:rsidRPr="00BB556B">
        <w:rPr>
          <w:color w:val="000000"/>
        </w:rPr>
        <w:t>a</w:t>
      </w:r>
      <w:r w:rsidRPr="00BB556B">
        <w:rPr>
          <w:rFonts w:eastAsia="Times New Roman" w:cs="Times New Roman"/>
          <w:color w:val="000000"/>
          <w:szCs w:val="28"/>
        </w:rPr>
        <w:t xml:space="preserve"> </w:t>
      </w:r>
      <w:r w:rsidRPr="00BB556B">
        <w:rPr>
          <w:color w:val="000000"/>
        </w:rPr>
        <w:t>megjelölt</w:t>
      </w:r>
      <w:r w:rsidRPr="00BB556B">
        <w:rPr>
          <w:rFonts w:eastAsia="Times New Roman" w:cs="Times New Roman"/>
          <w:color w:val="000000"/>
          <w:szCs w:val="28"/>
        </w:rPr>
        <w:t xml:space="preserve"> </w:t>
      </w:r>
      <w:r w:rsidRPr="00BB556B">
        <w:rPr>
          <w:color w:val="000000"/>
        </w:rPr>
        <w:t>mértékben</w:t>
      </w:r>
      <w:r w:rsidRPr="00BB556B">
        <w:rPr>
          <w:rFonts w:eastAsia="Times New Roman" w:cs="Times New Roman"/>
          <w:color w:val="000000"/>
          <w:szCs w:val="28"/>
        </w:rPr>
        <w:t xml:space="preserve"> </w:t>
      </w:r>
      <w:r w:rsidRPr="00BB556B">
        <w:rPr>
          <w:color w:val="000000"/>
        </w:rPr>
        <w:t>használt</w:t>
      </w:r>
      <w:r w:rsidR="00D51E07" w:rsidRPr="00BB556B">
        <w:rPr>
          <w:color w:val="000000"/>
        </w:rPr>
        <w:t>uk</w:t>
      </w:r>
      <w:r w:rsidRPr="00BB556B">
        <w:rPr>
          <w:rFonts w:eastAsia="Times New Roman" w:cs="Times New Roman"/>
          <w:color w:val="000000"/>
          <w:szCs w:val="28"/>
        </w:rPr>
        <w:t xml:space="preserve"> </w:t>
      </w:r>
      <w:r w:rsidRPr="00BB556B">
        <w:rPr>
          <w:color w:val="000000"/>
        </w:rPr>
        <w:t>fel,</w:t>
      </w:r>
      <w:r w:rsidRPr="00BB556B">
        <w:rPr>
          <w:rFonts w:eastAsia="Times New Roman" w:cs="Times New Roman"/>
          <w:color w:val="000000"/>
          <w:szCs w:val="28"/>
        </w:rPr>
        <w:t xml:space="preserve"> </w:t>
      </w:r>
      <w:r w:rsidRPr="00BB556B">
        <w:rPr>
          <w:color w:val="000000"/>
        </w:rPr>
        <w:t>az</w:t>
      </w:r>
      <w:r w:rsidRPr="00BB556B">
        <w:rPr>
          <w:rFonts w:eastAsia="Times New Roman" w:cs="Times New Roman"/>
          <w:color w:val="000000"/>
          <w:szCs w:val="28"/>
        </w:rPr>
        <w:t xml:space="preserve"> </w:t>
      </w:r>
      <w:r w:rsidRPr="00BB556B">
        <w:rPr>
          <w:color w:val="000000"/>
        </w:rPr>
        <w:t>idézés</w:t>
      </w:r>
      <w:r w:rsidRPr="00BB556B">
        <w:rPr>
          <w:rFonts w:eastAsia="Times New Roman" w:cs="Times New Roman"/>
          <w:color w:val="000000"/>
          <w:szCs w:val="28"/>
        </w:rPr>
        <w:t xml:space="preserve"> </w:t>
      </w:r>
      <w:r w:rsidRPr="00BB556B">
        <w:rPr>
          <w:color w:val="000000"/>
        </w:rPr>
        <w:t>szabályainak</w:t>
      </w:r>
      <w:r w:rsidRPr="00BB556B">
        <w:rPr>
          <w:rFonts w:eastAsia="Times New Roman" w:cs="Times New Roman"/>
          <w:color w:val="000000"/>
          <w:szCs w:val="28"/>
        </w:rPr>
        <w:t xml:space="preserve"> </w:t>
      </w:r>
      <w:r w:rsidRPr="00BB556B">
        <w:rPr>
          <w:color w:val="000000"/>
        </w:rPr>
        <w:t>megfelelően,</w:t>
      </w:r>
      <w:r w:rsidRPr="00BB556B">
        <w:rPr>
          <w:rFonts w:eastAsia="Times New Roman" w:cs="Times New Roman"/>
          <w:color w:val="000000"/>
          <w:szCs w:val="28"/>
        </w:rPr>
        <w:t xml:space="preserve"> </w:t>
      </w:r>
      <w:r w:rsidRPr="00BB556B">
        <w:rPr>
          <w:color w:val="000000"/>
        </w:rPr>
        <w:t>a</w:t>
      </w:r>
      <w:r w:rsidRPr="00BB556B">
        <w:rPr>
          <w:rFonts w:eastAsia="Times New Roman" w:cs="Times New Roman"/>
          <w:color w:val="000000"/>
          <w:szCs w:val="28"/>
        </w:rPr>
        <w:t xml:space="preserve"> </w:t>
      </w:r>
      <w:r w:rsidRPr="00BB556B">
        <w:rPr>
          <w:color w:val="000000"/>
        </w:rPr>
        <w:t>hivatkozások</w:t>
      </w:r>
      <w:r w:rsidRPr="00BB556B">
        <w:rPr>
          <w:rFonts w:eastAsia="Times New Roman" w:cs="Times New Roman"/>
          <w:color w:val="000000"/>
          <w:szCs w:val="28"/>
        </w:rPr>
        <w:t xml:space="preserve"> </w:t>
      </w:r>
      <w:r w:rsidRPr="00BB556B">
        <w:rPr>
          <w:color w:val="000000"/>
        </w:rPr>
        <w:t>pontos</w:t>
      </w:r>
      <w:r w:rsidRPr="00BB556B">
        <w:rPr>
          <w:rFonts w:eastAsia="Times New Roman" w:cs="Times New Roman"/>
          <w:color w:val="000000"/>
          <w:szCs w:val="28"/>
        </w:rPr>
        <w:t xml:space="preserve"> </w:t>
      </w:r>
      <w:r w:rsidRPr="00BB556B">
        <w:rPr>
          <w:color w:val="000000"/>
        </w:rPr>
        <w:t>megjelölésével.</w:t>
      </w:r>
      <w:r w:rsidRPr="00BB556B">
        <w:rPr>
          <w:rFonts w:eastAsia="Times New Roman" w:cs="Times New Roman"/>
          <w:color w:val="000000"/>
          <w:szCs w:val="28"/>
        </w:rPr>
        <w:t xml:space="preserve"> </w:t>
      </w:r>
    </w:p>
    <w:p w14:paraId="46A46B29" w14:textId="4765A445" w:rsidR="007C5DF4" w:rsidRPr="00BB556B" w:rsidRDefault="007C5DF4" w:rsidP="008C0570">
      <w:pPr>
        <w:pStyle w:val="Nyilatkozat"/>
      </w:pPr>
      <w:r w:rsidRPr="00BB556B">
        <w:t>Eredményei</w:t>
      </w:r>
      <w:r w:rsidR="00D51E07" w:rsidRPr="00BB556B">
        <w:t>nk</w:t>
      </w:r>
      <w:r w:rsidRPr="00BB556B">
        <w:rPr>
          <w:rFonts w:eastAsia="Times New Roman" w:cs="Times New Roman"/>
          <w:szCs w:val="28"/>
        </w:rPr>
        <w:t xml:space="preserve"> </w:t>
      </w:r>
      <w:r w:rsidRPr="00BB556B">
        <w:t>saját</w:t>
      </w:r>
      <w:r w:rsidRPr="00BB556B">
        <w:rPr>
          <w:rFonts w:eastAsia="Times New Roman" w:cs="Times New Roman"/>
          <w:szCs w:val="28"/>
        </w:rPr>
        <w:t xml:space="preserve"> </w:t>
      </w:r>
      <w:r w:rsidRPr="00BB556B">
        <w:t>munkán</w:t>
      </w:r>
      <w:r w:rsidR="008C2FE7" w:rsidRPr="00BB556B">
        <w:t>k</w:t>
      </w:r>
      <w:r w:rsidRPr="00BB556B">
        <w:t>,</w:t>
      </w:r>
      <w:r w:rsidRPr="00BB556B">
        <w:rPr>
          <w:rFonts w:eastAsia="Times New Roman" w:cs="Times New Roman"/>
          <w:szCs w:val="28"/>
        </w:rPr>
        <w:t xml:space="preserve"> </w:t>
      </w:r>
      <w:r w:rsidRPr="00BB556B">
        <w:t>számításokon,</w:t>
      </w:r>
      <w:r w:rsidRPr="00BB556B">
        <w:rPr>
          <w:rFonts w:eastAsia="Times New Roman" w:cs="Times New Roman"/>
          <w:szCs w:val="28"/>
        </w:rPr>
        <w:t xml:space="preserve"> </w:t>
      </w:r>
      <w:r w:rsidRPr="00BB556B">
        <w:t>kutatáson,</w:t>
      </w:r>
      <w:r w:rsidRPr="00BB556B">
        <w:rPr>
          <w:rFonts w:eastAsia="Times New Roman" w:cs="Times New Roman"/>
          <w:szCs w:val="28"/>
        </w:rPr>
        <w:t xml:space="preserve"> </w:t>
      </w:r>
      <w:r w:rsidRPr="00BB556B">
        <w:t>valós</w:t>
      </w:r>
      <w:r w:rsidRPr="00BB556B">
        <w:rPr>
          <w:rFonts w:eastAsia="Times New Roman" w:cs="Times New Roman"/>
          <w:szCs w:val="28"/>
        </w:rPr>
        <w:t xml:space="preserve"> </w:t>
      </w:r>
      <w:r w:rsidRPr="00BB556B">
        <w:t>méréseken</w:t>
      </w:r>
      <w:r w:rsidRPr="00BB556B">
        <w:rPr>
          <w:rFonts w:eastAsia="Times New Roman" w:cs="Times New Roman"/>
          <w:szCs w:val="28"/>
        </w:rPr>
        <w:t xml:space="preserve"> </w:t>
      </w:r>
      <w:r w:rsidRPr="00BB556B">
        <w:t>alapulnak,</w:t>
      </w:r>
      <w:r w:rsidRPr="00BB556B">
        <w:rPr>
          <w:rFonts w:eastAsia="Times New Roman" w:cs="Times New Roman"/>
          <w:szCs w:val="28"/>
        </w:rPr>
        <w:t xml:space="preserve"> </w:t>
      </w:r>
      <w:r w:rsidRPr="00BB556B">
        <w:t>és</w:t>
      </w:r>
      <w:r w:rsidRPr="00BB556B">
        <w:rPr>
          <w:rFonts w:eastAsia="Times New Roman" w:cs="Times New Roman"/>
          <w:szCs w:val="28"/>
        </w:rPr>
        <w:t xml:space="preserve"> </w:t>
      </w:r>
      <w:r w:rsidRPr="00BB556B">
        <w:t>a</w:t>
      </w:r>
      <w:r w:rsidRPr="00BB556B">
        <w:rPr>
          <w:rFonts w:eastAsia="Times New Roman" w:cs="Times New Roman"/>
          <w:szCs w:val="28"/>
        </w:rPr>
        <w:t xml:space="preserve"> </w:t>
      </w:r>
      <w:r w:rsidRPr="00BB556B">
        <w:t>legjobb</w:t>
      </w:r>
      <w:r w:rsidRPr="00BB556B">
        <w:rPr>
          <w:rFonts w:eastAsia="Times New Roman" w:cs="Times New Roman"/>
          <w:szCs w:val="28"/>
        </w:rPr>
        <w:t xml:space="preserve"> </w:t>
      </w:r>
      <w:r w:rsidRPr="00BB556B">
        <w:t>tudás</w:t>
      </w:r>
      <w:r w:rsidR="008C2FE7" w:rsidRPr="00BB556B">
        <w:t>unk</w:t>
      </w:r>
      <w:r w:rsidRPr="00BB556B">
        <w:rPr>
          <w:rFonts w:eastAsia="Times New Roman" w:cs="Times New Roman"/>
          <w:szCs w:val="28"/>
        </w:rPr>
        <w:t xml:space="preserve"> </w:t>
      </w:r>
      <w:r w:rsidRPr="00BB556B">
        <w:t>szerint</w:t>
      </w:r>
      <w:r w:rsidRPr="00BB556B">
        <w:rPr>
          <w:rFonts w:eastAsia="Times New Roman" w:cs="Times New Roman"/>
          <w:szCs w:val="28"/>
        </w:rPr>
        <w:t xml:space="preserve"> </w:t>
      </w:r>
      <w:r w:rsidRPr="00BB556B">
        <w:t>hitelesek.</w:t>
      </w:r>
    </w:p>
    <w:p w14:paraId="2CAFEB39" w14:textId="77777777" w:rsidR="007C5DF4" w:rsidRPr="00BB556B" w:rsidRDefault="007C5DF4" w:rsidP="008C0570">
      <w:pPr>
        <w:pStyle w:val="Nyilatkozat"/>
      </w:pPr>
    </w:p>
    <w:p w14:paraId="73DFAFB0" w14:textId="3C5A0831" w:rsidR="007C5DF4" w:rsidRPr="00BB556B" w:rsidRDefault="0042432C" w:rsidP="008C0570">
      <w:pPr>
        <w:pStyle w:val="Nyilatkozat"/>
      </w:pPr>
      <w:r w:rsidRPr="00BB556B">
        <w:t>Csepreg</w:t>
      </w:r>
      <w:r w:rsidR="007C5DF4" w:rsidRPr="00BB556B">
        <w:t xml:space="preserve">, </w:t>
      </w:r>
      <w:r w:rsidRPr="00BB556B">
        <w:rPr>
          <w:shd w:val="clear" w:color="auto" w:fill="FFFFFF"/>
        </w:rPr>
        <w:t>2025.03.31</w:t>
      </w:r>
      <w:r w:rsidR="007C5DF4" w:rsidRPr="00BB556B">
        <w:tab/>
      </w:r>
      <w:r w:rsidR="007C5DF4" w:rsidRPr="00BB556B">
        <w:tab/>
      </w:r>
      <w:r w:rsidR="00ED688E">
        <w:tab/>
      </w:r>
      <w:r w:rsidR="00ED688E">
        <w:tab/>
        <w:t>_____________________</w:t>
      </w:r>
    </w:p>
    <w:p w14:paraId="4D5C9F12" w14:textId="663DFF42" w:rsidR="009717E2" w:rsidRDefault="007C5DF4" w:rsidP="00ED688E">
      <w:pPr>
        <w:pStyle w:val="Nyilatkozat"/>
      </w:pPr>
      <w:r w:rsidRPr="00BB556B">
        <w:tab/>
      </w:r>
      <w:r w:rsidRPr="00BB556B">
        <w:tab/>
      </w:r>
      <w:r w:rsidR="00ED688E">
        <w:tab/>
      </w:r>
      <w:r w:rsidR="00ED688E">
        <w:tab/>
      </w:r>
      <w:r w:rsidR="00ED688E">
        <w:tab/>
      </w:r>
      <w:r w:rsidR="00ED688E">
        <w:tab/>
      </w:r>
      <w:r w:rsidR="00ED688E">
        <w:tab/>
      </w:r>
      <w:r w:rsidR="00ED688E">
        <w:tab/>
        <w:t xml:space="preserve">   </w:t>
      </w:r>
      <w:r w:rsidR="009717E2" w:rsidRPr="00BB556B">
        <w:t>H</w:t>
      </w:r>
      <w:r w:rsidRPr="00BB556B">
        <w:t>allgató</w:t>
      </w:r>
    </w:p>
    <w:p w14:paraId="106A598F" w14:textId="77777777" w:rsidR="00ED688E" w:rsidRDefault="00ED688E" w:rsidP="00ED688E">
      <w:pPr>
        <w:pStyle w:val="Nyilatkozat"/>
        <w:ind w:left="0"/>
      </w:pPr>
    </w:p>
    <w:p w14:paraId="7CC173B5" w14:textId="77777777" w:rsidR="00ED688E" w:rsidRDefault="00ED688E" w:rsidP="00ED688E">
      <w:pPr>
        <w:pStyle w:val="Nyilatkozat"/>
        <w:ind w:left="0"/>
      </w:pPr>
    </w:p>
    <w:p w14:paraId="2FC27E1C" w14:textId="2E1ABFFA" w:rsidR="00ED688E" w:rsidRPr="00BB556B" w:rsidRDefault="00ED688E" w:rsidP="00ED688E">
      <w:pPr>
        <w:pStyle w:val="Nyilatkozat"/>
      </w:pPr>
      <w:r>
        <w:tab/>
      </w:r>
      <w:r>
        <w:tab/>
      </w:r>
      <w:r>
        <w:tab/>
      </w:r>
      <w:r w:rsidRPr="00BB556B">
        <w:tab/>
      </w:r>
      <w:r w:rsidRPr="00BB556B">
        <w:tab/>
      </w:r>
      <w:r>
        <w:tab/>
      </w:r>
      <w:r>
        <w:tab/>
        <w:t>_____________________</w:t>
      </w:r>
    </w:p>
    <w:p w14:paraId="536CC439" w14:textId="77777777" w:rsidR="00ED688E" w:rsidRPr="00BB556B" w:rsidRDefault="00ED688E" w:rsidP="00ED688E">
      <w:pPr>
        <w:pStyle w:val="Nyilatkozat"/>
      </w:pPr>
      <w:r w:rsidRPr="00BB556B">
        <w:tab/>
      </w:r>
      <w:r w:rsidRPr="00BB556B">
        <w:tab/>
      </w:r>
      <w:r>
        <w:tab/>
      </w:r>
      <w:r>
        <w:tab/>
      </w:r>
      <w:r>
        <w:tab/>
      </w:r>
      <w:r>
        <w:tab/>
      </w:r>
      <w:r>
        <w:tab/>
      </w:r>
      <w:r>
        <w:tab/>
        <w:t xml:space="preserve">   </w:t>
      </w:r>
      <w:r w:rsidRPr="00BB556B">
        <w:t>Hallgató</w:t>
      </w:r>
    </w:p>
    <w:p w14:paraId="57449242" w14:textId="77777777" w:rsidR="00ED688E" w:rsidRDefault="00ED688E" w:rsidP="00ED688E">
      <w:pPr>
        <w:pStyle w:val="Nyilatkozat"/>
      </w:pPr>
    </w:p>
    <w:p w14:paraId="3AF87D99" w14:textId="77777777" w:rsidR="00ED688E" w:rsidRDefault="00ED688E" w:rsidP="00ED688E">
      <w:pPr>
        <w:pStyle w:val="Nyilatkozat"/>
      </w:pPr>
    </w:p>
    <w:p w14:paraId="34F9CA39" w14:textId="4B86D194" w:rsidR="00ED688E" w:rsidRPr="00BB556B" w:rsidRDefault="00ED688E" w:rsidP="00ED688E">
      <w:pPr>
        <w:pStyle w:val="Nyilatkozat"/>
      </w:pPr>
      <w:r>
        <w:tab/>
      </w:r>
      <w:r>
        <w:tab/>
      </w:r>
      <w:r>
        <w:tab/>
      </w:r>
      <w:r>
        <w:tab/>
      </w:r>
      <w:r>
        <w:tab/>
      </w:r>
      <w:r>
        <w:tab/>
      </w:r>
      <w:r>
        <w:tab/>
        <w:t>_____________________</w:t>
      </w:r>
    </w:p>
    <w:p w14:paraId="6DCFB157" w14:textId="77777777" w:rsidR="00ED688E" w:rsidRPr="00BB556B" w:rsidRDefault="00ED688E" w:rsidP="00ED688E">
      <w:pPr>
        <w:pStyle w:val="Nyilatkozat"/>
      </w:pPr>
      <w:r w:rsidRPr="00BB556B">
        <w:tab/>
      </w:r>
      <w:r w:rsidRPr="00BB556B">
        <w:tab/>
      </w:r>
      <w:r>
        <w:tab/>
      </w:r>
      <w:r>
        <w:tab/>
      </w:r>
      <w:r>
        <w:tab/>
      </w:r>
      <w:r>
        <w:tab/>
      </w:r>
      <w:r>
        <w:tab/>
      </w:r>
      <w:r>
        <w:tab/>
        <w:t xml:space="preserve">   </w:t>
      </w:r>
      <w:r w:rsidRPr="00BB556B">
        <w:t>Hallgató</w:t>
      </w:r>
    </w:p>
    <w:p w14:paraId="00E6E55D" w14:textId="77777777" w:rsidR="00ED688E" w:rsidRPr="00BB556B" w:rsidRDefault="00ED688E" w:rsidP="00ED688E">
      <w:pPr>
        <w:pStyle w:val="Nyilatkozat"/>
      </w:pPr>
    </w:p>
    <w:p w14:paraId="754F5CDD" w14:textId="77777777" w:rsidR="007C5DF4" w:rsidRPr="00BB556B" w:rsidRDefault="007C5DF4" w:rsidP="008C0570"/>
    <w:p w14:paraId="00AA76A3" w14:textId="77777777" w:rsidR="007C5DF4" w:rsidRDefault="007C5DF4" w:rsidP="008C0570"/>
    <w:p w14:paraId="2695F181" w14:textId="77777777" w:rsidR="007C5DF4" w:rsidRDefault="007C5DF4" w:rsidP="008C0570">
      <w:pPr>
        <w:pStyle w:val="Cm"/>
        <w:rPr>
          <w:color w:val="800000"/>
          <w:sz w:val="28"/>
          <w:szCs w:val="28"/>
        </w:rPr>
      </w:pPr>
      <w:r>
        <w:lastRenderedPageBreak/>
        <w:t xml:space="preserve">Kivonat </w:t>
      </w:r>
    </w:p>
    <w:p w14:paraId="615EB4BC" w14:textId="3BCCC184" w:rsidR="007C5DF4" w:rsidRPr="0042432C" w:rsidRDefault="009C67E8" w:rsidP="001F4239">
      <w:pPr>
        <w:jc w:val="center"/>
      </w:pPr>
      <w:proofErr w:type="spellStart"/>
      <w:r w:rsidRPr="0042432C">
        <w:t>PlázaÁsz</w:t>
      </w:r>
      <w:proofErr w:type="spellEnd"/>
    </w:p>
    <w:p w14:paraId="0E583256" w14:textId="77777777" w:rsidR="0042432C" w:rsidRDefault="0042432C" w:rsidP="008C0570"/>
    <w:p w14:paraId="6215ED6B" w14:textId="77777777" w:rsidR="002B0089" w:rsidRDefault="0042432C" w:rsidP="008C0570">
      <w:r w:rsidRPr="0042432C">
        <w:t xml:space="preserve">A </w:t>
      </w:r>
      <w:r w:rsidR="00121082">
        <w:t>vizsgamunkánkban</w:t>
      </w:r>
      <w:r w:rsidRPr="0042432C">
        <w:t xml:space="preserve"> egy olyan </w:t>
      </w:r>
      <w:r>
        <w:t>weboldalt</w:t>
      </w:r>
      <w:r w:rsidRPr="0042432C">
        <w:t xml:space="preserve"> mutat</w:t>
      </w:r>
      <w:r>
        <w:t>unk</w:t>
      </w:r>
      <w:r w:rsidRPr="0042432C">
        <w:t xml:space="preserve"> be, ami</w:t>
      </w:r>
      <w:r w:rsidR="00121082">
        <w:t xml:space="preserve"> Magyarország nyugati részének plázáit hivatott összegyűjteni, rendszerezni és a felhasználó igényei szerint megjeleníteni</w:t>
      </w:r>
      <w:r w:rsidRPr="0042432C">
        <w:t>.</w:t>
      </w:r>
    </w:p>
    <w:p w14:paraId="606B5303" w14:textId="77777777" w:rsidR="002B0089" w:rsidRDefault="00121082" w:rsidP="008C0570">
      <w:r>
        <w:br/>
        <w:t xml:space="preserve">A projektünkben egy olyan témát boncolgatunk, melyben a plázák, bevásárlóközpontok megtalálása, ezek főbb információiról (pl. </w:t>
      </w:r>
      <w:proofErr w:type="spellStart"/>
      <w:r>
        <w:t>nyitvatartás</w:t>
      </w:r>
      <w:proofErr w:type="spellEnd"/>
      <w:r>
        <w:t>) történő tájékozódás eddig nem látott egyszerűséggel és gördülékenységgel hajtható végre.</w:t>
      </w:r>
    </w:p>
    <w:p w14:paraId="3E8FB6F2" w14:textId="685ECF51" w:rsidR="0042432C" w:rsidRDefault="00121082" w:rsidP="008C0570">
      <w:r>
        <w:br/>
        <w:t>Felhasználóinknak számos előnye származik az oldalunk használatából. Többek között regisztrációt követően lehetőségük nyílik bejelentkezni a már meglévő felhasználói fiókjukba, ahol különböző mértékű kedvezményekre tehetnek szert plázák szerte az ország nyugati régiójában.</w:t>
      </w:r>
    </w:p>
    <w:p w14:paraId="51885169" w14:textId="77777777" w:rsidR="007C5DF4" w:rsidRDefault="007C5DF4" w:rsidP="008C0570"/>
    <w:p w14:paraId="75A80767" w14:textId="77777777" w:rsidR="007C5DF4" w:rsidRDefault="007C5DF4" w:rsidP="008C0570"/>
    <w:p w14:paraId="4A30E797" w14:textId="77777777" w:rsidR="007C5DF4" w:rsidRDefault="007C5DF4" w:rsidP="008C0570">
      <w:pPr>
        <w:pStyle w:val="Cm"/>
        <w:rPr>
          <w:color w:val="800000"/>
          <w:sz w:val="28"/>
          <w:szCs w:val="28"/>
        </w:rPr>
      </w:pPr>
      <w:proofErr w:type="spellStart"/>
      <w:r>
        <w:lastRenderedPageBreak/>
        <w:t>Abstract</w:t>
      </w:r>
      <w:proofErr w:type="spellEnd"/>
    </w:p>
    <w:p w14:paraId="623D840F" w14:textId="783AD796" w:rsidR="007C5DF4" w:rsidRDefault="00296270" w:rsidP="001F4239">
      <w:pPr>
        <w:jc w:val="center"/>
      </w:pPr>
      <w:proofErr w:type="spellStart"/>
      <w:r w:rsidRPr="0042432C">
        <w:t>PlázaÁsz</w:t>
      </w:r>
      <w:proofErr w:type="spellEnd"/>
    </w:p>
    <w:p w14:paraId="7B485D14" w14:textId="77777777" w:rsidR="00296270" w:rsidRDefault="00296270" w:rsidP="008C0570"/>
    <w:p w14:paraId="68ADB6F7" w14:textId="77777777" w:rsidR="00296270" w:rsidRPr="00296270" w:rsidRDefault="00296270" w:rsidP="008C0570"/>
    <w:p w14:paraId="00F98941" w14:textId="77777777" w:rsidR="00296270" w:rsidRDefault="00296270" w:rsidP="008C0570">
      <w:r w:rsidRPr="00296270">
        <w:t xml:space="preserve">In </w:t>
      </w:r>
      <w:proofErr w:type="spellStart"/>
      <w:r w:rsidRPr="00296270">
        <w:t>our</w:t>
      </w:r>
      <w:proofErr w:type="spellEnd"/>
      <w:r w:rsidRPr="00296270">
        <w:t xml:space="preserve"> </w:t>
      </w:r>
      <w:proofErr w:type="spellStart"/>
      <w:r w:rsidRPr="00296270">
        <w:t>thesis</w:t>
      </w:r>
      <w:proofErr w:type="spellEnd"/>
      <w:r w:rsidRPr="00296270">
        <w:t xml:space="preserve"> project, </w:t>
      </w:r>
      <w:proofErr w:type="spellStart"/>
      <w:r w:rsidRPr="00296270">
        <w:t>we</w:t>
      </w:r>
      <w:proofErr w:type="spellEnd"/>
      <w:r w:rsidRPr="00296270">
        <w:t xml:space="preserve"> </w:t>
      </w:r>
      <w:proofErr w:type="spellStart"/>
      <w:r w:rsidRPr="00296270">
        <w:t>present</w:t>
      </w:r>
      <w:proofErr w:type="spellEnd"/>
      <w:r w:rsidRPr="00296270">
        <w:t xml:space="preserve"> a website </w:t>
      </w:r>
      <w:proofErr w:type="spellStart"/>
      <w:r w:rsidRPr="00296270">
        <w:t>designed</w:t>
      </w:r>
      <w:proofErr w:type="spellEnd"/>
      <w:r w:rsidRPr="00296270">
        <w:t xml:space="preserve"> </w:t>
      </w:r>
      <w:proofErr w:type="spellStart"/>
      <w:r w:rsidRPr="00296270">
        <w:t>to</w:t>
      </w:r>
      <w:proofErr w:type="spellEnd"/>
      <w:r w:rsidRPr="00296270">
        <w:t xml:space="preserve"> </w:t>
      </w:r>
      <w:proofErr w:type="spellStart"/>
      <w:r w:rsidRPr="00296270">
        <w:t>collect</w:t>
      </w:r>
      <w:proofErr w:type="spellEnd"/>
      <w:r w:rsidRPr="00296270">
        <w:t xml:space="preserve">, </w:t>
      </w:r>
      <w:proofErr w:type="spellStart"/>
      <w:r w:rsidRPr="00296270">
        <w:t>organize</w:t>
      </w:r>
      <w:proofErr w:type="spellEnd"/>
      <w:r w:rsidRPr="00296270">
        <w:t xml:space="preserve">, and display shopping </w:t>
      </w:r>
      <w:proofErr w:type="spellStart"/>
      <w:r w:rsidRPr="00296270">
        <w:t>malls</w:t>
      </w:r>
      <w:proofErr w:type="spellEnd"/>
      <w:r w:rsidRPr="00296270">
        <w:t xml:space="preserve"> in </w:t>
      </w:r>
      <w:proofErr w:type="spellStart"/>
      <w:r w:rsidRPr="00296270">
        <w:t>the</w:t>
      </w:r>
      <w:proofErr w:type="spellEnd"/>
      <w:r w:rsidRPr="00296270">
        <w:t xml:space="preserve"> western part of Hungary </w:t>
      </w:r>
      <w:proofErr w:type="spellStart"/>
      <w:r w:rsidRPr="00296270">
        <w:t>based</w:t>
      </w:r>
      <w:proofErr w:type="spellEnd"/>
      <w:r w:rsidRPr="00296270">
        <w:t xml:space="preserve"> </w:t>
      </w:r>
      <w:proofErr w:type="spellStart"/>
      <w:r w:rsidRPr="00296270">
        <w:t>on</w:t>
      </w:r>
      <w:proofErr w:type="spellEnd"/>
      <w:r w:rsidRPr="00296270">
        <w:t xml:space="preserve"> </w:t>
      </w:r>
      <w:proofErr w:type="spellStart"/>
      <w:r w:rsidRPr="00296270">
        <w:t>user</w:t>
      </w:r>
      <w:proofErr w:type="spellEnd"/>
      <w:r w:rsidRPr="00296270">
        <w:t xml:space="preserve"> </w:t>
      </w:r>
      <w:proofErr w:type="spellStart"/>
      <w:r w:rsidRPr="00296270">
        <w:t>preferences</w:t>
      </w:r>
      <w:proofErr w:type="spellEnd"/>
      <w:r w:rsidRPr="00296270">
        <w:t>.</w:t>
      </w:r>
    </w:p>
    <w:p w14:paraId="6C475AE0" w14:textId="77777777" w:rsidR="001F4239" w:rsidRDefault="001F4239" w:rsidP="008C0570"/>
    <w:p w14:paraId="0E8E1065" w14:textId="77777777" w:rsidR="00296270" w:rsidRDefault="00296270" w:rsidP="008C0570">
      <w:r w:rsidRPr="00296270">
        <w:t xml:space="preserve"> </w:t>
      </w:r>
      <w:proofErr w:type="spellStart"/>
      <w:r w:rsidRPr="00296270">
        <w:t>Our</w:t>
      </w:r>
      <w:proofErr w:type="spellEnd"/>
      <w:r w:rsidRPr="00296270">
        <w:t xml:space="preserve"> project </w:t>
      </w:r>
      <w:proofErr w:type="spellStart"/>
      <w:r w:rsidRPr="00296270">
        <w:t>explores</w:t>
      </w:r>
      <w:proofErr w:type="spellEnd"/>
      <w:r w:rsidRPr="00296270">
        <w:t xml:space="preserve"> a </w:t>
      </w:r>
      <w:proofErr w:type="spellStart"/>
      <w:r w:rsidRPr="00296270">
        <w:t>topic</w:t>
      </w:r>
      <w:proofErr w:type="spellEnd"/>
      <w:r w:rsidRPr="00296270">
        <w:t xml:space="preserve"> </w:t>
      </w:r>
      <w:proofErr w:type="spellStart"/>
      <w:r w:rsidRPr="00296270">
        <w:t>that</w:t>
      </w:r>
      <w:proofErr w:type="spellEnd"/>
      <w:r w:rsidRPr="00296270">
        <w:t xml:space="preserve"> </w:t>
      </w:r>
      <w:proofErr w:type="spellStart"/>
      <w:r w:rsidRPr="00296270">
        <w:t>simplifies</w:t>
      </w:r>
      <w:proofErr w:type="spellEnd"/>
      <w:r w:rsidRPr="00296270">
        <w:t xml:space="preserve"> and </w:t>
      </w:r>
      <w:proofErr w:type="spellStart"/>
      <w:r w:rsidRPr="00296270">
        <w:t>streamlines</w:t>
      </w:r>
      <w:proofErr w:type="spellEnd"/>
      <w:r w:rsidRPr="00296270">
        <w:t xml:space="preserve"> </w:t>
      </w:r>
      <w:proofErr w:type="spellStart"/>
      <w:r w:rsidRPr="00296270">
        <w:t>the</w:t>
      </w:r>
      <w:proofErr w:type="spellEnd"/>
      <w:r w:rsidRPr="00296270">
        <w:t xml:space="preserve"> </w:t>
      </w:r>
      <w:proofErr w:type="spellStart"/>
      <w:r w:rsidRPr="00296270">
        <w:t>process</w:t>
      </w:r>
      <w:proofErr w:type="spellEnd"/>
      <w:r w:rsidRPr="00296270">
        <w:t xml:space="preserve"> of </w:t>
      </w:r>
      <w:proofErr w:type="spellStart"/>
      <w:r w:rsidRPr="00296270">
        <w:t>finding</w:t>
      </w:r>
      <w:proofErr w:type="spellEnd"/>
      <w:r w:rsidRPr="00296270">
        <w:t xml:space="preserve"> shopping </w:t>
      </w:r>
      <w:proofErr w:type="spellStart"/>
      <w:r w:rsidRPr="00296270">
        <w:t>malls</w:t>
      </w:r>
      <w:proofErr w:type="spellEnd"/>
      <w:r w:rsidRPr="00296270">
        <w:t xml:space="preserve"> and </w:t>
      </w:r>
      <w:proofErr w:type="spellStart"/>
      <w:r w:rsidRPr="00296270">
        <w:t>gathering</w:t>
      </w:r>
      <w:proofErr w:type="spellEnd"/>
      <w:r w:rsidRPr="00296270">
        <w:t xml:space="preserve"> </w:t>
      </w:r>
      <w:proofErr w:type="spellStart"/>
      <w:r w:rsidRPr="00296270">
        <w:t>essential</w:t>
      </w:r>
      <w:proofErr w:type="spellEnd"/>
      <w:r w:rsidRPr="00296270">
        <w:t xml:space="preserve"> </w:t>
      </w:r>
      <w:proofErr w:type="spellStart"/>
      <w:r w:rsidRPr="00296270">
        <w:t>information</w:t>
      </w:r>
      <w:proofErr w:type="spellEnd"/>
      <w:r w:rsidRPr="00296270">
        <w:t xml:space="preserve"> </w:t>
      </w:r>
      <w:proofErr w:type="spellStart"/>
      <w:r w:rsidRPr="00296270">
        <w:t>about</w:t>
      </w:r>
      <w:proofErr w:type="spellEnd"/>
      <w:r w:rsidRPr="00296270">
        <w:t xml:space="preserve"> </w:t>
      </w:r>
      <w:proofErr w:type="spellStart"/>
      <w:r w:rsidRPr="00296270">
        <w:t>them</w:t>
      </w:r>
      <w:proofErr w:type="spellEnd"/>
      <w:r w:rsidRPr="00296270">
        <w:t xml:space="preserve"> (</w:t>
      </w:r>
      <w:proofErr w:type="spellStart"/>
      <w:r w:rsidRPr="00296270">
        <w:t>e.g</w:t>
      </w:r>
      <w:proofErr w:type="spellEnd"/>
      <w:r w:rsidRPr="00296270">
        <w:t xml:space="preserve">., </w:t>
      </w:r>
      <w:proofErr w:type="spellStart"/>
      <w:r w:rsidRPr="00296270">
        <w:t>opening</w:t>
      </w:r>
      <w:proofErr w:type="spellEnd"/>
      <w:r w:rsidRPr="00296270">
        <w:t xml:space="preserve"> </w:t>
      </w:r>
      <w:proofErr w:type="spellStart"/>
      <w:r w:rsidRPr="00296270">
        <w:t>hours</w:t>
      </w:r>
      <w:proofErr w:type="spellEnd"/>
      <w:r w:rsidRPr="00296270">
        <w:t xml:space="preserve">) in an </w:t>
      </w:r>
      <w:proofErr w:type="spellStart"/>
      <w:r w:rsidRPr="00296270">
        <w:t>unprecedentedly</w:t>
      </w:r>
      <w:proofErr w:type="spellEnd"/>
      <w:r w:rsidRPr="00296270">
        <w:t xml:space="preserve"> </w:t>
      </w:r>
      <w:proofErr w:type="spellStart"/>
      <w:r w:rsidRPr="00296270">
        <w:t>convenient</w:t>
      </w:r>
      <w:proofErr w:type="spellEnd"/>
      <w:r w:rsidRPr="00296270">
        <w:t xml:space="preserve"> </w:t>
      </w:r>
      <w:proofErr w:type="spellStart"/>
      <w:r w:rsidRPr="00296270">
        <w:t>way</w:t>
      </w:r>
      <w:proofErr w:type="spellEnd"/>
      <w:r w:rsidRPr="00296270">
        <w:t xml:space="preserve">. </w:t>
      </w:r>
    </w:p>
    <w:p w14:paraId="3B2560DC" w14:textId="77777777" w:rsidR="001F4239" w:rsidRDefault="001F4239" w:rsidP="008C0570"/>
    <w:p w14:paraId="6D001335" w14:textId="6B2892A1" w:rsidR="007C5DF4" w:rsidRPr="00296270" w:rsidRDefault="00296270" w:rsidP="008C0570">
      <w:proofErr w:type="spellStart"/>
      <w:r w:rsidRPr="00296270">
        <w:t>Users</w:t>
      </w:r>
      <w:proofErr w:type="spellEnd"/>
      <w:r w:rsidRPr="00296270">
        <w:t xml:space="preserve"> benefit </w:t>
      </w:r>
      <w:proofErr w:type="spellStart"/>
      <w:r w:rsidRPr="00296270">
        <w:t>from</w:t>
      </w:r>
      <w:proofErr w:type="spellEnd"/>
      <w:r w:rsidRPr="00296270">
        <w:t xml:space="preserve"> </w:t>
      </w:r>
      <w:proofErr w:type="spellStart"/>
      <w:r w:rsidRPr="00296270">
        <w:t>various</w:t>
      </w:r>
      <w:proofErr w:type="spellEnd"/>
      <w:r w:rsidRPr="00296270">
        <w:t xml:space="preserve"> </w:t>
      </w:r>
      <w:proofErr w:type="spellStart"/>
      <w:r w:rsidRPr="00296270">
        <w:t>advantages</w:t>
      </w:r>
      <w:proofErr w:type="spellEnd"/>
      <w:r w:rsidRPr="00296270">
        <w:t xml:space="preserve"> </w:t>
      </w:r>
      <w:proofErr w:type="spellStart"/>
      <w:r w:rsidRPr="00296270">
        <w:t>when</w:t>
      </w:r>
      <w:proofErr w:type="spellEnd"/>
      <w:r w:rsidRPr="00296270">
        <w:t xml:space="preserve"> </w:t>
      </w:r>
      <w:proofErr w:type="spellStart"/>
      <w:r w:rsidRPr="00296270">
        <w:t>using</w:t>
      </w:r>
      <w:proofErr w:type="spellEnd"/>
      <w:r w:rsidRPr="00296270">
        <w:t xml:space="preserve"> </w:t>
      </w:r>
      <w:proofErr w:type="spellStart"/>
      <w:r w:rsidRPr="00296270">
        <w:t>our</w:t>
      </w:r>
      <w:proofErr w:type="spellEnd"/>
      <w:r w:rsidRPr="00296270">
        <w:t xml:space="preserve"> website. </w:t>
      </w:r>
      <w:proofErr w:type="spellStart"/>
      <w:r w:rsidRPr="00296270">
        <w:t>Among</w:t>
      </w:r>
      <w:proofErr w:type="spellEnd"/>
      <w:r w:rsidRPr="00296270">
        <w:t xml:space="preserve"> </w:t>
      </w:r>
      <w:proofErr w:type="spellStart"/>
      <w:r w:rsidRPr="00296270">
        <w:t>other</w:t>
      </w:r>
      <w:proofErr w:type="spellEnd"/>
      <w:r w:rsidRPr="00296270">
        <w:t xml:space="preserve"> </w:t>
      </w:r>
      <w:proofErr w:type="spellStart"/>
      <w:r w:rsidRPr="00296270">
        <w:t>things</w:t>
      </w:r>
      <w:proofErr w:type="spellEnd"/>
      <w:r w:rsidRPr="00296270">
        <w:t xml:space="preserve">, </w:t>
      </w:r>
      <w:proofErr w:type="spellStart"/>
      <w:r w:rsidRPr="00296270">
        <w:t>after</w:t>
      </w:r>
      <w:proofErr w:type="spellEnd"/>
      <w:r w:rsidRPr="00296270">
        <w:t xml:space="preserve"> </w:t>
      </w:r>
      <w:proofErr w:type="spellStart"/>
      <w:r w:rsidRPr="00296270">
        <w:t>registering</w:t>
      </w:r>
      <w:proofErr w:type="spellEnd"/>
      <w:r w:rsidRPr="00296270">
        <w:t xml:space="preserve">, </w:t>
      </w:r>
      <w:proofErr w:type="spellStart"/>
      <w:r w:rsidRPr="00296270">
        <w:t>they</w:t>
      </w:r>
      <w:proofErr w:type="spellEnd"/>
      <w:r w:rsidRPr="00296270">
        <w:t xml:space="preserve"> </w:t>
      </w:r>
      <w:proofErr w:type="spellStart"/>
      <w:r w:rsidRPr="00296270">
        <w:t>can</w:t>
      </w:r>
      <w:proofErr w:type="spellEnd"/>
      <w:r w:rsidRPr="00296270">
        <w:t xml:space="preserve"> log </w:t>
      </w:r>
      <w:proofErr w:type="spellStart"/>
      <w:r w:rsidRPr="00296270">
        <w:t>into</w:t>
      </w:r>
      <w:proofErr w:type="spellEnd"/>
      <w:r w:rsidRPr="00296270">
        <w:t xml:space="preserve"> </w:t>
      </w:r>
      <w:proofErr w:type="spellStart"/>
      <w:r w:rsidRPr="00296270">
        <w:t>their</w:t>
      </w:r>
      <w:proofErr w:type="spellEnd"/>
      <w:r w:rsidRPr="00296270">
        <w:t xml:space="preserve"> </w:t>
      </w:r>
      <w:proofErr w:type="spellStart"/>
      <w:r w:rsidRPr="00296270">
        <w:t>existing</w:t>
      </w:r>
      <w:proofErr w:type="spellEnd"/>
      <w:r w:rsidRPr="00296270">
        <w:t xml:space="preserve"> </w:t>
      </w:r>
      <w:proofErr w:type="spellStart"/>
      <w:r w:rsidRPr="00296270">
        <w:t>user</w:t>
      </w:r>
      <w:proofErr w:type="spellEnd"/>
      <w:r w:rsidRPr="00296270">
        <w:t xml:space="preserve"> </w:t>
      </w:r>
      <w:proofErr w:type="spellStart"/>
      <w:r w:rsidRPr="00296270">
        <w:t>accounts</w:t>
      </w:r>
      <w:proofErr w:type="spellEnd"/>
      <w:r w:rsidRPr="00296270">
        <w:t xml:space="preserve">, </w:t>
      </w:r>
      <w:proofErr w:type="spellStart"/>
      <w:r w:rsidRPr="00296270">
        <w:t>where</w:t>
      </w:r>
      <w:proofErr w:type="spellEnd"/>
      <w:r w:rsidRPr="00296270">
        <w:t xml:space="preserve"> </w:t>
      </w:r>
      <w:proofErr w:type="spellStart"/>
      <w:r w:rsidRPr="00296270">
        <w:t>they</w:t>
      </w:r>
      <w:proofErr w:type="spellEnd"/>
      <w:r w:rsidRPr="00296270">
        <w:t xml:space="preserve"> </w:t>
      </w:r>
      <w:proofErr w:type="spellStart"/>
      <w:r w:rsidRPr="00296270">
        <w:t>can</w:t>
      </w:r>
      <w:proofErr w:type="spellEnd"/>
      <w:r w:rsidRPr="00296270">
        <w:t xml:space="preserve"> </w:t>
      </w:r>
      <w:proofErr w:type="spellStart"/>
      <w:r w:rsidRPr="00296270">
        <w:t>access</w:t>
      </w:r>
      <w:proofErr w:type="spellEnd"/>
      <w:r w:rsidRPr="00296270">
        <w:t xml:space="preserve"> </w:t>
      </w:r>
      <w:proofErr w:type="spellStart"/>
      <w:r w:rsidRPr="00296270">
        <w:t>exclusive</w:t>
      </w:r>
      <w:proofErr w:type="spellEnd"/>
      <w:r w:rsidRPr="00296270">
        <w:t xml:space="preserve"> </w:t>
      </w:r>
      <w:proofErr w:type="spellStart"/>
      <w:r w:rsidRPr="00296270">
        <w:t>discounts</w:t>
      </w:r>
      <w:proofErr w:type="spellEnd"/>
      <w:r w:rsidRPr="00296270">
        <w:t xml:space="preserve"> </w:t>
      </w:r>
      <w:proofErr w:type="spellStart"/>
      <w:r w:rsidRPr="00296270">
        <w:t>at</w:t>
      </w:r>
      <w:proofErr w:type="spellEnd"/>
      <w:r w:rsidRPr="00296270">
        <w:t xml:space="preserve"> </w:t>
      </w:r>
      <w:proofErr w:type="spellStart"/>
      <w:r w:rsidRPr="00296270">
        <w:t>malls</w:t>
      </w:r>
      <w:proofErr w:type="spellEnd"/>
      <w:r w:rsidRPr="00296270">
        <w:t xml:space="preserve"> </w:t>
      </w:r>
      <w:proofErr w:type="spellStart"/>
      <w:r w:rsidRPr="00296270">
        <w:t>across</w:t>
      </w:r>
      <w:proofErr w:type="spellEnd"/>
      <w:r w:rsidRPr="00296270">
        <w:t xml:space="preserve"> </w:t>
      </w:r>
      <w:proofErr w:type="spellStart"/>
      <w:r w:rsidRPr="00296270">
        <w:t>the</w:t>
      </w:r>
      <w:proofErr w:type="spellEnd"/>
      <w:r w:rsidRPr="00296270">
        <w:t xml:space="preserve"> western </w:t>
      </w:r>
      <w:proofErr w:type="spellStart"/>
      <w:r w:rsidRPr="00296270">
        <w:t>region</w:t>
      </w:r>
      <w:proofErr w:type="spellEnd"/>
      <w:r w:rsidRPr="00296270">
        <w:t xml:space="preserve"> of </w:t>
      </w:r>
      <w:proofErr w:type="spellStart"/>
      <w:r w:rsidRPr="00296270">
        <w:t>the</w:t>
      </w:r>
      <w:proofErr w:type="spellEnd"/>
      <w:r w:rsidRPr="00296270">
        <w:t xml:space="preserve"> country.</w:t>
      </w:r>
    </w:p>
    <w:p w14:paraId="36EDB757" w14:textId="77777777" w:rsidR="007C5DF4" w:rsidRDefault="007C5DF4" w:rsidP="008C0570">
      <w:pPr>
        <w:pStyle w:val="Cm"/>
      </w:pPr>
      <w:r>
        <w:lastRenderedPageBreak/>
        <w:t>Tartalomjegyzék</w:t>
      </w:r>
    </w:p>
    <w:sdt>
      <w:sdtPr>
        <w:id w:val="2031836751"/>
        <w:docPartObj>
          <w:docPartGallery w:val="Table of Contents"/>
          <w:docPartUnique/>
        </w:docPartObj>
      </w:sdtPr>
      <w:sdtEndPr>
        <w:rPr>
          <w:noProof/>
        </w:rPr>
      </w:sdtEndPr>
      <w:sdtContent>
        <w:p w14:paraId="589F4B69" w14:textId="77777777" w:rsidR="00F563F6" w:rsidRDefault="00F563F6" w:rsidP="008C0570"/>
        <w:p w14:paraId="5B636E2A" w14:textId="2A917B06" w:rsidR="00767800" w:rsidRDefault="00F563F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93971855" w:history="1">
            <w:r w:rsidR="00767800" w:rsidRPr="00FD1AC4">
              <w:rPr>
                <w:rStyle w:val="Hiperhivatkozs"/>
                <w:noProof/>
              </w:rPr>
              <w:t>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Bevezetés</w:t>
            </w:r>
            <w:r w:rsidR="00767800">
              <w:rPr>
                <w:noProof/>
                <w:webHidden/>
              </w:rPr>
              <w:tab/>
            </w:r>
            <w:r w:rsidR="00767800">
              <w:rPr>
                <w:noProof/>
                <w:webHidden/>
              </w:rPr>
              <w:fldChar w:fldCharType="begin"/>
            </w:r>
            <w:r w:rsidR="00767800">
              <w:rPr>
                <w:noProof/>
                <w:webHidden/>
              </w:rPr>
              <w:instrText xml:space="preserve"> PAGEREF _Toc193971855 \h </w:instrText>
            </w:r>
            <w:r w:rsidR="00767800">
              <w:rPr>
                <w:noProof/>
                <w:webHidden/>
              </w:rPr>
            </w:r>
            <w:r w:rsidR="00767800">
              <w:rPr>
                <w:noProof/>
                <w:webHidden/>
              </w:rPr>
              <w:fldChar w:fldCharType="separate"/>
            </w:r>
            <w:r w:rsidR="00767800">
              <w:rPr>
                <w:noProof/>
                <w:webHidden/>
              </w:rPr>
              <w:t>7</w:t>
            </w:r>
            <w:r w:rsidR="00767800">
              <w:rPr>
                <w:noProof/>
                <w:webHidden/>
              </w:rPr>
              <w:fldChar w:fldCharType="end"/>
            </w:r>
          </w:hyperlink>
        </w:p>
        <w:p w14:paraId="10863866" w14:textId="10BD79B3"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56" w:history="1">
            <w:r w:rsidR="00767800" w:rsidRPr="00FD1AC4">
              <w:rPr>
                <w:rStyle w:val="Hiperhivatkozs"/>
                <w:noProof/>
              </w:rPr>
              <w:t>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Hasonló oldalak</w:t>
            </w:r>
            <w:r w:rsidR="00767800">
              <w:rPr>
                <w:noProof/>
                <w:webHidden/>
              </w:rPr>
              <w:tab/>
            </w:r>
            <w:r w:rsidR="00767800">
              <w:rPr>
                <w:noProof/>
                <w:webHidden/>
              </w:rPr>
              <w:fldChar w:fldCharType="begin"/>
            </w:r>
            <w:r w:rsidR="00767800">
              <w:rPr>
                <w:noProof/>
                <w:webHidden/>
              </w:rPr>
              <w:instrText xml:space="preserve"> PAGEREF _Toc193971856 \h </w:instrText>
            </w:r>
            <w:r w:rsidR="00767800">
              <w:rPr>
                <w:noProof/>
                <w:webHidden/>
              </w:rPr>
            </w:r>
            <w:r w:rsidR="00767800">
              <w:rPr>
                <w:noProof/>
                <w:webHidden/>
              </w:rPr>
              <w:fldChar w:fldCharType="separate"/>
            </w:r>
            <w:r w:rsidR="00767800">
              <w:rPr>
                <w:noProof/>
                <w:webHidden/>
              </w:rPr>
              <w:t>9</w:t>
            </w:r>
            <w:r w:rsidR="00767800">
              <w:rPr>
                <w:noProof/>
                <w:webHidden/>
              </w:rPr>
              <w:fldChar w:fldCharType="end"/>
            </w:r>
          </w:hyperlink>
        </w:p>
        <w:p w14:paraId="082E4D31" w14:textId="27F3ED72"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57" w:history="1">
            <w:r w:rsidR="00767800" w:rsidRPr="00FD1AC4">
              <w:rPr>
                <w:rStyle w:val="Hiperhivatkozs"/>
                <w:noProof/>
              </w:rPr>
              <w:t>3.</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Felhasználói dokumentáció</w:t>
            </w:r>
            <w:r w:rsidR="00767800">
              <w:rPr>
                <w:noProof/>
                <w:webHidden/>
              </w:rPr>
              <w:tab/>
            </w:r>
            <w:r w:rsidR="00767800">
              <w:rPr>
                <w:noProof/>
                <w:webHidden/>
              </w:rPr>
              <w:fldChar w:fldCharType="begin"/>
            </w:r>
            <w:r w:rsidR="00767800">
              <w:rPr>
                <w:noProof/>
                <w:webHidden/>
              </w:rPr>
              <w:instrText xml:space="preserve"> PAGEREF _Toc193971857 \h </w:instrText>
            </w:r>
            <w:r w:rsidR="00767800">
              <w:rPr>
                <w:noProof/>
                <w:webHidden/>
              </w:rPr>
            </w:r>
            <w:r w:rsidR="00767800">
              <w:rPr>
                <w:noProof/>
                <w:webHidden/>
              </w:rPr>
              <w:fldChar w:fldCharType="separate"/>
            </w:r>
            <w:r w:rsidR="00767800">
              <w:rPr>
                <w:noProof/>
                <w:webHidden/>
              </w:rPr>
              <w:t>10</w:t>
            </w:r>
            <w:r w:rsidR="00767800">
              <w:rPr>
                <w:noProof/>
                <w:webHidden/>
              </w:rPr>
              <w:fldChar w:fldCharType="end"/>
            </w:r>
          </w:hyperlink>
        </w:p>
        <w:p w14:paraId="735403C0" w14:textId="2C228BFB"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58" w:history="1">
            <w:r w:rsidR="00767800" w:rsidRPr="00FD1AC4">
              <w:rPr>
                <w:rStyle w:val="Hiperhivatkozs"/>
                <w:noProof/>
              </w:rPr>
              <w:t>3.1.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Weboldal elérése, alkalmazás igények</w:t>
            </w:r>
            <w:r w:rsidR="00767800">
              <w:rPr>
                <w:noProof/>
                <w:webHidden/>
              </w:rPr>
              <w:tab/>
            </w:r>
            <w:r w:rsidR="00767800">
              <w:rPr>
                <w:noProof/>
                <w:webHidden/>
              </w:rPr>
              <w:fldChar w:fldCharType="begin"/>
            </w:r>
            <w:r w:rsidR="00767800">
              <w:rPr>
                <w:noProof/>
                <w:webHidden/>
              </w:rPr>
              <w:instrText xml:space="preserve"> PAGEREF _Toc193971858 \h </w:instrText>
            </w:r>
            <w:r w:rsidR="00767800">
              <w:rPr>
                <w:noProof/>
                <w:webHidden/>
              </w:rPr>
            </w:r>
            <w:r w:rsidR="00767800">
              <w:rPr>
                <w:noProof/>
                <w:webHidden/>
              </w:rPr>
              <w:fldChar w:fldCharType="separate"/>
            </w:r>
            <w:r w:rsidR="00767800">
              <w:rPr>
                <w:noProof/>
                <w:webHidden/>
              </w:rPr>
              <w:t>11</w:t>
            </w:r>
            <w:r w:rsidR="00767800">
              <w:rPr>
                <w:noProof/>
                <w:webHidden/>
              </w:rPr>
              <w:fldChar w:fldCharType="end"/>
            </w:r>
          </w:hyperlink>
        </w:p>
        <w:p w14:paraId="7920CA5E" w14:textId="520E0C6D"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59" w:history="1">
            <w:r w:rsidR="00767800" w:rsidRPr="00FD1AC4">
              <w:rPr>
                <w:rStyle w:val="Hiperhivatkozs"/>
                <w:noProof/>
              </w:rPr>
              <w:t>3.2.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Hardware igények</w:t>
            </w:r>
            <w:r w:rsidR="00767800">
              <w:rPr>
                <w:noProof/>
                <w:webHidden/>
              </w:rPr>
              <w:tab/>
            </w:r>
            <w:r w:rsidR="00767800">
              <w:rPr>
                <w:noProof/>
                <w:webHidden/>
              </w:rPr>
              <w:fldChar w:fldCharType="begin"/>
            </w:r>
            <w:r w:rsidR="00767800">
              <w:rPr>
                <w:noProof/>
                <w:webHidden/>
              </w:rPr>
              <w:instrText xml:space="preserve"> PAGEREF _Toc193971859 \h </w:instrText>
            </w:r>
            <w:r w:rsidR="00767800">
              <w:rPr>
                <w:noProof/>
                <w:webHidden/>
              </w:rPr>
            </w:r>
            <w:r w:rsidR="00767800">
              <w:rPr>
                <w:noProof/>
                <w:webHidden/>
              </w:rPr>
              <w:fldChar w:fldCharType="separate"/>
            </w:r>
            <w:r w:rsidR="00767800">
              <w:rPr>
                <w:noProof/>
                <w:webHidden/>
              </w:rPr>
              <w:t>11</w:t>
            </w:r>
            <w:r w:rsidR="00767800">
              <w:rPr>
                <w:noProof/>
                <w:webHidden/>
              </w:rPr>
              <w:fldChar w:fldCharType="end"/>
            </w:r>
          </w:hyperlink>
        </w:p>
        <w:p w14:paraId="7A006E75" w14:textId="0B6C8427"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0" w:history="1">
            <w:r w:rsidR="00767800" w:rsidRPr="00FD1AC4">
              <w:rPr>
                <w:rStyle w:val="Hiperhivatkozs"/>
                <w:noProof/>
              </w:rPr>
              <w:t>3.3.</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Regisztráció és Bejelentkezés</w:t>
            </w:r>
            <w:r w:rsidR="00767800">
              <w:rPr>
                <w:noProof/>
                <w:webHidden/>
              </w:rPr>
              <w:tab/>
            </w:r>
            <w:r w:rsidR="00767800">
              <w:rPr>
                <w:noProof/>
                <w:webHidden/>
              </w:rPr>
              <w:fldChar w:fldCharType="begin"/>
            </w:r>
            <w:r w:rsidR="00767800">
              <w:rPr>
                <w:noProof/>
                <w:webHidden/>
              </w:rPr>
              <w:instrText xml:space="preserve"> PAGEREF _Toc193971860 \h </w:instrText>
            </w:r>
            <w:r w:rsidR="00767800">
              <w:rPr>
                <w:noProof/>
                <w:webHidden/>
              </w:rPr>
            </w:r>
            <w:r w:rsidR="00767800">
              <w:rPr>
                <w:noProof/>
                <w:webHidden/>
              </w:rPr>
              <w:fldChar w:fldCharType="separate"/>
            </w:r>
            <w:r w:rsidR="00767800">
              <w:rPr>
                <w:noProof/>
                <w:webHidden/>
              </w:rPr>
              <w:t>13</w:t>
            </w:r>
            <w:r w:rsidR="00767800">
              <w:rPr>
                <w:noProof/>
                <w:webHidden/>
              </w:rPr>
              <w:fldChar w:fldCharType="end"/>
            </w:r>
          </w:hyperlink>
        </w:p>
        <w:p w14:paraId="7D9A7782" w14:textId="455395C8"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1" w:history="1">
            <w:r w:rsidR="00767800" w:rsidRPr="00FD1AC4">
              <w:rPr>
                <w:rStyle w:val="Hiperhivatkozs"/>
                <w:noProof/>
              </w:rPr>
              <w:t>3.4.</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Elfelejtett jelszó</w:t>
            </w:r>
            <w:r w:rsidR="00767800">
              <w:rPr>
                <w:noProof/>
                <w:webHidden/>
              </w:rPr>
              <w:tab/>
            </w:r>
            <w:r w:rsidR="00767800">
              <w:rPr>
                <w:noProof/>
                <w:webHidden/>
              </w:rPr>
              <w:fldChar w:fldCharType="begin"/>
            </w:r>
            <w:r w:rsidR="00767800">
              <w:rPr>
                <w:noProof/>
                <w:webHidden/>
              </w:rPr>
              <w:instrText xml:space="preserve"> PAGEREF _Toc193971861 \h </w:instrText>
            </w:r>
            <w:r w:rsidR="00767800">
              <w:rPr>
                <w:noProof/>
                <w:webHidden/>
              </w:rPr>
            </w:r>
            <w:r w:rsidR="00767800">
              <w:rPr>
                <w:noProof/>
                <w:webHidden/>
              </w:rPr>
              <w:fldChar w:fldCharType="separate"/>
            </w:r>
            <w:r w:rsidR="00767800">
              <w:rPr>
                <w:noProof/>
                <w:webHidden/>
              </w:rPr>
              <w:t>15</w:t>
            </w:r>
            <w:r w:rsidR="00767800">
              <w:rPr>
                <w:noProof/>
                <w:webHidden/>
              </w:rPr>
              <w:fldChar w:fldCharType="end"/>
            </w:r>
          </w:hyperlink>
        </w:p>
        <w:p w14:paraId="29E7C3EB" w14:textId="2591C8C2"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2" w:history="1">
            <w:r w:rsidR="00767800" w:rsidRPr="00FD1AC4">
              <w:rPr>
                <w:rStyle w:val="Hiperhivatkozs"/>
                <w:noProof/>
              </w:rPr>
              <w:t>3.5.</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Főoldal és Tartalma</w:t>
            </w:r>
            <w:r w:rsidR="00767800">
              <w:rPr>
                <w:noProof/>
                <w:webHidden/>
              </w:rPr>
              <w:tab/>
            </w:r>
            <w:r w:rsidR="00767800">
              <w:rPr>
                <w:noProof/>
                <w:webHidden/>
              </w:rPr>
              <w:fldChar w:fldCharType="begin"/>
            </w:r>
            <w:r w:rsidR="00767800">
              <w:rPr>
                <w:noProof/>
                <w:webHidden/>
              </w:rPr>
              <w:instrText xml:space="preserve"> PAGEREF _Toc193971862 \h </w:instrText>
            </w:r>
            <w:r w:rsidR="00767800">
              <w:rPr>
                <w:noProof/>
                <w:webHidden/>
              </w:rPr>
            </w:r>
            <w:r w:rsidR="00767800">
              <w:rPr>
                <w:noProof/>
                <w:webHidden/>
              </w:rPr>
              <w:fldChar w:fldCharType="separate"/>
            </w:r>
            <w:r w:rsidR="00767800">
              <w:rPr>
                <w:noProof/>
                <w:webHidden/>
              </w:rPr>
              <w:t>16</w:t>
            </w:r>
            <w:r w:rsidR="00767800">
              <w:rPr>
                <w:noProof/>
                <w:webHidden/>
              </w:rPr>
              <w:fldChar w:fldCharType="end"/>
            </w:r>
          </w:hyperlink>
        </w:p>
        <w:p w14:paraId="3B53D46E" w14:textId="04C57ACD"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3" w:history="1">
            <w:r w:rsidR="00767800" w:rsidRPr="00FD1AC4">
              <w:rPr>
                <w:rStyle w:val="Hiperhivatkozs"/>
                <w:noProof/>
              </w:rPr>
              <w:t>4.</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Az oldal funkcióinak ismertetése</w:t>
            </w:r>
            <w:r w:rsidR="00767800">
              <w:rPr>
                <w:noProof/>
                <w:webHidden/>
              </w:rPr>
              <w:tab/>
            </w:r>
            <w:r w:rsidR="00767800">
              <w:rPr>
                <w:noProof/>
                <w:webHidden/>
              </w:rPr>
              <w:fldChar w:fldCharType="begin"/>
            </w:r>
            <w:r w:rsidR="00767800">
              <w:rPr>
                <w:noProof/>
                <w:webHidden/>
              </w:rPr>
              <w:instrText xml:space="preserve"> PAGEREF _Toc193971863 \h </w:instrText>
            </w:r>
            <w:r w:rsidR="00767800">
              <w:rPr>
                <w:noProof/>
                <w:webHidden/>
              </w:rPr>
            </w:r>
            <w:r w:rsidR="00767800">
              <w:rPr>
                <w:noProof/>
                <w:webHidden/>
              </w:rPr>
              <w:fldChar w:fldCharType="separate"/>
            </w:r>
            <w:r w:rsidR="00767800">
              <w:rPr>
                <w:noProof/>
                <w:webHidden/>
              </w:rPr>
              <w:t>18</w:t>
            </w:r>
            <w:r w:rsidR="00767800">
              <w:rPr>
                <w:noProof/>
                <w:webHidden/>
              </w:rPr>
              <w:fldChar w:fldCharType="end"/>
            </w:r>
          </w:hyperlink>
        </w:p>
        <w:p w14:paraId="1A09536F" w14:textId="796E422C"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4" w:history="1">
            <w:r w:rsidR="00767800" w:rsidRPr="00FD1AC4">
              <w:rPr>
                <w:rStyle w:val="Hiperhivatkozs"/>
                <w:noProof/>
              </w:rPr>
              <w:t>4.1.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Főoldal</w:t>
            </w:r>
            <w:r w:rsidR="00767800">
              <w:rPr>
                <w:noProof/>
                <w:webHidden/>
              </w:rPr>
              <w:tab/>
            </w:r>
            <w:r w:rsidR="00767800">
              <w:rPr>
                <w:noProof/>
                <w:webHidden/>
              </w:rPr>
              <w:fldChar w:fldCharType="begin"/>
            </w:r>
            <w:r w:rsidR="00767800">
              <w:rPr>
                <w:noProof/>
                <w:webHidden/>
              </w:rPr>
              <w:instrText xml:space="preserve"> PAGEREF _Toc193971864 \h </w:instrText>
            </w:r>
            <w:r w:rsidR="00767800">
              <w:rPr>
                <w:noProof/>
                <w:webHidden/>
              </w:rPr>
            </w:r>
            <w:r w:rsidR="00767800">
              <w:rPr>
                <w:noProof/>
                <w:webHidden/>
              </w:rPr>
              <w:fldChar w:fldCharType="separate"/>
            </w:r>
            <w:r w:rsidR="00767800">
              <w:rPr>
                <w:noProof/>
                <w:webHidden/>
              </w:rPr>
              <w:t>18</w:t>
            </w:r>
            <w:r w:rsidR="00767800">
              <w:rPr>
                <w:noProof/>
                <w:webHidden/>
              </w:rPr>
              <w:fldChar w:fldCharType="end"/>
            </w:r>
          </w:hyperlink>
        </w:p>
        <w:p w14:paraId="72D28A22" w14:textId="5794FB98"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5" w:history="1">
            <w:r w:rsidR="00767800" w:rsidRPr="00FD1AC4">
              <w:rPr>
                <w:rStyle w:val="Hiperhivatkozs"/>
                <w:noProof/>
              </w:rPr>
              <w:t>4.1.1.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Tudnivalók</w:t>
            </w:r>
            <w:r w:rsidR="00767800">
              <w:rPr>
                <w:noProof/>
                <w:webHidden/>
              </w:rPr>
              <w:tab/>
            </w:r>
            <w:r w:rsidR="00767800">
              <w:rPr>
                <w:noProof/>
                <w:webHidden/>
              </w:rPr>
              <w:fldChar w:fldCharType="begin"/>
            </w:r>
            <w:r w:rsidR="00767800">
              <w:rPr>
                <w:noProof/>
                <w:webHidden/>
              </w:rPr>
              <w:instrText xml:space="preserve"> PAGEREF _Toc193971865 \h </w:instrText>
            </w:r>
            <w:r w:rsidR="00767800">
              <w:rPr>
                <w:noProof/>
                <w:webHidden/>
              </w:rPr>
            </w:r>
            <w:r w:rsidR="00767800">
              <w:rPr>
                <w:noProof/>
                <w:webHidden/>
              </w:rPr>
              <w:fldChar w:fldCharType="separate"/>
            </w:r>
            <w:r w:rsidR="00767800">
              <w:rPr>
                <w:noProof/>
                <w:webHidden/>
              </w:rPr>
              <w:t>18</w:t>
            </w:r>
            <w:r w:rsidR="00767800">
              <w:rPr>
                <w:noProof/>
                <w:webHidden/>
              </w:rPr>
              <w:fldChar w:fldCharType="end"/>
            </w:r>
          </w:hyperlink>
        </w:p>
        <w:p w14:paraId="120A3F21" w14:textId="4A679C01"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6" w:history="1">
            <w:r w:rsidR="00767800" w:rsidRPr="00FD1AC4">
              <w:rPr>
                <w:rStyle w:val="Hiperhivatkozs"/>
                <w:noProof/>
              </w:rPr>
              <w:t>4.1.2.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Gyorskeresés</w:t>
            </w:r>
            <w:r w:rsidR="00767800">
              <w:rPr>
                <w:noProof/>
                <w:webHidden/>
              </w:rPr>
              <w:tab/>
            </w:r>
            <w:r w:rsidR="00767800">
              <w:rPr>
                <w:noProof/>
                <w:webHidden/>
              </w:rPr>
              <w:fldChar w:fldCharType="begin"/>
            </w:r>
            <w:r w:rsidR="00767800">
              <w:rPr>
                <w:noProof/>
                <w:webHidden/>
              </w:rPr>
              <w:instrText xml:space="preserve"> PAGEREF _Toc193971866 \h </w:instrText>
            </w:r>
            <w:r w:rsidR="00767800">
              <w:rPr>
                <w:noProof/>
                <w:webHidden/>
              </w:rPr>
            </w:r>
            <w:r w:rsidR="00767800">
              <w:rPr>
                <w:noProof/>
                <w:webHidden/>
              </w:rPr>
              <w:fldChar w:fldCharType="separate"/>
            </w:r>
            <w:r w:rsidR="00767800">
              <w:rPr>
                <w:noProof/>
                <w:webHidden/>
              </w:rPr>
              <w:t>19</w:t>
            </w:r>
            <w:r w:rsidR="00767800">
              <w:rPr>
                <w:noProof/>
                <w:webHidden/>
              </w:rPr>
              <w:fldChar w:fldCharType="end"/>
            </w:r>
          </w:hyperlink>
        </w:p>
        <w:p w14:paraId="2E24835F" w14:textId="2B3BEE17"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7" w:history="1">
            <w:r w:rsidR="00767800" w:rsidRPr="00FD1AC4">
              <w:rPr>
                <w:rStyle w:val="Hiperhivatkozs"/>
                <w:noProof/>
              </w:rPr>
              <w:t>4.1.3.</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Vizuális gyorskeresés</w:t>
            </w:r>
            <w:r w:rsidR="00767800">
              <w:rPr>
                <w:noProof/>
                <w:webHidden/>
              </w:rPr>
              <w:tab/>
            </w:r>
            <w:r w:rsidR="00767800">
              <w:rPr>
                <w:noProof/>
                <w:webHidden/>
              </w:rPr>
              <w:fldChar w:fldCharType="begin"/>
            </w:r>
            <w:r w:rsidR="00767800">
              <w:rPr>
                <w:noProof/>
                <w:webHidden/>
              </w:rPr>
              <w:instrText xml:space="preserve"> PAGEREF _Toc193971867 \h </w:instrText>
            </w:r>
            <w:r w:rsidR="00767800">
              <w:rPr>
                <w:noProof/>
                <w:webHidden/>
              </w:rPr>
            </w:r>
            <w:r w:rsidR="00767800">
              <w:rPr>
                <w:noProof/>
                <w:webHidden/>
              </w:rPr>
              <w:fldChar w:fldCharType="separate"/>
            </w:r>
            <w:r w:rsidR="00767800">
              <w:rPr>
                <w:noProof/>
                <w:webHidden/>
              </w:rPr>
              <w:t>20</w:t>
            </w:r>
            <w:r w:rsidR="00767800">
              <w:rPr>
                <w:noProof/>
                <w:webHidden/>
              </w:rPr>
              <w:fldChar w:fldCharType="end"/>
            </w:r>
          </w:hyperlink>
        </w:p>
        <w:p w14:paraId="49D097B2" w14:textId="19F2990B"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8" w:history="1">
            <w:r w:rsidR="00767800" w:rsidRPr="00FD1AC4">
              <w:rPr>
                <w:rStyle w:val="Hiperhivatkozs"/>
                <w:noProof/>
              </w:rPr>
              <w:t>4.1.4.</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Térkép</w:t>
            </w:r>
            <w:r w:rsidR="00767800">
              <w:rPr>
                <w:noProof/>
                <w:webHidden/>
              </w:rPr>
              <w:tab/>
            </w:r>
            <w:r w:rsidR="00767800">
              <w:rPr>
                <w:noProof/>
                <w:webHidden/>
              </w:rPr>
              <w:fldChar w:fldCharType="begin"/>
            </w:r>
            <w:r w:rsidR="00767800">
              <w:rPr>
                <w:noProof/>
                <w:webHidden/>
              </w:rPr>
              <w:instrText xml:space="preserve"> PAGEREF _Toc193971868 \h </w:instrText>
            </w:r>
            <w:r w:rsidR="00767800">
              <w:rPr>
                <w:noProof/>
                <w:webHidden/>
              </w:rPr>
            </w:r>
            <w:r w:rsidR="00767800">
              <w:rPr>
                <w:noProof/>
                <w:webHidden/>
              </w:rPr>
              <w:fldChar w:fldCharType="separate"/>
            </w:r>
            <w:r w:rsidR="00767800">
              <w:rPr>
                <w:noProof/>
                <w:webHidden/>
              </w:rPr>
              <w:t>21</w:t>
            </w:r>
            <w:r w:rsidR="00767800">
              <w:rPr>
                <w:noProof/>
                <w:webHidden/>
              </w:rPr>
              <w:fldChar w:fldCharType="end"/>
            </w:r>
          </w:hyperlink>
        </w:p>
        <w:p w14:paraId="62586CBE" w14:textId="331CBC91"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69" w:history="1">
            <w:r w:rsidR="00767800" w:rsidRPr="00FD1AC4">
              <w:rPr>
                <w:rStyle w:val="Hiperhivatkozs"/>
                <w:noProof/>
              </w:rPr>
              <w:t>4.1.5.</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Gyakran ismételt kérdések (GYIK)</w:t>
            </w:r>
            <w:r w:rsidR="00767800">
              <w:rPr>
                <w:noProof/>
                <w:webHidden/>
              </w:rPr>
              <w:tab/>
            </w:r>
            <w:r w:rsidR="00767800">
              <w:rPr>
                <w:noProof/>
                <w:webHidden/>
              </w:rPr>
              <w:fldChar w:fldCharType="begin"/>
            </w:r>
            <w:r w:rsidR="00767800">
              <w:rPr>
                <w:noProof/>
                <w:webHidden/>
              </w:rPr>
              <w:instrText xml:space="preserve"> PAGEREF _Toc193971869 \h </w:instrText>
            </w:r>
            <w:r w:rsidR="00767800">
              <w:rPr>
                <w:noProof/>
                <w:webHidden/>
              </w:rPr>
            </w:r>
            <w:r w:rsidR="00767800">
              <w:rPr>
                <w:noProof/>
                <w:webHidden/>
              </w:rPr>
              <w:fldChar w:fldCharType="separate"/>
            </w:r>
            <w:r w:rsidR="00767800">
              <w:rPr>
                <w:noProof/>
                <w:webHidden/>
              </w:rPr>
              <w:t>22</w:t>
            </w:r>
            <w:r w:rsidR="00767800">
              <w:rPr>
                <w:noProof/>
                <w:webHidden/>
              </w:rPr>
              <w:fldChar w:fldCharType="end"/>
            </w:r>
          </w:hyperlink>
        </w:p>
        <w:p w14:paraId="75509022" w14:textId="35D01072"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0" w:history="1">
            <w:r w:rsidR="00767800" w:rsidRPr="00FD1AC4">
              <w:rPr>
                <w:rStyle w:val="Hiperhivatkozs"/>
                <w:noProof/>
              </w:rPr>
              <w:t>4.2.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Kuponok</w:t>
            </w:r>
            <w:r w:rsidR="00767800">
              <w:rPr>
                <w:noProof/>
                <w:webHidden/>
              </w:rPr>
              <w:tab/>
            </w:r>
            <w:r w:rsidR="00767800">
              <w:rPr>
                <w:noProof/>
                <w:webHidden/>
              </w:rPr>
              <w:fldChar w:fldCharType="begin"/>
            </w:r>
            <w:r w:rsidR="00767800">
              <w:rPr>
                <w:noProof/>
                <w:webHidden/>
              </w:rPr>
              <w:instrText xml:space="preserve"> PAGEREF _Toc193971870 \h </w:instrText>
            </w:r>
            <w:r w:rsidR="00767800">
              <w:rPr>
                <w:noProof/>
                <w:webHidden/>
              </w:rPr>
            </w:r>
            <w:r w:rsidR="00767800">
              <w:rPr>
                <w:noProof/>
                <w:webHidden/>
              </w:rPr>
              <w:fldChar w:fldCharType="separate"/>
            </w:r>
            <w:r w:rsidR="00767800">
              <w:rPr>
                <w:noProof/>
                <w:webHidden/>
              </w:rPr>
              <w:t>23</w:t>
            </w:r>
            <w:r w:rsidR="00767800">
              <w:rPr>
                <w:noProof/>
                <w:webHidden/>
              </w:rPr>
              <w:fldChar w:fldCharType="end"/>
            </w:r>
          </w:hyperlink>
        </w:p>
        <w:p w14:paraId="2EB663C3" w14:textId="2EF3DC72"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1" w:history="1">
            <w:r w:rsidR="00767800" w:rsidRPr="00FD1AC4">
              <w:rPr>
                <w:rStyle w:val="Hiperhivatkozs"/>
                <w:noProof/>
              </w:rPr>
              <w:t>4.3.</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Rólunk</w:t>
            </w:r>
            <w:r w:rsidR="00767800">
              <w:rPr>
                <w:noProof/>
                <w:webHidden/>
              </w:rPr>
              <w:tab/>
            </w:r>
            <w:r w:rsidR="00767800">
              <w:rPr>
                <w:noProof/>
                <w:webHidden/>
              </w:rPr>
              <w:fldChar w:fldCharType="begin"/>
            </w:r>
            <w:r w:rsidR="00767800">
              <w:rPr>
                <w:noProof/>
                <w:webHidden/>
              </w:rPr>
              <w:instrText xml:space="preserve"> PAGEREF _Toc193971871 \h </w:instrText>
            </w:r>
            <w:r w:rsidR="00767800">
              <w:rPr>
                <w:noProof/>
                <w:webHidden/>
              </w:rPr>
            </w:r>
            <w:r w:rsidR="00767800">
              <w:rPr>
                <w:noProof/>
                <w:webHidden/>
              </w:rPr>
              <w:fldChar w:fldCharType="separate"/>
            </w:r>
            <w:r w:rsidR="00767800">
              <w:rPr>
                <w:noProof/>
                <w:webHidden/>
              </w:rPr>
              <w:t>24</w:t>
            </w:r>
            <w:r w:rsidR="00767800">
              <w:rPr>
                <w:noProof/>
                <w:webHidden/>
              </w:rPr>
              <w:fldChar w:fldCharType="end"/>
            </w:r>
          </w:hyperlink>
        </w:p>
        <w:p w14:paraId="261DE99D" w14:textId="715F9DC4"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2" w:history="1">
            <w:r w:rsidR="00767800" w:rsidRPr="00FD1AC4">
              <w:rPr>
                <w:rStyle w:val="Hiperhivatkozs"/>
                <w:noProof/>
              </w:rPr>
              <w:t>4.4.</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Ügyfélszolgálat</w:t>
            </w:r>
            <w:r w:rsidR="00767800">
              <w:rPr>
                <w:noProof/>
                <w:webHidden/>
              </w:rPr>
              <w:tab/>
            </w:r>
            <w:r w:rsidR="00767800">
              <w:rPr>
                <w:noProof/>
                <w:webHidden/>
              </w:rPr>
              <w:fldChar w:fldCharType="begin"/>
            </w:r>
            <w:r w:rsidR="00767800">
              <w:rPr>
                <w:noProof/>
                <w:webHidden/>
              </w:rPr>
              <w:instrText xml:space="preserve"> PAGEREF _Toc193971872 \h </w:instrText>
            </w:r>
            <w:r w:rsidR="00767800">
              <w:rPr>
                <w:noProof/>
                <w:webHidden/>
              </w:rPr>
            </w:r>
            <w:r w:rsidR="00767800">
              <w:rPr>
                <w:noProof/>
                <w:webHidden/>
              </w:rPr>
              <w:fldChar w:fldCharType="separate"/>
            </w:r>
            <w:r w:rsidR="00767800">
              <w:rPr>
                <w:noProof/>
                <w:webHidden/>
              </w:rPr>
              <w:t>25</w:t>
            </w:r>
            <w:r w:rsidR="00767800">
              <w:rPr>
                <w:noProof/>
                <w:webHidden/>
              </w:rPr>
              <w:fldChar w:fldCharType="end"/>
            </w:r>
          </w:hyperlink>
        </w:p>
        <w:p w14:paraId="6497E13B" w14:textId="7F0C8CC1"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3" w:history="1">
            <w:r w:rsidR="00767800" w:rsidRPr="00FD1AC4">
              <w:rPr>
                <w:rStyle w:val="Hiperhivatkozs"/>
                <w:noProof/>
              </w:rPr>
              <w:t>5.</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Fejlesztői dokumentáció</w:t>
            </w:r>
            <w:r w:rsidR="00767800">
              <w:rPr>
                <w:noProof/>
                <w:webHidden/>
              </w:rPr>
              <w:tab/>
            </w:r>
            <w:r w:rsidR="00767800">
              <w:rPr>
                <w:noProof/>
                <w:webHidden/>
              </w:rPr>
              <w:fldChar w:fldCharType="begin"/>
            </w:r>
            <w:r w:rsidR="00767800">
              <w:rPr>
                <w:noProof/>
                <w:webHidden/>
              </w:rPr>
              <w:instrText xml:space="preserve"> PAGEREF _Toc193971873 \h </w:instrText>
            </w:r>
            <w:r w:rsidR="00767800">
              <w:rPr>
                <w:noProof/>
                <w:webHidden/>
              </w:rPr>
            </w:r>
            <w:r w:rsidR="00767800">
              <w:rPr>
                <w:noProof/>
                <w:webHidden/>
              </w:rPr>
              <w:fldChar w:fldCharType="separate"/>
            </w:r>
            <w:r w:rsidR="00767800">
              <w:rPr>
                <w:noProof/>
                <w:webHidden/>
              </w:rPr>
              <w:t>26</w:t>
            </w:r>
            <w:r w:rsidR="00767800">
              <w:rPr>
                <w:noProof/>
                <w:webHidden/>
              </w:rPr>
              <w:fldChar w:fldCharType="end"/>
            </w:r>
          </w:hyperlink>
        </w:p>
        <w:p w14:paraId="31A8934A" w14:textId="276701A5"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4" w:history="1">
            <w:r w:rsidR="00767800" w:rsidRPr="00FD1AC4">
              <w:rPr>
                <w:rStyle w:val="Hiperhivatkozs"/>
                <w:noProof/>
              </w:rPr>
              <w:t>5.1.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Alkalmazott technológiák</w:t>
            </w:r>
            <w:r w:rsidR="00767800">
              <w:rPr>
                <w:noProof/>
                <w:webHidden/>
              </w:rPr>
              <w:tab/>
            </w:r>
            <w:r w:rsidR="00767800">
              <w:rPr>
                <w:noProof/>
                <w:webHidden/>
              </w:rPr>
              <w:fldChar w:fldCharType="begin"/>
            </w:r>
            <w:r w:rsidR="00767800">
              <w:rPr>
                <w:noProof/>
                <w:webHidden/>
              </w:rPr>
              <w:instrText xml:space="preserve"> PAGEREF _Toc193971874 \h </w:instrText>
            </w:r>
            <w:r w:rsidR="00767800">
              <w:rPr>
                <w:noProof/>
                <w:webHidden/>
              </w:rPr>
            </w:r>
            <w:r w:rsidR="00767800">
              <w:rPr>
                <w:noProof/>
                <w:webHidden/>
              </w:rPr>
              <w:fldChar w:fldCharType="separate"/>
            </w:r>
            <w:r w:rsidR="00767800">
              <w:rPr>
                <w:noProof/>
                <w:webHidden/>
              </w:rPr>
              <w:t>26</w:t>
            </w:r>
            <w:r w:rsidR="00767800">
              <w:rPr>
                <w:noProof/>
                <w:webHidden/>
              </w:rPr>
              <w:fldChar w:fldCharType="end"/>
            </w:r>
          </w:hyperlink>
        </w:p>
        <w:p w14:paraId="2B274537" w14:textId="43297DE5"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5" w:history="1">
            <w:r w:rsidR="00767800" w:rsidRPr="00FD1AC4">
              <w:rPr>
                <w:rStyle w:val="Hiperhivatkozs"/>
                <w:noProof/>
              </w:rPr>
              <w:t>5.2.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Felhasznált könyvtárak és eszközök</w:t>
            </w:r>
            <w:r w:rsidR="00767800">
              <w:rPr>
                <w:noProof/>
                <w:webHidden/>
              </w:rPr>
              <w:tab/>
            </w:r>
            <w:r w:rsidR="00767800">
              <w:rPr>
                <w:noProof/>
                <w:webHidden/>
              </w:rPr>
              <w:fldChar w:fldCharType="begin"/>
            </w:r>
            <w:r w:rsidR="00767800">
              <w:rPr>
                <w:noProof/>
                <w:webHidden/>
              </w:rPr>
              <w:instrText xml:space="preserve"> PAGEREF _Toc193971875 \h </w:instrText>
            </w:r>
            <w:r w:rsidR="00767800">
              <w:rPr>
                <w:noProof/>
                <w:webHidden/>
              </w:rPr>
            </w:r>
            <w:r w:rsidR="00767800">
              <w:rPr>
                <w:noProof/>
                <w:webHidden/>
              </w:rPr>
              <w:fldChar w:fldCharType="separate"/>
            </w:r>
            <w:r w:rsidR="00767800">
              <w:rPr>
                <w:noProof/>
                <w:webHidden/>
              </w:rPr>
              <w:t>26</w:t>
            </w:r>
            <w:r w:rsidR="00767800">
              <w:rPr>
                <w:noProof/>
                <w:webHidden/>
              </w:rPr>
              <w:fldChar w:fldCharType="end"/>
            </w:r>
          </w:hyperlink>
        </w:p>
        <w:p w14:paraId="1C9725D3" w14:textId="18BA07C0"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6" w:history="1">
            <w:r w:rsidR="00767800" w:rsidRPr="00FD1AC4">
              <w:rPr>
                <w:rStyle w:val="Hiperhivatkozs"/>
                <w:noProof/>
              </w:rPr>
              <w:t>5.3.</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Felhasználói felület és design</w:t>
            </w:r>
            <w:r w:rsidR="00767800">
              <w:rPr>
                <w:noProof/>
                <w:webHidden/>
              </w:rPr>
              <w:tab/>
            </w:r>
            <w:r w:rsidR="00767800">
              <w:rPr>
                <w:noProof/>
                <w:webHidden/>
              </w:rPr>
              <w:fldChar w:fldCharType="begin"/>
            </w:r>
            <w:r w:rsidR="00767800">
              <w:rPr>
                <w:noProof/>
                <w:webHidden/>
              </w:rPr>
              <w:instrText xml:space="preserve"> PAGEREF _Toc193971876 \h </w:instrText>
            </w:r>
            <w:r w:rsidR="00767800">
              <w:rPr>
                <w:noProof/>
                <w:webHidden/>
              </w:rPr>
            </w:r>
            <w:r w:rsidR="00767800">
              <w:rPr>
                <w:noProof/>
                <w:webHidden/>
              </w:rPr>
              <w:fldChar w:fldCharType="separate"/>
            </w:r>
            <w:r w:rsidR="00767800">
              <w:rPr>
                <w:noProof/>
                <w:webHidden/>
              </w:rPr>
              <w:t>27</w:t>
            </w:r>
            <w:r w:rsidR="00767800">
              <w:rPr>
                <w:noProof/>
                <w:webHidden/>
              </w:rPr>
              <w:fldChar w:fldCharType="end"/>
            </w:r>
          </w:hyperlink>
        </w:p>
        <w:p w14:paraId="6D92D722" w14:textId="1AA1DEE4"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7" w:history="1">
            <w:r w:rsidR="00767800" w:rsidRPr="00FD1AC4">
              <w:rPr>
                <w:rStyle w:val="Hiperhivatkozs"/>
                <w:noProof/>
              </w:rPr>
              <w:t>5.4.</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Visual Studio Code</w:t>
            </w:r>
            <w:r w:rsidR="00767800">
              <w:rPr>
                <w:noProof/>
                <w:webHidden/>
              </w:rPr>
              <w:tab/>
            </w:r>
            <w:r w:rsidR="00767800">
              <w:rPr>
                <w:noProof/>
                <w:webHidden/>
              </w:rPr>
              <w:fldChar w:fldCharType="begin"/>
            </w:r>
            <w:r w:rsidR="00767800">
              <w:rPr>
                <w:noProof/>
                <w:webHidden/>
              </w:rPr>
              <w:instrText xml:space="preserve"> PAGEREF _Toc193971877 \h </w:instrText>
            </w:r>
            <w:r w:rsidR="00767800">
              <w:rPr>
                <w:noProof/>
                <w:webHidden/>
              </w:rPr>
            </w:r>
            <w:r w:rsidR="00767800">
              <w:rPr>
                <w:noProof/>
                <w:webHidden/>
              </w:rPr>
              <w:fldChar w:fldCharType="separate"/>
            </w:r>
            <w:r w:rsidR="00767800">
              <w:rPr>
                <w:noProof/>
                <w:webHidden/>
              </w:rPr>
              <w:t>28</w:t>
            </w:r>
            <w:r w:rsidR="00767800">
              <w:rPr>
                <w:noProof/>
                <w:webHidden/>
              </w:rPr>
              <w:fldChar w:fldCharType="end"/>
            </w:r>
          </w:hyperlink>
        </w:p>
        <w:p w14:paraId="35541822" w14:textId="0068E3F6"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8" w:history="1">
            <w:r w:rsidR="00767800" w:rsidRPr="00FD1AC4">
              <w:rPr>
                <w:rStyle w:val="Hiperhivatkozs"/>
                <w:noProof/>
              </w:rPr>
              <w:t>5.5.</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Next.js</w:t>
            </w:r>
            <w:r w:rsidR="00767800">
              <w:rPr>
                <w:noProof/>
                <w:webHidden/>
              </w:rPr>
              <w:tab/>
            </w:r>
            <w:r w:rsidR="00767800">
              <w:rPr>
                <w:noProof/>
                <w:webHidden/>
              </w:rPr>
              <w:fldChar w:fldCharType="begin"/>
            </w:r>
            <w:r w:rsidR="00767800">
              <w:rPr>
                <w:noProof/>
                <w:webHidden/>
              </w:rPr>
              <w:instrText xml:space="preserve"> PAGEREF _Toc193971878 \h </w:instrText>
            </w:r>
            <w:r w:rsidR="00767800">
              <w:rPr>
                <w:noProof/>
                <w:webHidden/>
              </w:rPr>
            </w:r>
            <w:r w:rsidR="00767800">
              <w:rPr>
                <w:noProof/>
                <w:webHidden/>
              </w:rPr>
              <w:fldChar w:fldCharType="separate"/>
            </w:r>
            <w:r w:rsidR="00767800">
              <w:rPr>
                <w:noProof/>
                <w:webHidden/>
              </w:rPr>
              <w:t>29</w:t>
            </w:r>
            <w:r w:rsidR="00767800">
              <w:rPr>
                <w:noProof/>
                <w:webHidden/>
              </w:rPr>
              <w:fldChar w:fldCharType="end"/>
            </w:r>
          </w:hyperlink>
        </w:p>
        <w:p w14:paraId="762E8FAA" w14:textId="78E3FF98"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79" w:history="1">
            <w:r w:rsidR="00767800" w:rsidRPr="00FD1AC4">
              <w:rPr>
                <w:rStyle w:val="Hiperhivatkozs"/>
                <w:noProof/>
              </w:rPr>
              <w:t>5.6.</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React</w:t>
            </w:r>
            <w:r w:rsidR="00767800">
              <w:rPr>
                <w:noProof/>
                <w:webHidden/>
              </w:rPr>
              <w:tab/>
            </w:r>
            <w:r w:rsidR="00767800">
              <w:rPr>
                <w:noProof/>
                <w:webHidden/>
              </w:rPr>
              <w:fldChar w:fldCharType="begin"/>
            </w:r>
            <w:r w:rsidR="00767800">
              <w:rPr>
                <w:noProof/>
                <w:webHidden/>
              </w:rPr>
              <w:instrText xml:space="preserve"> PAGEREF _Toc193971879 \h </w:instrText>
            </w:r>
            <w:r w:rsidR="00767800">
              <w:rPr>
                <w:noProof/>
                <w:webHidden/>
              </w:rPr>
            </w:r>
            <w:r w:rsidR="00767800">
              <w:rPr>
                <w:noProof/>
                <w:webHidden/>
              </w:rPr>
              <w:fldChar w:fldCharType="separate"/>
            </w:r>
            <w:r w:rsidR="00767800">
              <w:rPr>
                <w:noProof/>
                <w:webHidden/>
              </w:rPr>
              <w:t>30</w:t>
            </w:r>
            <w:r w:rsidR="00767800">
              <w:rPr>
                <w:noProof/>
                <w:webHidden/>
              </w:rPr>
              <w:fldChar w:fldCharType="end"/>
            </w:r>
          </w:hyperlink>
        </w:p>
        <w:p w14:paraId="734A5940" w14:textId="42F2C554"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0" w:history="1">
            <w:r w:rsidR="00767800" w:rsidRPr="00FD1AC4">
              <w:rPr>
                <w:rStyle w:val="Hiperhivatkozs"/>
                <w:noProof/>
              </w:rPr>
              <w:t>5.7.</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Prisma</w:t>
            </w:r>
            <w:r w:rsidR="00767800">
              <w:rPr>
                <w:noProof/>
                <w:webHidden/>
              </w:rPr>
              <w:tab/>
            </w:r>
            <w:r w:rsidR="00767800">
              <w:rPr>
                <w:noProof/>
                <w:webHidden/>
              </w:rPr>
              <w:fldChar w:fldCharType="begin"/>
            </w:r>
            <w:r w:rsidR="00767800">
              <w:rPr>
                <w:noProof/>
                <w:webHidden/>
              </w:rPr>
              <w:instrText xml:space="preserve"> PAGEREF _Toc193971880 \h </w:instrText>
            </w:r>
            <w:r w:rsidR="00767800">
              <w:rPr>
                <w:noProof/>
                <w:webHidden/>
              </w:rPr>
            </w:r>
            <w:r w:rsidR="00767800">
              <w:rPr>
                <w:noProof/>
                <w:webHidden/>
              </w:rPr>
              <w:fldChar w:fldCharType="separate"/>
            </w:r>
            <w:r w:rsidR="00767800">
              <w:rPr>
                <w:noProof/>
                <w:webHidden/>
              </w:rPr>
              <w:t>31</w:t>
            </w:r>
            <w:r w:rsidR="00767800">
              <w:rPr>
                <w:noProof/>
                <w:webHidden/>
              </w:rPr>
              <w:fldChar w:fldCharType="end"/>
            </w:r>
          </w:hyperlink>
        </w:p>
        <w:p w14:paraId="064EED0E" w14:textId="7FFA7DC1"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1" w:history="1">
            <w:r w:rsidR="00767800" w:rsidRPr="00FD1AC4">
              <w:rPr>
                <w:rStyle w:val="Hiperhivatkozs"/>
                <w:noProof/>
              </w:rPr>
              <w:t>5.8.</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MYSQL</w:t>
            </w:r>
            <w:r w:rsidR="00767800">
              <w:rPr>
                <w:noProof/>
                <w:webHidden/>
              </w:rPr>
              <w:tab/>
            </w:r>
            <w:r w:rsidR="00767800">
              <w:rPr>
                <w:noProof/>
                <w:webHidden/>
              </w:rPr>
              <w:fldChar w:fldCharType="begin"/>
            </w:r>
            <w:r w:rsidR="00767800">
              <w:rPr>
                <w:noProof/>
                <w:webHidden/>
              </w:rPr>
              <w:instrText xml:space="preserve"> PAGEREF _Toc193971881 \h </w:instrText>
            </w:r>
            <w:r w:rsidR="00767800">
              <w:rPr>
                <w:noProof/>
                <w:webHidden/>
              </w:rPr>
            </w:r>
            <w:r w:rsidR="00767800">
              <w:rPr>
                <w:noProof/>
                <w:webHidden/>
              </w:rPr>
              <w:fldChar w:fldCharType="separate"/>
            </w:r>
            <w:r w:rsidR="00767800">
              <w:rPr>
                <w:noProof/>
                <w:webHidden/>
              </w:rPr>
              <w:t>32</w:t>
            </w:r>
            <w:r w:rsidR="00767800">
              <w:rPr>
                <w:noProof/>
                <w:webHidden/>
              </w:rPr>
              <w:fldChar w:fldCharType="end"/>
            </w:r>
          </w:hyperlink>
        </w:p>
        <w:p w14:paraId="1CE8EEDB" w14:textId="5F341777"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2" w:history="1">
            <w:r w:rsidR="00767800" w:rsidRPr="00FD1AC4">
              <w:rPr>
                <w:rStyle w:val="Hiperhivatkozs"/>
                <w:noProof/>
              </w:rPr>
              <w:t>5.9.</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Bcrypt</w:t>
            </w:r>
            <w:r w:rsidR="00767800">
              <w:rPr>
                <w:noProof/>
                <w:webHidden/>
              </w:rPr>
              <w:tab/>
            </w:r>
            <w:r w:rsidR="00767800">
              <w:rPr>
                <w:noProof/>
                <w:webHidden/>
              </w:rPr>
              <w:fldChar w:fldCharType="begin"/>
            </w:r>
            <w:r w:rsidR="00767800">
              <w:rPr>
                <w:noProof/>
                <w:webHidden/>
              </w:rPr>
              <w:instrText xml:space="preserve"> PAGEREF _Toc193971882 \h </w:instrText>
            </w:r>
            <w:r w:rsidR="00767800">
              <w:rPr>
                <w:noProof/>
                <w:webHidden/>
              </w:rPr>
            </w:r>
            <w:r w:rsidR="00767800">
              <w:rPr>
                <w:noProof/>
                <w:webHidden/>
              </w:rPr>
              <w:fldChar w:fldCharType="separate"/>
            </w:r>
            <w:r w:rsidR="00767800">
              <w:rPr>
                <w:noProof/>
                <w:webHidden/>
              </w:rPr>
              <w:t>33</w:t>
            </w:r>
            <w:r w:rsidR="00767800">
              <w:rPr>
                <w:noProof/>
                <w:webHidden/>
              </w:rPr>
              <w:fldChar w:fldCharType="end"/>
            </w:r>
          </w:hyperlink>
        </w:p>
        <w:p w14:paraId="2F2006F3" w14:textId="6277760B" w:rsidR="00767800" w:rsidRDefault="007434D6">
          <w:pPr>
            <w:pStyle w:val="TJ2"/>
            <w:tabs>
              <w:tab w:val="left" w:pos="120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3" w:history="1">
            <w:r w:rsidR="00767800" w:rsidRPr="00FD1AC4">
              <w:rPr>
                <w:rStyle w:val="Hiperhivatkozs"/>
                <w:noProof/>
              </w:rPr>
              <w:t>5.10.</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Adatbázis táblái és kapcsolatai</w:t>
            </w:r>
            <w:r w:rsidR="00767800">
              <w:rPr>
                <w:noProof/>
                <w:webHidden/>
              </w:rPr>
              <w:tab/>
            </w:r>
            <w:r w:rsidR="00767800">
              <w:rPr>
                <w:noProof/>
                <w:webHidden/>
              </w:rPr>
              <w:fldChar w:fldCharType="begin"/>
            </w:r>
            <w:r w:rsidR="00767800">
              <w:rPr>
                <w:noProof/>
                <w:webHidden/>
              </w:rPr>
              <w:instrText xml:space="preserve"> PAGEREF _Toc193971883 \h </w:instrText>
            </w:r>
            <w:r w:rsidR="00767800">
              <w:rPr>
                <w:noProof/>
                <w:webHidden/>
              </w:rPr>
            </w:r>
            <w:r w:rsidR="00767800">
              <w:rPr>
                <w:noProof/>
                <w:webHidden/>
              </w:rPr>
              <w:fldChar w:fldCharType="separate"/>
            </w:r>
            <w:r w:rsidR="00767800">
              <w:rPr>
                <w:noProof/>
                <w:webHidden/>
              </w:rPr>
              <w:t>34</w:t>
            </w:r>
            <w:r w:rsidR="00767800">
              <w:rPr>
                <w:noProof/>
                <w:webHidden/>
              </w:rPr>
              <w:fldChar w:fldCharType="end"/>
            </w:r>
          </w:hyperlink>
        </w:p>
        <w:p w14:paraId="7AB76560" w14:textId="2570872C"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4" w:history="1">
            <w:r w:rsidR="00767800" w:rsidRPr="00FD1AC4">
              <w:rPr>
                <w:rStyle w:val="Hiperhivatkozs"/>
                <w:noProof/>
              </w:rPr>
              <w:t>5.10.1.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„admin” tábla</w:t>
            </w:r>
            <w:r w:rsidR="00767800">
              <w:rPr>
                <w:noProof/>
                <w:webHidden/>
              </w:rPr>
              <w:tab/>
            </w:r>
            <w:r w:rsidR="00767800">
              <w:rPr>
                <w:noProof/>
                <w:webHidden/>
              </w:rPr>
              <w:fldChar w:fldCharType="begin"/>
            </w:r>
            <w:r w:rsidR="00767800">
              <w:rPr>
                <w:noProof/>
                <w:webHidden/>
              </w:rPr>
              <w:instrText xml:space="preserve"> PAGEREF _Toc193971884 \h </w:instrText>
            </w:r>
            <w:r w:rsidR="00767800">
              <w:rPr>
                <w:noProof/>
                <w:webHidden/>
              </w:rPr>
            </w:r>
            <w:r w:rsidR="00767800">
              <w:rPr>
                <w:noProof/>
                <w:webHidden/>
              </w:rPr>
              <w:fldChar w:fldCharType="separate"/>
            </w:r>
            <w:r w:rsidR="00767800">
              <w:rPr>
                <w:noProof/>
                <w:webHidden/>
              </w:rPr>
              <w:t>35</w:t>
            </w:r>
            <w:r w:rsidR="00767800">
              <w:rPr>
                <w:noProof/>
                <w:webHidden/>
              </w:rPr>
              <w:fldChar w:fldCharType="end"/>
            </w:r>
          </w:hyperlink>
        </w:p>
        <w:p w14:paraId="68B9108E" w14:textId="00927B2E"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5" w:history="1">
            <w:r w:rsidR="00767800" w:rsidRPr="00FD1AC4">
              <w:rPr>
                <w:rStyle w:val="Hiperhivatkozs"/>
                <w:noProof/>
              </w:rPr>
              <w:t>5.10.2.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„user” tábla</w:t>
            </w:r>
            <w:r w:rsidR="00767800">
              <w:rPr>
                <w:noProof/>
                <w:webHidden/>
              </w:rPr>
              <w:tab/>
            </w:r>
            <w:r w:rsidR="00767800">
              <w:rPr>
                <w:noProof/>
                <w:webHidden/>
              </w:rPr>
              <w:fldChar w:fldCharType="begin"/>
            </w:r>
            <w:r w:rsidR="00767800">
              <w:rPr>
                <w:noProof/>
                <w:webHidden/>
              </w:rPr>
              <w:instrText xml:space="preserve"> PAGEREF _Toc193971885 \h </w:instrText>
            </w:r>
            <w:r w:rsidR="00767800">
              <w:rPr>
                <w:noProof/>
                <w:webHidden/>
              </w:rPr>
            </w:r>
            <w:r w:rsidR="00767800">
              <w:rPr>
                <w:noProof/>
                <w:webHidden/>
              </w:rPr>
              <w:fldChar w:fldCharType="separate"/>
            </w:r>
            <w:r w:rsidR="00767800">
              <w:rPr>
                <w:noProof/>
                <w:webHidden/>
              </w:rPr>
              <w:t>35</w:t>
            </w:r>
            <w:r w:rsidR="00767800">
              <w:rPr>
                <w:noProof/>
                <w:webHidden/>
              </w:rPr>
              <w:fldChar w:fldCharType="end"/>
            </w:r>
          </w:hyperlink>
        </w:p>
        <w:p w14:paraId="1EBCFB05" w14:textId="37B3412E"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6" w:history="1">
            <w:r w:rsidR="00767800" w:rsidRPr="00FD1AC4">
              <w:rPr>
                <w:rStyle w:val="Hiperhivatkozs"/>
                <w:noProof/>
              </w:rPr>
              <w:t>5.10.3.</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„plaza” tábla</w:t>
            </w:r>
            <w:r w:rsidR="00767800">
              <w:rPr>
                <w:noProof/>
                <w:webHidden/>
              </w:rPr>
              <w:tab/>
            </w:r>
            <w:r w:rsidR="00767800">
              <w:rPr>
                <w:noProof/>
                <w:webHidden/>
              </w:rPr>
              <w:fldChar w:fldCharType="begin"/>
            </w:r>
            <w:r w:rsidR="00767800">
              <w:rPr>
                <w:noProof/>
                <w:webHidden/>
              </w:rPr>
              <w:instrText xml:space="preserve"> PAGEREF _Toc193971886 \h </w:instrText>
            </w:r>
            <w:r w:rsidR="00767800">
              <w:rPr>
                <w:noProof/>
                <w:webHidden/>
              </w:rPr>
            </w:r>
            <w:r w:rsidR="00767800">
              <w:rPr>
                <w:noProof/>
                <w:webHidden/>
              </w:rPr>
              <w:fldChar w:fldCharType="separate"/>
            </w:r>
            <w:r w:rsidR="00767800">
              <w:rPr>
                <w:noProof/>
                <w:webHidden/>
              </w:rPr>
              <w:t>36</w:t>
            </w:r>
            <w:r w:rsidR="00767800">
              <w:rPr>
                <w:noProof/>
                <w:webHidden/>
              </w:rPr>
              <w:fldChar w:fldCharType="end"/>
            </w:r>
          </w:hyperlink>
        </w:p>
        <w:p w14:paraId="52F6A3B7" w14:textId="6EA0AFFF"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7" w:history="1">
            <w:r w:rsidR="00767800" w:rsidRPr="00FD1AC4">
              <w:rPr>
                <w:rStyle w:val="Hiperhivatkozs"/>
                <w:noProof/>
              </w:rPr>
              <w:t>5.11.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Adminisztrációs Felület</w:t>
            </w:r>
            <w:r w:rsidR="00767800">
              <w:rPr>
                <w:noProof/>
                <w:webHidden/>
              </w:rPr>
              <w:tab/>
            </w:r>
            <w:r w:rsidR="00767800">
              <w:rPr>
                <w:noProof/>
                <w:webHidden/>
              </w:rPr>
              <w:fldChar w:fldCharType="begin"/>
            </w:r>
            <w:r w:rsidR="00767800">
              <w:rPr>
                <w:noProof/>
                <w:webHidden/>
              </w:rPr>
              <w:instrText xml:space="preserve"> PAGEREF _Toc193971887 \h </w:instrText>
            </w:r>
            <w:r w:rsidR="00767800">
              <w:rPr>
                <w:noProof/>
                <w:webHidden/>
              </w:rPr>
            </w:r>
            <w:r w:rsidR="00767800">
              <w:rPr>
                <w:noProof/>
                <w:webHidden/>
              </w:rPr>
              <w:fldChar w:fldCharType="separate"/>
            </w:r>
            <w:r w:rsidR="00767800">
              <w:rPr>
                <w:noProof/>
                <w:webHidden/>
              </w:rPr>
              <w:t>37</w:t>
            </w:r>
            <w:r w:rsidR="00767800">
              <w:rPr>
                <w:noProof/>
                <w:webHidden/>
              </w:rPr>
              <w:fldChar w:fldCharType="end"/>
            </w:r>
          </w:hyperlink>
        </w:p>
        <w:p w14:paraId="5AF38676" w14:textId="25788B3C"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8" w:history="1">
            <w:r w:rsidR="00767800" w:rsidRPr="00FD1AC4">
              <w:rPr>
                <w:rStyle w:val="Hiperhivatkozs"/>
                <w:noProof/>
              </w:rPr>
              <w:t>5.11.1.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Bejelentkezés és Jogosultságkezelés</w:t>
            </w:r>
            <w:r w:rsidR="00767800">
              <w:rPr>
                <w:noProof/>
                <w:webHidden/>
              </w:rPr>
              <w:tab/>
            </w:r>
            <w:r w:rsidR="00767800">
              <w:rPr>
                <w:noProof/>
                <w:webHidden/>
              </w:rPr>
              <w:fldChar w:fldCharType="begin"/>
            </w:r>
            <w:r w:rsidR="00767800">
              <w:rPr>
                <w:noProof/>
                <w:webHidden/>
              </w:rPr>
              <w:instrText xml:space="preserve"> PAGEREF _Toc193971888 \h </w:instrText>
            </w:r>
            <w:r w:rsidR="00767800">
              <w:rPr>
                <w:noProof/>
                <w:webHidden/>
              </w:rPr>
            </w:r>
            <w:r w:rsidR="00767800">
              <w:rPr>
                <w:noProof/>
                <w:webHidden/>
              </w:rPr>
              <w:fldChar w:fldCharType="separate"/>
            </w:r>
            <w:r w:rsidR="00767800">
              <w:rPr>
                <w:noProof/>
                <w:webHidden/>
              </w:rPr>
              <w:t>37</w:t>
            </w:r>
            <w:r w:rsidR="00767800">
              <w:rPr>
                <w:noProof/>
                <w:webHidden/>
              </w:rPr>
              <w:fldChar w:fldCharType="end"/>
            </w:r>
          </w:hyperlink>
        </w:p>
        <w:p w14:paraId="4B7A34AF" w14:textId="4A71545E" w:rsidR="00767800" w:rsidRDefault="007434D6">
          <w:pPr>
            <w:pStyle w:val="TJ3"/>
            <w:tabs>
              <w:tab w:val="left" w:pos="144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89" w:history="1">
            <w:r w:rsidR="00767800" w:rsidRPr="00FD1AC4">
              <w:rPr>
                <w:rStyle w:val="Hiperhivatkozs"/>
                <w:noProof/>
              </w:rPr>
              <w:t>5.11.2.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Adminisztrációs Funkciók</w:t>
            </w:r>
            <w:r w:rsidR="00767800">
              <w:rPr>
                <w:noProof/>
                <w:webHidden/>
              </w:rPr>
              <w:tab/>
            </w:r>
            <w:r w:rsidR="00767800">
              <w:rPr>
                <w:noProof/>
                <w:webHidden/>
              </w:rPr>
              <w:fldChar w:fldCharType="begin"/>
            </w:r>
            <w:r w:rsidR="00767800">
              <w:rPr>
                <w:noProof/>
                <w:webHidden/>
              </w:rPr>
              <w:instrText xml:space="preserve"> PAGEREF _Toc193971889 \h </w:instrText>
            </w:r>
            <w:r w:rsidR="00767800">
              <w:rPr>
                <w:noProof/>
                <w:webHidden/>
              </w:rPr>
            </w:r>
            <w:r w:rsidR="00767800">
              <w:rPr>
                <w:noProof/>
                <w:webHidden/>
              </w:rPr>
              <w:fldChar w:fldCharType="separate"/>
            </w:r>
            <w:r w:rsidR="00767800">
              <w:rPr>
                <w:noProof/>
                <w:webHidden/>
              </w:rPr>
              <w:t>38</w:t>
            </w:r>
            <w:r w:rsidR="00767800">
              <w:rPr>
                <w:noProof/>
                <w:webHidden/>
              </w:rPr>
              <w:fldChar w:fldCharType="end"/>
            </w:r>
          </w:hyperlink>
        </w:p>
        <w:p w14:paraId="2A43F2EB" w14:textId="3DDEDDCC"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0" w:history="1">
            <w:r w:rsidR="00767800" w:rsidRPr="00FD1AC4">
              <w:rPr>
                <w:rStyle w:val="Hiperhivatkozs"/>
                <w:noProof/>
              </w:rPr>
              <w:t>6.</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Weboldal kinézete</w:t>
            </w:r>
            <w:r w:rsidR="00767800">
              <w:rPr>
                <w:noProof/>
                <w:webHidden/>
              </w:rPr>
              <w:tab/>
            </w:r>
            <w:r w:rsidR="00767800">
              <w:rPr>
                <w:noProof/>
                <w:webHidden/>
              </w:rPr>
              <w:fldChar w:fldCharType="begin"/>
            </w:r>
            <w:r w:rsidR="00767800">
              <w:rPr>
                <w:noProof/>
                <w:webHidden/>
              </w:rPr>
              <w:instrText xml:space="preserve"> PAGEREF _Toc193971890 \h </w:instrText>
            </w:r>
            <w:r w:rsidR="00767800">
              <w:rPr>
                <w:noProof/>
                <w:webHidden/>
              </w:rPr>
            </w:r>
            <w:r w:rsidR="00767800">
              <w:rPr>
                <w:noProof/>
                <w:webHidden/>
              </w:rPr>
              <w:fldChar w:fldCharType="separate"/>
            </w:r>
            <w:r w:rsidR="00767800">
              <w:rPr>
                <w:noProof/>
                <w:webHidden/>
              </w:rPr>
              <w:t>43</w:t>
            </w:r>
            <w:r w:rsidR="00767800">
              <w:rPr>
                <w:noProof/>
                <w:webHidden/>
              </w:rPr>
              <w:fldChar w:fldCharType="end"/>
            </w:r>
          </w:hyperlink>
        </w:p>
        <w:p w14:paraId="0BCAF6F1" w14:textId="6C149EEA"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1" w:history="1">
            <w:r w:rsidR="00767800" w:rsidRPr="00FD1AC4">
              <w:rPr>
                <w:rStyle w:val="Hiperhivatkozs"/>
                <w:noProof/>
              </w:rPr>
              <w:t>7.</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Összefoglalás</w:t>
            </w:r>
            <w:r w:rsidR="00767800">
              <w:rPr>
                <w:noProof/>
                <w:webHidden/>
              </w:rPr>
              <w:tab/>
            </w:r>
            <w:r w:rsidR="00767800">
              <w:rPr>
                <w:noProof/>
                <w:webHidden/>
              </w:rPr>
              <w:fldChar w:fldCharType="begin"/>
            </w:r>
            <w:r w:rsidR="00767800">
              <w:rPr>
                <w:noProof/>
                <w:webHidden/>
              </w:rPr>
              <w:instrText xml:space="preserve"> PAGEREF _Toc193971891 \h </w:instrText>
            </w:r>
            <w:r w:rsidR="00767800">
              <w:rPr>
                <w:noProof/>
                <w:webHidden/>
              </w:rPr>
            </w:r>
            <w:r w:rsidR="00767800">
              <w:rPr>
                <w:noProof/>
                <w:webHidden/>
              </w:rPr>
              <w:fldChar w:fldCharType="separate"/>
            </w:r>
            <w:r w:rsidR="00767800">
              <w:rPr>
                <w:noProof/>
                <w:webHidden/>
              </w:rPr>
              <w:t>44</w:t>
            </w:r>
            <w:r w:rsidR="00767800">
              <w:rPr>
                <w:noProof/>
                <w:webHidden/>
              </w:rPr>
              <w:fldChar w:fldCharType="end"/>
            </w:r>
          </w:hyperlink>
        </w:p>
        <w:p w14:paraId="04703FAA" w14:textId="0FE51E0C"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2" w:history="1">
            <w:r w:rsidR="00767800" w:rsidRPr="00FD1AC4">
              <w:rPr>
                <w:rStyle w:val="Hiperhivatkozs"/>
                <w:noProof/>
              </w:rPr>
              <w:t>7.1.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Szakdolgozat célja</w:t>
            </w:r>
            <w:r w:rsidR="00767800">
              <w:rPr>
                <w:noProof/>
                <w:webHidden/>
              </w:rPr>
              <w:tab/>
            </w:r>
            <w:r w:rsidR="00767800">
              <w:rPr>
                <w:noProof/>
                <w:webHidden/>
              </w:rPr>
              <w:fldChar w:fldCharType="begin"/>
            </w:r>
            <w:r w:rsidR="00767800">
              <w:rPr>
                <w:noProof/>
                <w:webHidden/>
              </w:rPr>
              <w:instrText xml:space="preserve"> PAGEREF _Toc193971892 \h </w:instrText>
            </w:r>
            <w:r w:rsidR="00767800">
              <w:rPr>
                <w:noProof/>
                <w:webHidden/>
              </w:rPr>
            </w:r>
            <w:r w:rsidR="00767800">
              <w:rPr>
                <w:noProof/>
                <w:webHidden/>
              </w:rPr>
              <w:fldChar w:fldCharType="separate"/>
            </w:r>
            <w:r w:rsidR="00767800">
              <w:rPr>
                <w:noProof/>
                <w:webHidden/>
              </w:rPr>
              <w:t>44</w:t>
            </w:r>
            <w:r w:rsidR="00767800">
              <w:rPr>
                <w:noProof/>
                <w:webHidden/>
              </w:rPr>
              <w:fldChar w:fldCharType="end"/>
            </w:r>
          </w:hyperlink>
        </w:p>
        <w:p w14:paraId="61471481" w14:textId="1ACE4EFC"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3" w:history="1">
            <w:r w:rsidR="00767800" w:rsidRPr="00FD1AC4">
              <w:rPr>
                <w:rStyle w:val="Hiperhivatkozs"/>
                <w:noProof/>
              </w:rPr>
              <w:t>7.2.</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Megvalósítása</w:t>
            </w:r>
            <w:r w:rsidR="00767800">
              <w:rPr>
                <w:noProof/>
                <w:webHidden/>
              </w:rPr>
              <w:tab/>
            </w:r>
            <w:r w:rsidR="00767800">
              <w:rPr>
                <w:noProof/>
                <w:webHidden/>
              </w:rPr>
              <w:fldChar w:fldCharType="begin"/>
            </w:r>
            <w:r w:rsidR="00767800">
              <w:rPr>
                <w:noProof/>
                <w:webHidden/>
              </w:rPr>
              <w:instrText xml:space="preserve"> PAGEREF _Toc193971893 \h </w:instrText>
            </w:r>
            <w:r w:rsidR="00767800">
              <w:rPr>
                <w:noProof/>
                <w:webHidden/>
              </w:rPr>
            </w:r>
            <w:r w:rsidR="00767800">
              <w:rPr>
                <w:noProof/>
                <w:webHidden/>
              </w:rPr>
              <w:fldChar w:fldCharType="separate"/>
            </w:r>
            <w:r w:rsidR="00767800">
              <w:rPr>
                <w:noProof/>
                <w:webHidden/>
              </w:rPr>
              <w:t>45</w:t>
            </w:r>
            <w:r w:rsidR="00767800">
              <w:rPr>
                <w:noProof/>
                <w:webHidden/>
              </w:rPr>
              <w:fldChar w:fldCharType="end"/>
            </w:r>
          </w:hyperlink>
        </w:p>
        <w:p w14:paraId="7EEA7818" w14:textId="0A5B914D" w:rsidR="00767800" w:rsidRDefault="007434D6">
          <w:pPr>
            <w:pStyle w:val="TJ2"/>
            <w:tabs>
              <w:tab w:val="left" w:pos="96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4" w:history="1">
            <w:r w:rsidR="00767800" w:rsidRPr="00FD1AC4">
              <w:rPr>
                <w:rStyle w:val="Hiperhivatkozs"/>
                <w:noProof/>
              </w:rPr>
              <w:t>7.3.</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Továbbfejlesztési lehetőségek</w:t>
            </w:r>
            <w:r w:rsidR="00767800">
              <w:rPr>
                <w:noProof/>
                <w:webHidden/>
              </w:rPr>
              <w:tab/>
            </w:r>
            <w:r w:rsidR="00767800">
              <w:rPr>
                <w:noProof/>
                <w:webHidden/>
              </w:rPr>
              <w:fldChar w:fldCharType="begin"/>
            </w:r>
            <w:r w:rsidR="00767800">
              <w:rPr>
                <w:noProof/>
                <w:webHidden/>
              </w:rPr>
              <w:instrText xml:space="preserve"> PAGEREF _Toc193971894 \h </w:instrText>
            </w:r>
            <w:r w:rsidR="00767800">
              <w:rPr>
                <w:noProof/>
                <w:webHidden/>
              </w:rPr>
            </w:r>
            <w:r w:rsidR="00767800">
              <w:rPr>
                <w:noProof/>
                <w:webHidden/>
              </w:rPr>
              <w:fldChar w:fldCharType="separate"/>
            </w:r>
            <w:r w:rsidR="00767800">
              <w:rPr>
                <w:noProof/>
                <w:webHidden/>
              </w:rPr>
              <w:t>46</w:t>
            </w:r>
            <w:r w:rsidR="00767800">
              <w:rPr>
                <w:noProof/>
                <w:webHidden/>
              </w:rPr>
              <w:fldChar w:fldCharType="end"/>
            </w:r>
          </w:hyperlink>
        </w:p>
        <w:p w14:paraId="040E2BC1" w14:textId="75AA1DEE"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5" w:history="1">
            <w:r w:rsidR="00767800" w:rsidRPr="00FD1AC4">
              <w:rPr>
                <w:rStyle w:val="Hiperhivatkozs"/>
                <w:noProof/>
              </w:rPr>
              <w:t>8.</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Irodalomjegyzék</w:t>
            </w:r>
            <w:r w:rsidR="00767800">
              <w:rPr>
                <w:noProof/>
                <w:webHidden/>
              </w:rPr>
              <w:tab/>
            </w:r>
            <w:r w:rsidR="00767800">
              <w:rPr>
                <w:noProof/>
                <w:webHidden/>
              </w:rPr>
              <w:fldChar w:fldCharType="begin"/>
            </w:r>
            <w:r w:rsidR="00767800">
              <w:rPr>
                <w:noProof/>
                <w:webHidden/>
              </w:rPr>
              <w:instrText xml:space="preserve"> PAGEREF _Toc193971895 \h </w:instrText>
            </w:r>
            <w:r w:rsidR="00767800">
              <w:rPr>
                <w:noProof/>
                <w:webHidden/>
              </w:rPr>
            </w:r>
            <w:r w:rsidR="00767800">
              <w:rPr>
                <w:noProof/>
                <w:webHidden/>
              </w:rPr>
              <w:fldChar w:fldCharType="separate"/>
            </w:r>
            <w:r w:rsidR="00767800">
              <w:rPr>
                <w:noProof/>
                <w:webHidden/>
              </w:rPr>
              <w:t>48</w:t>
            </w:r>
            <w:r w:rsidR="00767800">
              <w:rPr>
                <w:noProof/>
                <w:webHidden/>
              </w:rPr>
              <w:fldChar w:fldCharType="end"/>
            </w:r>
          </w:hyperlink>
        </w:p>
        <w:p w14:paraId="2EB1487B" w14:textId="522C50F4" w:rsidR="00767800" w:rsidRDefault="007434D6">
          <w:pPr>
            <w:pStyle w:val="TJ1"/>
            <w:tabs>
              <w:tab w:val="left" w:pos="48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6" w:history="1">
            <w:r w:rsidR="00767800" w:rsidRPr="00FD1AC4">
              <w:rPr>
                <w:rStyle w:val="Hiperhivatkozs"/>
                <w:noProof/>
              </w:rPr>
              <w:t>9.</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Kép- és ábrajegyzék</w:t>
            </w:r>
            <w:r w:rsidR="00767800">
              <w:rPr>
                <w:noProof/>
                <w:webHidden/>
              </w:rPr>
              <w:tab/>
            </w:r>
            <w:r w:rsidR="00767800">
              <w:rPr>
                <w:noProof/>
                <w:webHidden/>
              </w:rPr>
              <w:fldChar w:fldCharType="begin"/>
            </w:r>
            <w:r w:rsidR="00767800">
              <w:rPr>
                <w:noProof/>
                <w:webHidden/>
              </w:rPr>
              <w:instrText xml:space="preserve"> PAGEREF _Toc193971896 \h </w:instrText>
            </w:r>
            <w:r w:rsidR="00767800">
              <w:rPr>
                <w:noProof/>
                <w:webHidden/>
              </w:rPr>
            </w:r>
            <w:r w:rsidR="00767800">
              <w:rPr>
                <w:noProof/>
                <w:webHidden/>
              </w:rPr>
              <w:fldChar w:fldCharType="separate"/>
            </w:r>
            <w:r w:rsidR="00767800">
              <w:rPr>
                <w:noProof/>
                <w:webHidden/>
              </w:rPr>
              <w:t>50</w:t>
            </w:r>
            <w:r w:rsidR="00767800">
              <w:rPr>
                <w:noProof/>
                <w:webHidden/>
              </w:rPr>
              <w:fldChar w:fldCharType="end"/>
            </w:r>
          </w:hyperlink>
        </w:p>
        <w:p w14:paraId="62366774" w14:textId="3CFA3A3F" w:rsidR="00767800" w:rsidRDefault="007434D6">
          <w:pPr>
            <w:pStyle w:val="TJ1"/>
            <w:tabs>
              <w:tab w:val="left" w:pos="72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7" w:history="1">
            <w:r w:rsidR="00767800" w:rsidRPr="00FD1AC4">
              <w:rPr>
                <w:rStyle w:val="Hiperhivatkozs"/>
                <w:noProof/>
              </w:rPr>
              <w:t>10.</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Mellékletek</w:t>
            </w:r>
            <w:r w:rsidR="00767800">
              <w:rPr>
                <w:noProof/>
                <w:webHidden/>
              </w:rPr>
              <w:tab/>
            </w:r>
            <w:r w:rsidR="00767800">
              <w:rPr>
                <w:noProof/>
                <w:webHidden/>
              </w:rPr>
              <w:fldChar w:fldCharType="begin"/>
            </w:r>
            <w:r w:rsidR="00767800">
              <w:rPr>
                <w:noProof/>
                <w:webHidden/>
              </w:rPr>
              <w:instrText xml:space="preserve"> PAGEREF _Toc193971897 \h </w:instrText>
            </w:r>
            <w:r w:rsidR="00767800">
              <w:rPr>
                <w:noProof/>
                <w:webHidden/>
              </w:rPr>
            </w:r>
            <w:r w:rsidR="00767800">
              <w:rPr>
                <w:noProof/>
                <w:webHidden/>
              </w:rPr>
              <w:fldChar w:fldCharType="separate"/>
            </w:r>
            <w:r w:rsidR="00767800">
              <w:rPr>
                <w:noProof/>
                <w:webHidden/>
              </w:rPr>
              <w:t>51</w:t>
            </w:r>
            <w:r w:rsidR="00767800">
              <w:rPr>
                <w:noProof/>
                <w:webHidden/>
              </w:rPr>
              <w:fldChar w:fldCharType="end"/>
            </w:r>
          </w:hyperlink>
        </w:p>
        <w:p w14:paraId="5C2BC600" w14:textId="21E39BA3" w:rsidR="00767800" w:rsidRDefault="007434D6">
          <w:pPr>
            <w:pStyle w:val="TJ2"/>
            <w:tabs>
              <w:tab w:val="left" w:pos="1200"/>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8" w:history="1">
            <w:r w:rsidR="00767800" w:rsidRPr="00FD1AC4">
              <w:rPr>
                <w:rStyle w:val="Hiperhivatkozs"/>
                <w:noProof/>
              </w:rPr>
              <w:t>10.1.</w:t>
            </w:r>
            <w:r w:rsidR="00767800">
              <w:rPr>
                <w:rFonts w:asciiTheme="minorHAnsi" w:eastAsiaTheme="minorEastAsia" w:hAnsiTheme="minorHAnsi" w:cstheme="minorBidi"/>
                <w:noProof/>
                <w:color w:val="auto"/>
                <w:kern w:val="2"/>
                <w:szCs w:val="24"/>
                <w:lang w:eastAsia="hu-HU" w:bidi="ar-SA"/>
                <w14:ligatures w14:val="standardContextual"/>
              </w:rPr>
              <w:tab/>
            </w:r>
            <w:r w:rsidR="00767800" w:rsidRPr="00FD1AC4">
              <w:rPr>
                <w:rStyle w:val="Hiperhivatkozs"/>
                <w:noProof/>
              </w:rPr>
              <w:t>[A dolgozat mellékletei, ha vannak]</w:t>
            </w:r>
            <w:r w:rsidR="00767800">
              <w:rPr>
                <w:noProof/>
                <w:webHidden/>
              </w:rPr>
              <w:tab/>
            </w:r>
            <w:r w:rsidR="00767800">
              <w:rPr>
                <w:noProof/>
                <w:webHidden/>
              </w:rPr>
              <w:fldChar w:fldCharType="begin"/>
            </w:r>
            <w:r w:rsidR="00767800">
              <w:rPr>
                <w:noProof/>
                <w:webHidden/>
              </w:rPr>
              <w:instrText xml:space="preserve"> PAGEREF _Toc193971898 \h </w:instrText>
            </w:r>
            <w:r w:rsidR="00767800">
              <w:rPr>
                <w:noProof/>
                <w:webHidden/>
              </w:rPr>
            </w:r>
            <w:r w:rsidR="00767800">
              <w:rPr>
                <w:noProof/>
                <w:webHidden/>
              </w:rPr>
              <w:fldChar w:fldCharType="separate"/>
            </w:r>
            <w:r w:rsidR="00767800">
              <w:rPr>
                <w:noProof/>
                <w:webHidden/>
              </w:rPr>
              <w:t>51</w:t>
            </w:r>
            <w:r w:rsidR="00767800">
              <w:rPr>
                <w:noProof/>
                <w:webHidden/>
              </w:rPr>
              <w:fldChar w:fldCharType="end"/>
            </w:r>
          </w:hyperlink>
        </w:p>
        <w:p w14:paraId="1657C751" w14:textId="45DDBB95" w:rsidR="00767800" w:rsidRDefault="007434D6">
          <w:pPr>
            <w:pStyle w:val="TJ3"/>
            <w:tabs>
              <w:tab w:val="right" w:leader="dot" w:pos="9062"/>
            </w:tabs>
            <w:rPr>
              <w:rFonts w:asciiTheme="minorHAnsi" w:eastAsiaTheme="minorEastAsia" w:hAnsiTheme="minorHAnsi" w:cstheme="minorBidi"/>
              <w:noProof/>
              <w:color w:val="auto"/>
              <w:kern w:val="2"/>
              <w:szCs w:val="24"/>
              <w:lang w:eastAsia="hu-HU" w:bidi="ar-SA"/>
              <w14:ligatures w14:val="standardContextual"/>
            </w:rPr>
          </w:pPr>
          <w:hyperlink w:anchor="_Toc193971899" w:history="1">
            <w:r w:rsidR="00767800" w:rsidRPr="00FD1AC4">
              <w:rPr>
                <w:rStyle w:val="Hiperhivatkozs"/>
                <w:noProof/>
              </w:rPr>
              <w:t>10.1.1.</w:t>
            </w:r>
            <w:r w:rsidR="00767800">
              <w:rPr>
                <w:noProof/>
                <w:webHidden/>
              </w:rPr>
              <w:tab/>
            </w:r>
            <w:r w:rsidR="00767800">
              <w:rPr>
                <w:noProof/>
                <w:webHidden/>
              </w:rPr>
              <w:fldChar w:fldCharType="begin"/>
            </w:r>
            <w:r w:rsidR="00767800">
              <w:rPr>
                <w:noProof/>
                <w:webHidden/>
              </w:rPr>
              <w:instrText xml:space="preserve"> PAGEREF _Toc193971899 \h </w:instrText>
            </w:r>
            <w:r w:rsidR="00767800">
              <w:rPr>
                <w:noProof/>
                <w:webHidden/>
              </w:rPr>
            </w:r>
            <w:r w:rsidR="00767800">
              <w:rPr>
                <w:noProof/>
                <w:webHidden/>
              </w:rPr>
              <w:fldChar w:fldCharType="separate"/>
            </w:r>
            <w:r w:rsidR="00767800">
              <w:rPr>
                <w:noProof/>
                <w:webHidden/>
              </w:rPr>
              <w:t>51</w:t>
            </w:r>
            <w:r w:rsidR="00767800">
              <w:rPr>
                <w:noProof/>
                <w:webHidden/>
              </w:rPr>
              <w:fldChar w:fldCharType="end"/>
            </w:r>
          </w:hyperlink>
        </w:p>
        <w:p w14:paraId="4EAAB07A" w14:textId="408635AF" w:rsidR="00F563F6" w:rsidRDefault="00F563F6" w:rsidP="008C0570">
          <w:pPr>
            <w:sectPr w:rsidR="00F563F6" w:rsidSect="00C833BC">
              <w:footerReference w:type="default" r:id="rId11"/>
              <w:pgSz w:w="11906" w:h="16838"/>
              <w:pgMar w:top="1417" w:right="1417" w:bottom="1417" w:left="1417" w:header="1134" w:footer="1134" w:gutter="0"/>
              <w:cols w:space="708"/>
              <w:docGrid w:linePitch="326" w:charSpace="-6554"/>
            </w:sectPr>
          </w:pPr>
          <w:r>
            <w:rPr>
              <w:noProof/>
            </w:rPr>
            <w:fldChar w:fldCharType="end"/>
          </w:r>
        </w:p>
      </w:sdtContent>
    </w:sdt>
    <w:p w14:paraId="054120C6" w14:textId="398A5418" w:rsidR="00F563F6" w:rsidRDefault="00CE5A51" w:rsidP="008C0570">
      <w:pPr>
        <w:pStyle w:val="Cmsor1"/>
      </w:pPr>
      <w:bookmarkStart w:id="0" w:name="_Toc193971855"/>
      <w:r w:rsidRPr="00CE5A51">
        <w:lastRenderedPageBreak/>
        <w:t>Bevezetés</w:t>
      </w:r>
      <w:bookmarkEnd w:id="0"/>
    </w:p>
    <w:p w14:paraId="524D9A9E" w14:textId="0270651B" w:rsidR="009332E7" w:rsidRDefault="009332E7" w:rsidP="009321C5">
      <w:pPr>
        <w:rPr>
          <w:b/>
          <w:bCs/>
        </w:rPr>
      </w:pPr>
      <w:bookmarkStart w:id="1" w:name="_Toc190521148"/>
      <w:bookmarkStart w:id="2" w:name="_Toc190521315"/>
      <w:bookmarkStart w:id="3" w:name="_Toc190535735"/>
      <w:bookmarkStart w:id="4" w:name="_Toc191652373"/>
      <w:bookmarkStart w:id="5" w:name="_Toc191665475"/>
      <w:bookmarkStart w:id="6" w:name="_Toc191667827"/>
      <w:bookmarkStart w:id="7" w:name="_Toc192966134"/>
      <w:bookmarkStart w:id="8" w:name="_Toc193695452"/>
      <w:bookmarkStart w:id="9" w:name="_Toc193911667"/>
      <w:r w:rsidRPr="009332E7">
        <w:t>A 202</w:t>
      </w:r>
      <w:r>
        <w:t>5</w:t>
      </w:r>
      <w:r w:rsidRPr="009332E7">
        <w:t>-</w:t>
      </w:r>
      <w:r>
        <w:t>ö</w:t>
      </w:r>
      <w:r w:rsidRPr="009332E7">
        <w:t>s záróvizsgá</w:t>
      </w:r>
      <w:r>
        <w:t xml:space="preserve">nk </w:t>
      </w:r>
      <w:r w:rsidRPr="009332E7">
        <w:t xml:space="preserve">beadandójához témának egy olyan </w:t>
      </w:r>
      <w:r>
        <w:t>weboldalt</w:t>
      </w:r>
      <w:r w:rsidRPr="009332E7">
        <w:t xml:space="preserve"> választott</w:t>
      </w:r>
      <w:r>
        <w:t>unk</w:t>
      </w:r>
      <w:r w:rsidRPr="009332E7">
        <w:t xml:space="preserve">, amiben a </w:t>
      </w:r>
      <w:r>
        <w:t>felhasználók</w:t>
      </w:r>
      <w:r w:rsidRPr="009332E7">
        <w:t xml:space="preserve"> </w:t>
      </w:r>
      <w:r>
        <w:t>könnyedén megtalálhatják az általuk keresett plázákat, bevásárlóközpontokat Magyarország nyugati részén. Regisztrált felhasználóink pedig megannyi kedvezményben és leárazásban részesülhetnek.</w:t>
      </w:r>
      <w:bookmarkEnd w:id="1"/>
      <w:bookmarkEnd w:id="2"/>
      <w:bookmarkEnd w:id="3"/>
      <w:bookmarkEnd w:id="4"/>
      <w:bookmarkEnd w:id="5"/>
      <w:bookmarkEnd w:id="6"/>
      <w:bookmarkEnd w:id="7"/>
      <w:bookmarkEnd w:id="8"/>
      <w:bookmarkEnd w:id="9"/>
    </w:p>
    <w:p w14:paraId="5EF64296" w14:textId="5020035F" w:rsidR="009332E7" w:rsidRDefault="009332E7" w:rsidP="009321C5">
      <w:pPr>
        <w:pStyle w:val="Cmsor3"/>
        <w:numPr>
          <w:ilvl w:val="0"/>
          <w:numId w:val="0"/>
        </w:numPr>
        <w:ind w:left="1276"/>
      </w:pPr>
    </w:p>
    <w:p w14:paraId="1CD25D0C" w14:textId="71E2CD43" w:rsidR="009332E7" w:rsidRDefault="009332E7" w:rsidP="009321C5">
      <w:pPr>
        <w:rPr>
          <w:b/>
          <w:bCs/>
        </w:rPr>
      </w:pPr>
      <w:bookmarkStart w:id="10" w:name="_Toc190521149"/>
      <w:bookmarkStart w:id="11" w:name="_Toc190521316"/>
      <w:bookmarkStart w:id="12" w:name="_Toc190535736"/>
      <w:bookmarkStart w:id="13" w:name="_Toc191652374"/>
      <w:bookmarkStart w:id="14" w:name="_Toc191665476"/>
      <w:bookmarkStart w:id="15" w:name="_Toc191667828"/>
      <w:bookmarkStart w:id="16" w:name="_Toc192966135"/>
      <w:bookmarkStart w:id="17" w:name="_Toc193695453"/>
      <w:bookmarkStart w:id="18" w:name="_Toc193911668"/>
      <w:r>
        <w:t>A</w:t>
      </w:r>
      <w:r w:rsidRPr="009332E7">
        <w:t xml:space="preserve">zért esett </w:t>
      </w:r>
      <w:r>
        <w:t xml:space="preserve">a választásunk </w:t>
      </w:r>
      <w:r w:rsidRPr="009332E7">
        <w:t>erre a projektre</w:t>
      </w:r>
      <w:r w:rsidR="00D1223E">
        <w:t>,</w:t>
      </w:r>
      <w:r w:rsidRPr="009332E7">
        <w:t xml:space="preserve"> mert </w:t>
      </w:r>
      <w:r>
        <w:t>ilyen weboldalt, ahol ezek a bolt komplexumok összegyűjtve még nem</w:t>
      </w:r>
      <w:r w:rsidR="009C47AB">
        <w:t xml:space="preserve"> szerepelnek</w:t>
      </w:r>
      <w:r>
        <w:t>, vagy ilyen formában</w:t>
      </w:r>
      <w:r w:rsidR="009C47AB">
        <w:t xml:space="preserve"> még</w:t>
      </w:r>
      <w:r>
        <w:t xml:space="preserve"> nem láttunk. </w:t>
      </w:r>
      <w:r w:rsidR="00C10EFD">
        <w:t>Az oldalunk „</w:t>
      </w:r>
      <w:proofErr w:type="spellStart"/>
      <w:r w:rsidR="00C10EFD">
        <w:t>PlázaÁsz</w:t>
      </w:r>
      <w:proofErr w:type="spellEnd"/>
      <w:r w:rsidR="00C10EFD">
        <w:t>” nevét a híres mozifilm a Pláza Ásza ihlette.</w:t>
      </w:r>
      <w:bookmarkEnd w:id="10"/>
      <w:bookmarkEnd w:id="11"/>
      <w:bookmarkEnd w:id="12"/>
      <w:bookmarkEnd w:id="13"/>
      <w:bookmarkEnd w:id="14"/>
      <w:bookmarkEnd w:id="15"/>
      <w:bookmarkEnd w:id="16"/>
      <w:bookmarkEnd w:id="17"/>
      <w:bookmarkEnd w:id="18"/>
      <w:r w:rsidR="00C10EFD">
        <w:t xml:space="preserve"> </w:t>
      </w:r>
    </w:p>
    <w:p w14:paraId="1EA66BC8" w14:textId="00B65C6B" w:rsidR="00EA6B8B" w:rsidRDefault="00EA6B8B" w:rsidP="008C0570">
      <w:pPr>
        <w:pStyle w:val="Szvegtrzs"/>
      </w:pPr>
    </w:p>
    <w:p w14:paraId="5163F52A" w14:textId="26FFF632" w:rsidR="00C3613D" w:rsidRDefault="000E351A" w:rsidP="008C0570">
      <w:pPr>
        <w:pStyle w:val="Szvegtrzs"/>
      </w:pPr>
      <w:r w:rsidRPr="005C744A">
        <w:t>Felhasználóként lehetőség nyílik regisztrációra, ezt követően bejelentkezésre.</w:t>
      </w:r>
      <w:r w:rsidR="009A4EE5">
        <w:t xml:space="preserve"> Sőt, még az elfelejtett jelszó esetén is gyors megoldás kínálunk. </w:t>
      </w:r>
      <w:r w:rsidRPr="005C744A">
        <w:t>Az oldalon belül navigálva találkozhatunk</w:t>
      </w:r>
      <w:r w:rsidR="0024067A">
        <w:t>:</w:t>
      </w:r>
      <w:r w:rsidRPr="005C744A">
        <w:t xml:space="preserve"> </w:t>
      </w:r>
      <w:r w:rsidR="00205908" w:rsidRPr="005C744A">
        <w:rPr>
          <w:b/>
          <w:bCs/>
        </w:rPr>
        <w:t>Főoldal</w:t>
      </w:r>
      <w:r w:rsidR="00C355A0">
        <w:rPr>
          <w:b/>
          <w:bCs/>
        </w:rPr>
        <w:t xml:space="preserve"> </w:t>
      </w:r>
      <w:r w:rsidR="00205908" w:rsidRPr="00205908">
        <w:rPr>
          <w:sz w:val="22"/>
          <w:szCs w:val="22"/>
        </w:rPr>
        <w:t>(Oldal neve)</w:t>
      </w:r>
      <w:r w:rsidR="00205908">
        <w:rPr>
          <w:b/>
          <w:bCs/>
        </w:rPr>
        <w:t xml:space="preserve">, Kuponok, </w:t>
      </w:r>
      <w:r w:rsidR="00205908" w:rsidRPr="005C744A">
        <w:rPr>
          <w:b/>
          <w:bCs/>
        </w:rPr>
        <w:t xml:space="preserve">Rólunk, </w:t>
      </w:r>
      <w:r w:rsidR="00205908">
        <w:rPr>
          <w:b/>
          <w:bCs/>
        </w:rPr>
        <w:t xml:space="preserve">Ügyfélszolgálat </w:t>
      </w:r>
      <w:r w:rsidR="0024067A">
        <w:t>hivatkozásokkal a fejlécben</w:t>
      </w:r>
      <w:r w:rsidRPr="005C744A">
        <w:t xml:space="preserve">. Főoldalon található gyorskeresés, egy </w:t>
      </w:r>
      <w:proofErr w:type="spellStart"/>
      <w:r w:rsidR="009A4EE5">
        <w:t>Leaflet</w:t>
      </w:r>
      <w:proofErr w:type="spellEnd"/>
      <w:r w:rsidR="009A4EE5">
        <w:t xml:space="preserve"> </w:t>
      </w:r>
      <w:r w:rsidRPr="005C744A">
        <w:t xml:space="preserve">térkép, ahol láthatjuk az elérhető </w:t>
      </w:r>
      <w:r w:rsidR="005C744A">
        <w:t>plázákat, bevásárlóközpontokat</w:t>
      </w:r>
      <w:r w:rsidRPr="005C744A">
        <w:t>.</w:t>
      </w:r>
    </w:p>
    <w:p w14:paraId="57A957FF" w14:textId="77777777" w:rsidR="00E671CF" w:rsidRDefault="00E671CF" w:rsidP="008C0570">
      <w:pPr>
        <w:pStyle w:val="Szvegtrzs"/>
      </w:pPr>
    </w:p>
    <w:p w14:paraId="00A09E2C" w14:textId="50D0D49D" w:rsidR="0037267F" w:rsidRDefault="0037267F" w:rsidP="008C0570">
      <w:pPr>
        <w:pStyle w:val="Szvegtrzs"/>
      </w:pPr>
      <w:r w:rsidRPr="0037267F">
        <w:t xml:space="preserve">A </w:t>
      </w:r>
      <w:proofErr w:type="spellStart"/>
      <w:r w:rsidRPr="0037267F">
        <w:t>PlázaÁsz</w:t>
      </w:r>
      <w:proofErr w:type="spellEnd"/>
      <w:r w:rsidRPr="0037267F">
        <w:t xml:space="preserve"> weboldal fejlesztése során különböző modern szoftvereket és eszközöket alkalmaztunk a gyors, egyszerű és skálázható működés érdekében. Célunk egy komplex weboldal elkészítése volt, melyet ezekkel a szoftverekkel, illetve internetes oldalakkal készítet</w:t>
      </w:r>
      <w:r w:rsidR="00660306">
        <w:t>t</w:t>
      </w:r>
      <w:r w:rsidRPr="0037267F">
        <w:t>ük el</w:t>
      </w:r>
      <w:r w:rsidR="00CB1B1F">
        <w:t>.</w:t>
      </w:r>
    </w:p>
    <w:p w14:paraId="6B9250EB" w14:textId="77777777" w:rsidR="00E671CF" w:rsidRDefault="00E671CF" w:rsidP="00E671CF">
      <w:pPr>
        <w:pStyle w:val="Szvegtrzs"/>
        <w:keepNext/>
        <w:jc w:val="center"/>
      </w:pPr>
      <w:r>
        <w:rPr>
          <w:noProof/>
        </w:rPr>
        <w:drawing>
          <wp:inline distT="0" distB="0" distL="0" distR="0" wp14:anchorId="58ECDC5A" wp14:editId="02BE2134">
            <wp:extent cx="2095792" cy="2076740"/>
            <wp:effectExtent l="0" t="0" r="0" b="0"/>
            <wp:docPr id="333119806" name="Kép 13" descr="A képen clipart, szimbólum, Grafika, rajzfil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9806" name="Kép 13" descr="A képen clipart, szimbólum, Grafika, rajzfilm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095792" cy="2076740"/>
                    </a:xfrm>
                    <a:prstGeom prst="rect">
                      <a:avLst/>
                    </a:prstGeom>
                  </pic:spPr>
                </pic:pic>
              </a:graphicData>
            </a:graphic>
          </wp:inline>
        </w:drawing>
      </w:r>
    </w:p>
    <w:p w14:paraId="76B6DC02" w14:textId="03CCE804" w:rsidR="00E671CF" w:rsidRPr="00E671CF" w:rsidRDefault="00E671CF" w:rsidP="00E671CF">
      <w:pPr>
        <w:pStyle w:val="Kpalrs"/>
        <w:jc w:val="center"/>
        <w:rPr>
          <w:sz w:val="20"/>
          <w:szCs w:val="20"/>
        </w:rPr>
      </w:pPr>
      <w:r w:rsidRPr="00E671CF">
        <w:rPr>
          <w:sz w:val="20"/>
          <w:szCs w:val="20"/>
        </w:rPr>
        <w:fldChar w:fldCharType="begin"/>
      </w:r>
      <w:r w:rsidRPr="00E671CF">
        <w:rPr>
          <w:sz w:val="20"/>
          <w:szCs w:val="20"/>
        </w:rPr>
        <w:instrText xml:space="preserve"> SEQ ábra \* ARABIC </w:instrText>
      </w:r>
      <w:r w:rsidRPr="00E671CF">
        <w:rPr>
          <w:sz w:val="20"/>
          <w:szCs w:val="20"/>
        </w:rPr>
        <w:fldChar w:fldCharType="separate"/>
      </w:r>
      <w:bookmarkStart w:id="19" w:name="_Toc194304775"/>
      <w:r w:rsidR="00A2298E">
        <w:rPr>
          <w:noProof/>
          <w:sz w:val="20"/>
          <w:szCs w:val="20"/>
        </w:rPr>
        <w:t>1</w:t>
      </w:r>
      <w:r w:rsidRPr="00E671CF">
        <w:rPr>
          <w:sz w:val="20"/>
          <w:szCs w:val="20"/>
        </w:rPr>
        <w:fldChar w:fldCharType="end"/>
      </w:r>
      <w:r w:rsidRPr="00E671CF">
        <w:rPr>
          <w:sz w:val="20"/>
          <w:szCs w:val="20"/>
        </w:rPr>
        <w:t>. ábra Weboldalunk logója</w:t>
      </w:r>
      <w:bookmarkEnd w:id="19"/>
    </w:p>
    <w:p w14:paraId="4C48AA67" w14:textId="77777777" w:rsidR="00767800" w:rsidRDefault="00767800" w:rsidP="00767800">
      <w:pPr>
        <w:pStyle w:val="Szvegtrzs"/>
        <w:spacing w:line="360" w:lineRule="auto"/>
        <w:rPr>
          <w:rFonts w:ascii="Segoe UI Symbol" w:hAnsi="Segoe UI Symbol" w:cs="Segoe UI Symbol"/>
        </w:rPr>
      </w:pPr>
    </w:p>
    <w:p w14:paraId="3E70E7C5" w14:textId="1B664D14" w:rsidR="00C3613D" w:rsidRPr="00767800" w:rsidRDefault="00C3613D" w:rsidP="00767800">
      <w:pPr>
        <w:pStyle w:val="Szvegtrzs"/>
        <w:spacing w:line="360" w:lineRule="auto"/>
        <w:rPr>
          <w:rFonts w:ascii="Segoe UI Symbol" w:hAnsi="Segoe UI Symbol" w:cs="Segoe UI Symbol"/>
        </w:rPr>
      </w:pPr>
      <w:r w:rsidRPr="00C3613D">
        <w:rPr>
          <w:rFonts w:ascii="Segoe UI Symbol" w:hAnsi="Segoe UI Symbol" w:cs="Segoe UI Symbol"/>
        </w:rPr>
        <w:lastRenderedPageBreak/>
        <w:t>➔</w:t>
      </w:r>
      <w:r w:rsidR="00855291">
        <w:rPr>
          <w:rFonts w:ascii="Segoe UI Symbol" w:hAnsi="Segoe UI Symbol" w:cs="Segoe UI Symbol"/>
        </w:rPr>
        <w:t xml:space="preserve"> </w:t>
      </w:r>
      <w:r w:rsidR="00855291">
        <w:tab/>
      </w:r>
      <w:r w:rsidRPr="00C3613D">
        <w:t xml:space="preserve">A </w:t>
      </w:r>
      <w:r>
        <w:t>weboldalhoz</w:t>
      </w:r>
      <w:r w:rsidR="00CB1B1F">
        <w:t xml:space="preserve"> a</w:t>
      </w:r>
      <w:r w:rsidRPr="00C3613D">
        <w:t xml:space="preserve"> Visual </w:t>
      </w:r>
      <w:proofErr w:type="spellStart"/>
      <w:r w:rsidRPr="00C3613D">
        <w:t>Studio</w:t>
      </w:r>
      <w:proofErr w:type="spellEnd"/>
      <w:r w:rsidRPr="00C3613D">
        <w:t xml:space="preserve"> </w:t>
      </w:r>
      <w:proofErr w:type="spellStart"/>
      <w:r>
        <w:t>Code</w:t>
      </w:r>
      <w:proofErr w:type="spellEnd"/>
      <w:r w:rsidRPr="00C3613D">
        <w:t xml:space="preserve"> programozási környezetet </w:t>
      </w:r>
      <w:r>
        <w:t xml:space="preserve">vettük igénybe </w:t>
      </w:r>
      <w:proofErr w:type="spellStart"/>
      <w:r w:rsidR="00603C04">
        <w:t>NextJS</w:t>
      </w:r>
      <w:proofErr w:type="spellEnd"/>
      <w:r w:rsidR="002F6F80">
        <w:t xml:space="preserve"> keretrendszert, amely a </w:t>
      </w:r>
      <w:proofErr w:type="spellStart"/>
      <w:r w:rsidR="002F6F80">
        <w:t>React-on</w:t>
      </w:r>
      <w:proofErr w:type="spellEnd"/>
      <w:r w:rsidR="002F6F80">
        <w:t xml:space="preserve"> alapul.</w:t>
      </w:r>
    </w:p>
    <w:p w14:paraId="1425F244" w14:textId="77777777" w:rsidR="00767800" w:rsidRDefault="00767800" w:rsidP="00767800">
      <w:pPr>
        <w:pStyle w:val="Szvegtrzs"/>
        <w:spacing w:line="360" w:lineRule="auto"/>
      </w:pPr>
    </w:p>
    <w:p w14:paraId="21946255" w14:textId="6825B23D" w:rsidR="00C3613D" w:rsidRDefault="00C3613D" w:rsidP="00767800">
      <w:pPr>
        <w:pStyle w:val="Szvegtrzs"/>
        <w:spacing w:line="360" w:lineRule="auto"/>
      </w:pPr>
      <w:r w:rsidRPr="00C3613D">
        <w:rPr>
          <w:rFonts w:ascii="Segoe UI Symbol" w:hAnsi="Segoe UI Symbol" w:cs="Segoe UI Symbol"/>
        </w:rPr>
        <w:t>➔</w:t>
      </w:r>
      <w:r w:rsidRPr="00C3613D">
        <w:t xml:space="preserve"> </w:t>
      </w:r>
      <w:r w:rsidR="00855291">
        <w:tab/>
      </w:r>
      <w:proofErr w:type="spellStart"/>
      <w:r w:rsidR="001C2D69">
        <w:t>Prisma</w:t>
      </w:r>
      <w:proofErr w:type="spellEnd"/>
      <w:r w:rsidR="002F6F80">
        <w:t xml:space="preserve"> könyvtára</w:t>
      </w:r>
      <w:r w:rsidR="001C2D69">
        <w:t>t</w:t>
      </w:r>
      <w:r w:rsidRPr="00C3613D">
        <w:t xml:space="preserve"> </w:t>
      </w:r>
      <w:r w:rsidR="00CB1B1F">
        <w:t xml:space="preserve">használtunk </w:t>
      </w:r>
      <w:r w:rsidRPr="00C3613D">
        <w:t xml:space="preserve">a lokális környezet kialakításához. </w:t>
      </w:r>
    </w:p>
    <w:p w14:paraId="434BF73E" w14:textId="77777777" w:rsidR="00767800" w:rsidRDefault="00767800" w:rsidP="00767800">
      <w:pPr>
        <w:pStyle w:val="Szvegtrzs"/>
        <w:spacing w:line="360" w:lineRule="auto"/>
      </w:pPr>
    </w:p>
    <w:p w14:paraId="01232555" w14:textId="69264B65" w:rsidR="00C3613D" w:rsidRDefault="00C3613D" w:rsidP="00767800">
      <w:pPr>
        <w:pStyle w:val="Szvegtrzs"/>
        <w:spacing w:line="360" w:lineRule="auto"/>
      </w:pPr>
      <w:r w:rsidRPr="00C3613D">
        <w:rPr>
          <w:rFonts w:ascii="Segoe UI Symbol" w:hAnsi="Segoe UI Symbol" w:cs="Segoe UI Symbol"/>
        </w:rPr>
        <w:t>➔</w:t>
      </w:r>
      <w:r w:rsidRPr="00C3613D">
        <w:t xml:space="preserve"> </w:t>
      </w:r>
      <w:r w:rsidR="00855291">
        <w:tab/>
      </w:r>
      <w:r w:rsidRPr="00C3613D">
        <w:t>Az adatbázis tervezésé</w:t>
      </w:r>
      <w:r w:rsidR="0078745B">
        <w:t>ben</w:t>
      </w:r>
      <w:r w:rsidRPr="00C3613D">
        <w:t xml:space="preserve"> és elkészítésé</w:t>
      </w:r>
      <w:r w:rsidR="004E6724">
        <w:t>b</w:t>
      </w:r>
      <w:r w:rsidRPr="00C3613D">
        <w:t>e</w:t>
      </w:r>
      <w:r w:rsidR="004E6724">
        <w:t>n</w:t>
      </w:r>
      <w:r w:rsidRPr="00C3613D">
        <w:t xml:space="preserve"> pedig </w:t>
      </w:r>
      <w:proofErr w:type="spellStart"/>
      <w:r w:rsidR="00603C04">
        <w:t>Prisma</w:t>
      </w:r>
      <w:proofErr w:type="spellEnd"/>
      <w:r w:rsidR="00603C04">
        <w:t>-n</w:t>
      </w:r>
      <w:r w:rsidRPr="00C3613D">
        <w:t xml:space="preserve"> belüli </w:t>
      </w:r>
      <w:proofErr w:type="spellStart"/>
      <w:r w:rsidR="00603C04">
        <w:t>MySQL</w:t>
      </w:r>
      <w:proofErr w:type="spellEnd"/>
      <w:r w:rsidR="00603C04">
        <w:t xml:space="preserve"> </w:t>
      </w:r>
      <w:r w:rsidRPr="00C3613D">
        <w:t xml:space="preserve">segített. </w:t>
      </w:r>
    </w:p>
    <w:p w14:paraId="33521973" w14:textId="77777777" w:rsidR="00767800" w:rsidRDefault="00767800" w:rsidP="00767800">
      <w:pPr>
        <w:pStyle w:val="Szvegtrzs"/>
        <w:spacing w:line="360" w:lineRule="auto"/>
      </w:pPr>
    </w:p>
    <w:p w14:paraId="2A901207" w14:textId="7E972EF3" w:rsidR="00C3613D" w:rsidRDefault="00C3613D" w:rsidP="00767800">
      <w:pPr>
        <w:pStyle w:val="Szvegtrzs"/>
        <w:spacing w:line="360" w:lineRule="auto"/>
      </w:pPr>
      <w:r w:rsidRPr="00C3613D">
        <w:rPr>
          <w:rFonts w:ascii="Segoe UI Symbol" w:hAnsi="Segoe UI Symbol" w:cs="Segoe UI Symbol"/>
        </w:rPr>
        <w:t>➔</w:t>
      </w:r>
      <w:r w:rsidR="00855291">
        <w:rPr>
          <w:rFonts w:ascii="Segoe UI Symbol" w:hAnsi="Segoe UI Symbol" w:cs="Segoe UI Symbol"/>
        </w:rPr>
        <w:tab/>
      </w:r>
      <w:r w:rsidRPr="00C3613D">
        <w:t xml:space="preserve"> Az adatok tárolása </w:t>
      </w:r>
      <w:proofErr w:type="spellStart"/>
      <w:r w:rsidRPr="00C3613D">
        <w:t>MySQL</w:t>
      </w:r>
      <w:proofErr w:type="spellEnd"/>
      <w:r w:rsidRPr="00C3613D">
        <w:t xml:space="preserve"> </w:t>
      </w:r>
      <w:r w:rsidR="0078745B">
        <w:t xml:space="preserve">adatbázis kezelő rendszerben </w:t>
      </w:r>
      <w:r w:rsidRPr="00C3613D">
        <w:t>történ</w:t>
      </w:r>
      <w:r w:rsidR="00AA05E7">
        <w:t>t.</w:t>
      </w:r>
    </w:p>
    <w:p w14:paraId="4EFEC67A" w14:textId="77777777" w:rsidR="00767800" w:rsidRDefault="00767800" w:rsidP="00767800">
      <w:pPr>
        <w:pStyle w:val="Szvegtrzs"/>
        <w:spacing w:line="360" w:lineRule="auto"/>
      </w:pPr>
    </w:p>
    <w:p w14:paraId="309C1F95" w14:textId="6A78DBBC" w:rsidR="009332E7" w:rsidRDefault="00C3613D" w:rsidP="00767800">
      <w:pPr>
        <w:pStyle w:val="Szvegtrzs"/>
        <w:spacing w:line="360" w:lineRule="auto"/>
      </w:pPr>
      <w:r w:rsidRPr="00C3613D">
        <w:rPr>
          <w:rFonts w:ascii="Segoe UI Symbol" w:hAnsi="Segoe UI Symbol" w:cs="Segoe UI Symbol"/>
        </w:rPr>
        <w:t>➔</w:t>
      </w:r>
      <w:r w:rsidRPr="00C3613D">
        <w:t xml:space="preserve"> </w:t>
      </w:r>
      <w:r w:rsidR="00855291">
        <w:tab/>
      </w:r>
      <w:r w:rsidRPr="00C3613D">
        <w:t xml:space="preserve">A programban használt képeket, illetve ikonokat az irodalomjegyzékben </w:t>
      </w:r>
      <w:r w:rsidR="00C97275">
        <w:t>meg</w:t>
      </w:r>
      <w:r w:rsidRPr="00C3613D">
        <w:t xml:space="preserve">jelölt </w:t>
      </w:r>
      <w:r w:rsidR="00C97275">
        <w:t>helyekről</w:t>
      </w:r>
      <w:r w:rsidRPr="00C3613D">
        <w:t xml:space="preserve"> és az Adobe Photoshop 2021 program segítségével készített</w:t>
      </w:r>
      <w:r>
        <w:t>ük.</w:t>
      </w:r>
    </w:p>
    <w:p w14:paraId="29F01830" w14:textId="77777777" w:rsidR="00E671CF" w:rsidRDefault="00E671CF" w:rsidP="008C0570">
      <w:pPr>
        <w:pStyle w:val="Szvegtrzs"/>
      </w:pPr>
    </w:p>
    <w:p w14:paraId="4D90AB4B" w14:textId="77777777" w:rsidR="00E671CF" w:rsidRDefault="00E671CF" w:rsidP="00E671CF">
      <w:pPr>
        <w:pStyle w:val="Cmsor1"/>
      </w:pPr>
      <w:bookmarkStart w:id="20" w:name="_Toc193971856"/>
      <w:r>
        <w:lastRenderedPageBreak/>
        <w:t>Hasonló oldalak</w:t>
      </w:r>
      <w:bookmarkEnd w:id="20"/>
    </w:p>
    <w:p w14:paraId="4208424C" w14:textId="77777777" w:rsidR="00E671CF" w:rsidRDefault="00E671CF" w:rsidP="00E671CF">
      <w:bookmarkStart w:id="21" w:name="_Toc191665478"/>
      <w:bookmarkStart w:id="22" w:name="_Toc191667830"/>
      <w:bookmarkStart w:id="23" w:name="_Toc192966137"/>
      <w:bookmarkStart w:id="24" w:name="_Toc193695455"/>
      <w:bookmarkStart w:id="25" w:name="_Toc193911670"/>
      <w:r>
        <w:t>Ez egy viszonylag egyedi ötlet, nem találkoztunk még ilyen tematikájú oldallal. A koncepció egyes részeihez hasonló megoldással több létező weboldalon találkozhatunk, viszont a mi munkánk mindenből a legjobbat foglalja egy egységbe, összeválogatva a legjavát</w:t>
      </w:r>
      <w:bookmarkEnd w:id="21"/>
      <w:bookmarkEnd w:id="22"/>
      <w:bookmarkEnd w:id="23"/>
      <w:r>
        <w:t>.</w:t>
      </w:r>
      <w:bookmarkEnd w:id="24"/>
      <w:bookmarkEnd w:id="25"/>
    </w:p>
    <w:p w14:paraId="51E44695" w14:textId="77777777" w:rsidR="00E671CF" w:rsidRDefault="00E671CF" w:rsidP="00E671CF">
      <w:pPr>
        <w:pStyle w:val="Cmsor3"/>
        <w:numPr>
          <w:ilvl w:val="0"/>
          <w:numId w:val="0"/>
        </w:numPr>
      </w:pPr>
    </w:p>
    <w:p w14:paraId="3D74AE53" w14:textId="77777777" w:rsidR="00E671CF" w:rsidRDefault="00E671CF" w:rsidP="00E671CF">
      <w:pPr>
        <w:pStyle w:val="Szvegtrzs"/>
      </w:pPr>
      <w:r w:rsidRPr="008921E5">
        <w:t>A</w:t>
      </w:r>
      <w:r>
        <w:t xml:space="preserve"> keresés leginkább a térképes a Google </w:t>
      </w:r>
      <w:proofErr w:type="spellStart"/>
      <w:r>
        <w:t>Maps-tól</w:t>
      </w:r>
      <w:proofErr w:type="spellEnd"/>
      <w:r>
        <w:t xml:space="preserve"> származtatható, ami a Google által fejlesztett saját térkép. Ezen megtalálhatóak az általunk használt plázák, bevásárlóközpontok, viszont ott mindegyikre külön egyesével rá kell keresni, és nem feltétlen találjuk meg egyből, hogy az adott megyében, településen milyen boltkomplexumok állnak rendelkezésünkre. </w:t>
      </w:r>
    </w:p>
    <w:p w14:paraId="40508B15" w14:textId="77777777" w:rsidR="00E671CF" w:rsidRDefault="00E671CF" w:rsidP="00E671CF">
      <w:pPr>
        <w:pStyle w:val="Szvegtrzs"/>
      </w:pPr>
    </w:p>
    <w:p w14:paraId="6CF471CD" w14:textId="77777777" w:rsidR="00E671CF" w:rsidRDefault="00E671CF" w:rsidP="00E671CF">
      <w:pPr>
        <w:pStyle w:val="Szvegtrzs"/>
      </w:pPr>
      <w:r>
        <w:t>Magyar bevásárlóközpontok szövetsége</w:t>
      </w:r>
    </w:p>
    <w:p w14:paraId="78BEC91E" w14:textId="77777777" w:rsidR="00E671CF" w:rsidRPr="008921E5" w:rsidRDefault="00E671CF" w:rsidP="00E671CF">
      <w:pPr>
        <w:pStyle w:val="Szvegtrzs"/>
        <w:rPr>
          <w:sz w:val="32"/>
          <w:szCs w:val="28"/>
        </w:rPr>
      </w:pPr>
      <w:r>
        <w:t xml:space="preserve">Ezen a weboldalon összegyűjtve szerepelnek bevásárlóközpontok egységesítve, rendszerezve, külön neves cégekre lebontva. Hivatkozásokkal ellátva, így az adott bolt honlapjára átirányítás történik. Viszont az oldalon közvetlenül nem szerepelnek konkrét adatok az üzletközpontokkal kapcsolatban. Kifejezett keresés nem található itt, kuponok, kedvezmények sem. Inkább </w:t>
      </w:r>
      <w:proofErr w:type="spellStart"/>
      <w:r>
        <w:t>hírpotálként</w:t>
      </w:r>
      <w:proofErr w:type="spellEnd"/>
      <w:r>
        <w:t xml:space="preserve"> funkcionál megspékelve az üzletekkel. </w:t>
      </w:r>
    </w:p>
    <w:p w14:paraId="598DBCBE" w14:textId="1DEAAD91" w:rsidR="002172B8" w:rsidRDefault="000D7290" w:rsidP="008C0570">
      <w:pPr>
        <w:pStyle w:val="Cmsor1"/>
      </w:pPr>
      <w:bookmarkStart w:id="26" w:name="_Toc193971857"/>
      <w:r>
        <w:lastRenderedPageBreak/>
        <w:t>Felhasználói dokumentáció</w:t>
      </w:r>
      <w:bookmarkEnd w:id="26"/>
    </w:p>
    <w:p w14:paraId="742BAA67" w14:textId="2F97C323" w:rsidR="000D7290" w:rsidRDefault="00D0183D" w:rsidP="007E44D8">
      <w:bookmarkStart w:id="27" w:name="_Toc190521152"/>
      <w:bookmarkStart w:id="28" w:name="_Toc190521319"/>
      <w:bookmarkStart w:id="29" w:name="_Toc190535739"/>
      <w:bookmarkStart w:id="30" w:name="_Toc191652377"/>
      <w:bookmarkStart w:id="31" w:name="_Toc191665480"/>
      <w:bookmarkStart w:id="32" w:name="_Toc191667832"/>
      <w:bookmarkStart w:id="33" w:name="_Toc192966139"/>
      <w:bookmarkStart w:id="34" w:name="_Toc193695457"/>
      <w:bookmarkStart w:id="35" w:name="_Toc193911672"/>
      <w:r>
        <w:t>A p</w:t>
      </w:r>
      <w:r w:rsidR="000D7290" w:rsidRPr="000D7290">
        <w:t xml:space="preserve">rogram fő célja egy </w:t>
      </w:r>
      <w:r w:rsidR="000D7290">
        <w:t>olyan weboldal megalkotása, ahol a felhasználó</w:t>
      </w:r>
      <w:bookmarkEnd w:id="27"/>
      <w:bookmarkEnd w:id="28"/>
      <w:bookmarkEnd w:id="29"/>
      <w:bookmarkEnd w:id="30"/>
      <w:bookmarkEnd w:id="31"/>
      <w:bookmarkEnd w:id="32"/>
      <w:bookmarkEnd w:id="33"/>
      <w:bookmarkEnd w:id="34"/>
      <w:bookmarkEnd w:id="35"/>
    </w:p>
    <w:p w14:paraId="48F6649B" w14:textId="48FC5450" w:rsidR="000D7290" w:rsidRDefault="000D7290" w:rsidP="007E44D8">
      <w:bookmarkStart w:id="36" w:name="_Toc190521153"/>
      <w:bookmarkStart w:id="37" w:name="_Toc190521320"/>
      <w:bookmarkStart w:id="38" w:name="_Toc190535740"/>
      <w:bookmarkStart w:id="39" w:name="_Toc191652378"/>
      <w:bookmarkStart w:id="40" w:name="_Toc191665481"/>
      <w:bookmarkStart w:id="41" w:name="_Toc191667833"/>
      <w:bookmarkStart w:id="42" w:name="_Toc192966140"/>
      <w:bookmarkStart w:id="43" w:name="_Toc193695458"/>
      <w:bookmarkStart w:id="44" w:name="_Toc193911673"/>
      <w:r>
        <w:t>könnyedén és egyszerűen keresheti meg a kíván</w:t>
      </w:r>
      <w:r w:rsidR="00D0183D">
        <w:t>t</w:t>
      </w:r>
      <w:r>
        <w:t xml:space="preserve"> bolt komplexumot.</w:t>
      </w:r>
      <w:bookmarkEnd w:id="36"/>
      <w:bookmarkEnd w:id="37"/>
      <w:bookmarkEnd w:id="38"/>
      <w:bookmarkEnd w:id="39"/>
      <w:bookmarkEnd w:id="40"/>
      <w:bookmarkEnd w:id="41"/>
      <w:bookmarkEnd w:id="42"/>
      <w:bookmarkEnd w:id="43"/>
      <w:bookmarkEnd w:id="44"/>
    </w:p>
    <w:p w14:paraId="75D1EFF9" w14:textId="77777777" w:rsidR="007E44D8" w:rsidRPr="00D655BC" w:rsidRDefault="007E44D8" w:rsidP="007E44D8"/>
    <w:p w14:paraId="2BBEFCCC" w14:textId="7702A50A" w:rsidR="00426D8C" w:rsidRDefault="000D7290" w:rsidP="008C0570">
      <w:pPr>
        <w:pStyle w:val="Szvegtrzs"/>
      </w:pPr>
      <w:r w:rsidRPr="000D7290">
        <w:t xml:space="preserve">Lehetőségeink </w:t>
      </w:r>
      <w:r>
        <w:t>még nem regisztrált felhasználóként</w:t>
      </w:r>
      <w:r w:rsidRPr="000D7290">
        <w:t xml:space="preserve">: </w:t>
      </w:r>
    </w:p>
    <w:p w14:paraId="79EDBF9C" w14:textId="77777777" w:rsidR="00426D8C" w:rsidRPr="000D7290" w:rsidRDefault="00426D8C" w:rsidP="008C0570">
      <w:pPr>
        <w:pStyle w:val="Szvegtrzs"/>
      </w:pPr>
    </w:p>
    <w:p w14:paraId="7F07603C" w14:textId="76D0042A" w:rsidR="000D7290" w:rsidRDefault="000D7290" w:rsidP="008C0570">
      <w:pPr>
        <w:pStyle w:val="Szvegtrzs"/>
        <w:rPr>
          <w:rFonts w:ascii="Segoe UI Symbol" w:hAnsi="Segoe UI Symbol" w:cs="Segoe UI Symbol"/>
          <w:szCs w:val="28"/>
        </w:rPr>
      </w:pPr>
      <w:r w:rsidRPr="000D7290">
        <w:rPr>
          <w:rFonts w:ascii="Segoe UI Symbol" w:hAnsi="Segoe UI Symbol" w:cs="Segoe UI Symbol"/>
          <w:szCs w:val="28"/>
        </w:rPr>
        <w:t>➔</w:t>
      </w:r>
      <w:r w:rsidRPr="000D7290">
        <w:t xml:space="preserve"> </w:t>
      </w:r>
      <w:r w:rsidR="00B32871">
        <w:tab/>
      </w:r>
      <w:r>
        <w:t>Plázák, bevásárlóközpontok keresése</w:t>
      </w:r>
      <w:r w:rsidRPr="000D7290">
        <w:rPr>
          <w:rFonts w:ascii="Segoe UI Symbol" w:hAnsi="Segoe UI Symbol" w:cs="Segoe UI Symbol"/>
          <w:szCs w:val="28"/>
        </w:rPr>
        <w:t xml:space="preserve"> </w:t>
      </w:r>
    </w:p>
    <w:p w14:paraId="60D2A759" w14:textId="03718F3F" w:rsidR="000D7290" w:rsidRPr="000D7290" w:rsidRDefault="000D7290" w:rsidP="008C0570">
      <w:pPr>
        <w:pStyle w:val="Szvegtrzs"/>
      </w:pPr>
      <w:r w:rsidRPr="000D7290">
        <w:rPr>
          <w:rFonts w:ascii="Segoe UI Symbol" w:hAnsi="Segoe UI Symbol" w:cs="Segoe UI Symbol"/>
          <w:szCs w:val="28"/>
        </w:rPr>
        <w:t>➔</w:t>
      </w:r>
      <w:r w:rsidRPr="000D7290">
        <w:t xml:space="preserve"> </w:t>
      </w:r>
      <w:r w:rsidR="00B32871">
        <w:tab/>
      </w:r>
      <w:r>
        <w:t>Regisztráció</w:t>
      </w:r>
    </w:p>
    <w:p w14:paraId="6F246958" w14:textId="2381779B" w:rsidR="000D7290" w:rsidRDefault="000D7290" w:rsidP="008C0570">
      <w:pPr>
        <w:pStyle w:val="Szvegtrzs"/>
      </w:pPr>
      <w:r w:rsidRPr="000D7290">
        <w:rPr>
          <w:rFonts w:ascii="Segoe UI Symbol" w:hAnsi="Segoe UI Symbol" w:cs="Segoe UI Symbol"/>
          <w:szCs w:val="28"/>
        </w:rPr>
        <w:t>➔</w:t>
      </w:r>
      <w:r w:rsidRPr="000D7290">
        <w:t xml:space="preserve"> </w:t>
      </w:r>
      <w:r w:rsidR="00933868">
        <w:tab/>
        <w:t>Kuponok használata</w:t>
      </w:r>
    </w:p>
    <w:p w14:paraId="7D2425CD" w14:textId="63FC1CB1" w:rsidR="000D7290" w:rsidRDefault="00933868" w:rsidP="008C0570">
      <w:pPr>
        <w:pStyle w:val="Szvegtrzs"/>
      </w:pPr>
      <w:r w:rsidRPr="000D7290">
        <w:rPr>
          <w:rFonts w:ascii="Segoe UI Symbol" w:hAnsi="Segoe UI Symbol" w:cs="Segoe UI Symbol"/>
          <w:szCs w:val="28"/>
        </w:rPr>
        <w:t>➔</w:t>
      </w:r>
      <w:r w:rsidRPr="000D7290">
        <w:t xml:space="preserve"> </w:t>
      </w:r>
      <w:r>
        <w:tab/>
        <w:t>Ügyfélszolgálat használata</w:t>
      </w:r>
    </w:p>
    <w:p w14:paraId="555AA67E" w14:textId="77777777" w:rsidR="00426D8C" w:rsidRDefault="00426D8C" w:rsidP="008C0570">
      <w:pPr>
        <w:pStyle w:val="Szvegtrzs"/>
      </w:pPr>
    </w:p>
    <w:p w14:paraId="4A9B1FEB" w14:textId="4407C52F" w:rsidR="000D7290" w:rsidRPr="000D7290" w:rsidRDefault="000D7290" w:rsidP="008C0570">
      <w:pPr>
        <w:pStyle w:val="Szvegtrzs"/>
      </w:pPr>
      <w:r w:rsidRPr="000D7290">
        <w:t>Lehet</w:t>
      </w:r>
      <w:r w:rsidRPr="000D7290">
        <w:rPr>
          <w:szCs w:val="28"/>
        </w:rPr>
        <w:t>ő</w:t>
      </w:r>
      <w:r w:rsidRPr="000D7290">
        <w:t>s</w:t>
      </w:r>
      <w:r w:rsidRPr="000D7290">
        <w:rPr>
          <w:szCs w:val="28"/>
        </w:rPr>
        <w:t>é</w:t>
      </w:r>
      <w:r w:rsidRPr="000D7290">
        <w:t xml:space="preserve">geink </w:t>
      </w:r>
      <w:r>
        <w:t>már regisztrált felhasználóként</w:t>
      </w:r>
      <w:r w:rsidRPr="000D7290">
        <w:t xml:space="preserve">: </w:t>
      </w:r>
    </w:p>
    <w:p w14:paraId="1D730861" w14:textId="2C46C1D9" w:rsidR="000D7290" w:rsidRPr="00FB019B" w:rsidRDefault="000D7290" w:rsidP="008C0570">
      <w:pPr>
        <w:pStyle w:val="Szvegtrzs"/>
      </w:pPr>
      <w:r w:rsidRPr="00FB019B">
        <w:rPr>
          <w:rFonts w:ascii="Segoe UI Symbol" w:hAnsi="Segoe UI Symbol" w:cs="Segoe UI Symbol"/>
          <w:szCs w:val="28"/>
        </w:rPr>
        <w:t>➔</w:t>
      </w:r>
      <w:r w:rsidR="00B32871">
        <w:rPr>
          <w:rFonts w:ascii="Segoe UI Symbol" w:hAnsi="Segoe UI Symbol" w:cs="Segoe UI Symbol"/>
          <w:szCs w:val="28"/>
        </w:rPr>
        <w:tab/>
      </w:r>
      <w:r w:rsidRPr="00FB019B">
        <w:t>Plázák, bevásárlóközpontok keresése</w:t>
      </w:r>
    </w:p>
    <w:p w14:paraId="28E8D2CF" w14:textId="2F75CB68" w:rsidR="000D7290" w:rsidRPr="00FB019B" w:rsidRDefault="000D7290" w:rsidP="008C0570">
      <w:pPr>
        <w:pStyle w:val="Szvegtrzs"/>
      </w:pPr>
      <w:r w:rsidRPr="00FB019B">
        <w:rPr>
          <w:rFonts w:ascii="Segoe UI Symbol" w:hAnsi="Segoe UI Symbol" w:cs="Segoe UI Symbol"/>
          <w:szCs w:val="28"/>
        </w:rPr>
        <w:t>➔</w:t>
      </w:r>
      <w:r w:rsidRPr="00FB019B">
        <w:t xml:space="preserve"> </w:t>
      </w:r>
      <w:r w:rsidR="00B32871">
        <w:tab/>
      </w:r>
      <w:r w:rsidRPr="00FB019B">
        <w:t>Bejelentkezés</w:t>
      </w:r>
    </w:p>
    <w:p w14:paraId="268C0215" w14:textId="0F557092" w:rsidR="000D7290" w:rsidRPr="00FB019B" w:rsidRDefault="000D7290" w:rsidP="008C0570">
      <w:pPr>
        <w:pStyle w:val="Szvegtrzs"/>
      </w:pPr>
      <w:r w:rsidRPr="00FB019B">
        <w:rPr>
          <w:rFonts w:ascii="Segoe UI Symbol" w:hAnsi="Segoe UI Symbol" w:cs="Segoe UI Symbol"/>
          <w:szCs w:val="28"/>
        </w:rPr>
        <w:t>➔</w:t>
      </w:r>
      <w:r w:rsidRPr="00FB019B">
        <w:t xml:space="preserve"> </w:t>
      </w:r>
      <w:r w:rsidR="00B32871">
        <w:tab/>
      </w:r>
      <w:r w:rsidRPr="00FB019B">
        <w:t>Saj</w:t>
      </w:r>
      <w:r w:rsidRPr="00FB019B">
        <w:rPr>
          <w:szCs w:val="28"/>
        </w:rPr>
        <w:t>á</w:t>
      </w:r>
      <w:r w:rsidRPr="00FB019B">
        <w:t>t profil elérése</w:t>
      </w:r>
    </w:p>
    <w:p w14:paraId="2F9F55C2" w14:textId="6CC5EC84" w:rsidR="00426D8C" w:rsidRDefault="000D7290" w:rsidP="008C0570">
      <w:pPr>
        <w:pStyle w:val="Szvegtrzs"/>
      </w:pPr>
      <w:r w:rsidRPr="00FB019B">
        <w:rPr>
          <w:rFonts w:ascii="Segoe UI Symbol" w:hAnsi="Segoe UI Symbol" w:cs="Segoe UI Symbol"/>
          <w:szCs w:val="28"/>
        </w:rPr>
        <w:t>➔</w:t>
      </w:r>
      <w:r w:rsidRPr="00FB019B">
        <w:t xml:space="preserve"> </w:t>
      </w:r>
      <w:r w:rsidR="00B32871">
        <w:tab/>
      </w:r>
      <w:r w:rsidR="00D655BC">
        <w:t>Kuponok</w:t>
      </w:r>
      <w:r w:rsidR="00C4158B">
        <w:t xml:space="preserve"> </w:t>
      </w:r>
      <w:r w:rsidRPr="00FB019B">
        <w:t>gyűjtése</w:t>
      </w:r>
    </w:p>
    <w:p w14:paraId="28BF02D1" w14:textId="77777777" w:rsidR="00426D8C" w:rsidRPr="00D655BC" w:rsidRDefault="00426D8C" w:rsidP="008C0570">
      <w:pPr>
        <w:pStyle w:val="Szvegtrzs"/>
      </w:pPr>
    </w:p>
    <w:p w14:paraId="6D451243" w14:textId="32747310" w:rsidR="000D7290" w:rsidRPr="000D7290" w:rsidRDefault="000D7290" w:rsidP="008C0570">
      <w:pPr>
        <w:pStyle w:val="Szvegtrzs"/>
      </w:pPr>
      <w:r w:rsidRPr="000D7290">
        <w:t>Lehet</w:t>
      </w:r>
      <w:r w:rsidRPr="000D7290">
        <w:rPr>
          <w:szCs w:val="28"/>
        </w:rPr>
        <w:t>ő</w:t>
      </w:r>
      <w:r w:rsidRPr="000D7290">
        <w:t>s</w:t>
      </w:r>
      <w:r w:rsidRPr="000D7290">
        <w:rPr>
          <w:szCs w:val="28"/>
        </w:rPr>
        <w:t>é</w:t>
      </w:r>
      <w:r w:rsidRPr="000D7290">
        <w:t>geink admin</w:t>
      </w:r>
      <w:r w:rsidR="00426D8C">
        <w:t>isztrátor</w:t>
      </w:r>
      <w:r w:rsidRPr="000D7290">
        <w:t>k</w:t>
      </w:r>
      <w:r w:rsidRPr="000D7290">
        <w:rPr>
          <w:szCs w:val="28"/>
        </w:rPr>
        <w:t>é</w:t>
      </w:r>
      <w:r w:rsidRPr="000D7290">
        <w:t xml:space="preserve">nt: </w:t>
      </w:r>
    </w:p>
    <w:p w14:paraId="28D87994" w14:textId="4022A5FB" w:rsidR="000D7290" w:rsidRPr="000D7290" w:rsidRDefault="000D7290" w:rsidP="008C0570">
      <w:pPr>
        <w:pStyle w:val="Szvegtrzs"/>
      </w:pPr>
      <w:r w:rsidRPr="000D7290">
        <w:rPr>
          <w:rFonts w:ascii="Segoe UI Symbol" w:hAnsi="Segoe UI Symbol" w:cs="Segoe UI Symbol"/>
          <w:szCs w:val="28"/>
        </w:rPr>
        <w:t>➔</w:t>
      </w:r>
      <w:r w:rsidRPr="000D7290">
        <w:t xml:space="preserve"> </w:t>
      </w:r>
      <w:r w:rsidR="00B32871">
        <w:tab/>
      </w:r>
      <w:r>
        <w:t>Oldal kezelése, karbantartása</w:t>
      </w:r>
      <w:r w:rsidR="00426D8C">
        <w:t>, külön (erre a célra) létrehozott oldalon keresztül</w:t>
      </w:r>
    </w:p>
    <w:p w14:paraId="70DA62EB" w14:textId="0AFC834E" w:rsidR="000D7290" w:rsidRPr="000D7290" w:rsidRDefault="000D7290" w:rsidP="008C0570">
      <w:pPr>
        <w:pStyle w:val="Szvegtrzs"/>
      </w:pPr>
      <w:r w:rsidRPr="000D7290">
        <w:rPr>
          <w:rFonts w:ascii="Segoe UI Symbol" w:hAnsi="Segoe UI Symbol" w:cs="Segoe UI Symbol"/>
          <w:szCs w:val="28"/>
        </w:rPr>
        <w:t>➔</w:t>
      </w:r>
      <w:r w:rsidR="00B32871">
        <w:rPr>
          <w:rFonts w:ascii="Segoe UI Symbol" w:hAnsi="Segoe UI Symbol" w:cs="Segoe UI Symbol"/>
          <w:szCs w:val="28"/>
        </w:rPr>
        <w:tab/>
      </w:r>
      <w:r w:rsidRPr="000D7290">
        <w:t xml:space="preserve"> </w:t>
      </w:r>
      <w:r>
        <w:t>Regisztrált felhasznál</w:t>
      </w:r>
      <w:r w:rsidR="00D0183D">
        <w:t>ó</w:t>
      </w:r>
      <w:r>
        <w:t>k adatainak kezelése</w:t>
      </w:r>
    </w:p>
    <w:p w14:paraId="6D3A753E" w14:textId="68716CD7" w:rsidR="000D7290" w:rsidRDefault="000D7290" w:rsidP="008C0570">
      <w:pPr>
        <w:pStyle w:val="Szvegtrzs"/>
      </w:pPr>
      <w:r w:rsidRPr="000D7290">
        <w:rPr>
          <w:rFonts w:ascii="Segoe UI Symbol" w:hAnsi="Segoe UI Symbol" w:cs="Segoe UI Symbol"/>
          <w:szCs w:val="28"/>
        </w:rPr>
        <w:t>➔</w:t>
      </w:r>
      <w:r w:rsidRPr="000D7290">
        <w:t xml:space="preserve"> </w:t>
      </w:r>
      <w:r w:rsidR="00DE3C57">
        <w:tab/>
        <w:t>Plázák, bevásárlóközpontok hozzáadása/</w:t>
      </w:r>
      <w:r w:rsidR="00426D8C">
        <w:t>felülírása/</w:t>
      </w:r>
      <w:r w:rsidR="000275A0">
        <w:t>visszavonása</w:t>
      </w:r>
    </w:p>
    <w:p w14:paraId="63D8BF1D" w14:textId="618E4280" w:rsidR="00DB48C9" w:rsidRDefault="00DB48C9" w:rsidP="008C0570">
      <w:pPr>
        <w:pStyle w:val="Szvegtrzs"/>
      </w:pPr>
      <w:r w:rsidRPr="000D7290">
        <w:rPr>
          <w:rFonts w:ascii="Segoe UI Symbol" w:hAnsi="Segoe UI Symbol" w:cs="Segoe UI Symbol"/>
          <w:szCs w:val="28"/>
        </w:rPr>
        <w:t>➔</w:t>
      </w:r>
      <w:r w:rsidRPr="000D7290">
        <w:t xml:space="preserve"> </w:t>
      </w:r>
      <w:r>
        <w:tab/>
        <w:t xml:space="preserve">Kuponok, kedvezmények </w:t>
      </w:r>
      <w:r w:rsidR="00426D8C">
        <w:t>felvitele, szerkesztés</w:t>
      </w:r>
      <w:r w:rsidR="00D0183D">
        <w:t>e</w:t>
      </w:r>
      <w:r w:rsidR="00426D8C">
        <w:t>, eltávolítása</w:t>
      </w:r>
    </w:p>
    <w:p w14:paraId="34D6A25C" w14:textId="0786C024" w:rsidR="00426D8C" w:rsidRDefault="00426D8C" w:rsidP="008C0570">
      <w:pPr>
        <w:pStyle w:val="Szvegtrzs"/>
      </w:pPr>
      <w:r w:rsidRPr="000D7290">
        <w:rPr>
          <w:rFonts w:ascii="Segoe UI Symbol" w:hAnsi="Segoe UI Symbol" w:cs="Segoe UI Symbol"/>
          <w:szCs w:val="28"/>
        </w:rPr>
        <w:t>➔</w:t>
      </w:r>
      <w:r w:rsidRPr="000D7290">
        <w:t xml:space="preserve"> </w:t>
      </w:r>
      <w:r>
        <w:tab/>
        <w:t>Plázákban található boltok adatainak hozzáadása, módosítása, törlése</w:t>
      </w:r>
    </w:p>
    <w:p w14:paraId="39E6F701" w14:textId="48839AA8" w:rsidR="000275A0" w:rsidRDefault="000275A0" w:rsidP="008C0570">
      <w:pPr>
        <w:pStyle w:val="Szvegtrzs"/>
      </w:pPr>
      <w:r w:rsidRPr="000D7290">
        <w:rPr>
          <w:rFonts w:ascii="Segoe UI Symbol" w:hAnsi="Segoe UI Symbol" w:cs="Segoe UI Symbol"/>
          <w:szCs w:val="28"/>
        </w:rPr>
        <w:t>➔</w:t>
      </w:r>
      <w:r w:rsidRPr="000D7290">
        <w:t xml:space="preserve"> </w:t>
      </w:r>
      <w:r>
        <w:tab/>
        <w:t xml:space="preserve">Kuponokon feltüntetett </w:t>
      </w:r>
      <w:r w:rsidR="00BA1C17">
        <w:t>üzletek</w:t>
      </w:r>
      <w:r>
        <w:t xml:space="preserve"> </w:t>
      </w:r>
      <w:r w:rsidR="00BA1C17">
        <w:t>beillesztése</w:t>
      </w:r>
      <w:r>
        <w:t xml:space="preserve">, </w:t>
      </w:r>
      <w:r w:rsidR="00BA1C17">
        <w:t>editálása</w:t>
      </w:r>
      <w:r>
        <w:t xml:space="preserve">, </w:t>
      </w:r>
      <w:proofErr w:type="spellStart"/>
      <w:r>
        <w:t>stornózása</w:t>
      </w:r>
      <w:proofErr w:type="spellEnd"/>
    </w:p>
    <w:p w14:paraId="04EAB69F" w14:textId="77777777" w:rsidR="000D7290" w:rsidRPr="000D7290" w:rsidRDefault="000D7290" w:rsidP="008C0570">
      <w:pPr>
        <w:pStyle w:val="Szvegtrzs"/>
      </w:pPr>
    </w:p>
    <w:p w14:paraId="0BAF368A" w14:textId="117BA985" w:rsidR="000D7290" w:rsidRDefault="00C746EF" w:rsidP="008C0570">
      <w:pPr>
        <w:pStyle w:val="Cmsor2"/>
      </w:pPr>
      <w:bookmarkStart w:id="45" w:name="_Toc193971858"/>
      <w:r>
        <w:lastRenderedPageBreak/>
        <w:t>Weboldal elérése, alkalmazás igény</w:t>
      </w:r>
      <w:r w:rsidR="006E1C79">
        <w:t>ek</w:t>
      </w:r>
      <w:bookmarkEnd w:id="45"/>
    </w:p>
    <w:p w14:paraId="59987F25" w14:textId="77777777" w:rsidR="00C746EF" w:rsidRPr="00C746EF" w:rsidRDefault="00C746EF" w:rsidP="007E44D8">
      <w:bookmarkStart w:id="46" w:name="_Toc190521155"/>
      <w:bookmarkStart w:id="47" w:name="_Toc190521322"/>
      <w:bookmarkStart w:id="48" w:name="_Toc190535742"/>
      <w:bookmarkStart w:id="49" w:name="_Toc191652380"/>
      <w:bookmarkStart w:id="50" w:name="_Toc191665483"/>
      <w:bookmarkStart w:id="51" w:name="_Toc191667835"/>
      <w:bookmarkStart w:id="52" w:name="_Toc192966142"/>
      <w:bookmarkStart w:id="53" w:name="_Toc193695460"/>
      <w:bookmarkStart w:id="54" w:name="_Toc193911675"/>
      <w:r w:rsidRPr="00C746EF">
        <w:t>Internet alapú, bármilyen internetezésre és böngésző alkalmazás</w:t>
      </w:r>
      <w:bookmarkEnd w:id="46"/>
      <w:bookmarkEnd w:id="47"/>
      <w:bookmarkEnd w:id="48"/>
      <w:bookmarkEnd w:id="49"/>
      <w:bookmarkEnd w:id="50"/>
      <w:bookmarkEnd w:id="51"/>
      <w:bookmarkEnd w:id="52"/>
      <w:bookmarkEnd w:id="53"/>
      <w:bookmarkEnd w:id="54"/>
      <w:r w:rsidRPr="00C746EF">
        <w:t xml:space="preserve"> </w:t>
      </w:r>
    </w:p>
    <w:p w14:paraId="76BEA024" w14:textId="2E9BC4A4" w:rsidR="00C746EF" w:rsidRDefault="00C746EF" w:rsidP="007E44D8">
      <w:bookmarkStart w:id="55" w:name="_Toc190521156"/>
      <w:bookmarkStart w:id="56" w:name="_Toc190521323"/>
      <w:bookmarkStart w:id="57" w:name="_Toc190535743"/>
      <w:bookmarkStart w:id="58" w:name="_Toc191652381"/>
      <w:bookmarkStart w:id="59" w:name="_Toc191665484"/>
      <w:bookmarkStart w:id="60" w:name="_Toc191667836"/>
      <w:bookmarkStart w:id="61" w:name="_Toc192966143"/>
      <w:bookmarkStart w:id="62" w:name="_Toc193695461"/>
      <w:bookmarkStart w:id="63" w:name="_Toc193911676"/>
      <w:r w:rsidRPr="007E44D8">
        <w:t>megnyitására</w:t>
      </w:r>
      <w:r w:rsidRPr="00C746EF">
        <w:t xml:space="preserve"> alkalmas eszközön elérhető</w:t>
      </w:r>
      <w:r>
        <w:t xml:space="preserve">. </w:t>
      </w:r>
      <w:proofErr w:type="spellStart"/>
      <w:r>
        <w:t>pl</w:t>
      </w:r>
      <w:proofErr w:type="spellEnd"/>
      <w:r>
        <w:t>:</w:t>
      </w:r>
      <w:bookmarkEnd w:id="55"/>
      <w:bookmarkEnd w:id="56"/>
      <w:bookmarkEnd w:id="57"/>
      <w:bookmarkEnd w:id="58"/>
      <w:bookmarkEnd w:id="59"/>
      <w:bookmarkEnd w:id="60"/>
      <w:bookmarkEnd w:id="61"/>
      <w:bookmarkEnd w:id="62"/>
      <w:bookmarkEnd w:id="63"/>
    </w:p>
    <w:p w14:paraId="5BB2B135" w14:textId="48DE1A4D" w:rsidR="00C746EF" w:rsidRPr="000D7290" w:rsidRDefault="00C746EF" w:rsidP="008C0570">
      <w:pPr>
        <w:pStyle w:val="Szvegtrzs"/>
        <w:rPr>
          <w:szCs w:val="26"/>
        </w:rPr>
      </w:pPr>
      <w:r w:rsidRPr="000D7290">
        <w:rPr>
          <w:rFonts w:ascii="Segoe UI Symbol" w:hAnsi="Segoe UI Symbol" w:cs="Segoe UI Symbol"/>
        </w:rPr>
        <w:t>➔</w:t>
      </w:r>
      <w:r w:rsidRPr="000D7290">
        <w:rPr>
          <w:szCs w:val="26"/>
        </w:rPr>
        <w:t xml:space="preserve"> </w:t>
      </w:r>
      <w:r w:rsidR="00A03D13">
        <w:rPr>
          <w:szCs w:val="26"/>
        </w:rPr>
        <w:t>m</w:t>
      </w:r>
      <w:r>
        <w:rPr>
          <w:szCs w:val="26"/>
        </w:rPr>
        <w:t xml:space="preserve">obiltelefon </w:t>
      </w:r>
      <w:r w:rsidRPr="00C746EF">
        <w:rPr>
          <w:sz w:val="22"/>
          <w:szCs w:val="22"/>
        </w:rPr>
        <w:t>(Android, IOS, Microsoft)</w:t>
      </w:r>
      <w:r>
        <w:rPr>
          <w:sz w:val="22"/>
          <w:szCs w:val="22"/>
        </w:rPr>
        <w:t xml:space="preserve">, </w:t>
      </w:r>
      <w:r w:rsidR="00D0183D">
        <w:t>l</w:t>
      </w:r>
      <w:r w:rsidRPr="00C746EF">
        <w:t xml:space="preserve">aptop, </w:t>
      </w:r>
      <w:r w:rsidR="00D0183D">
        <w:t>a</w:t>
      </w:r>
      <w:r w:rsidRPr="00C746EF">
        <w:t xml:space="preserve">sztali </w:t>
      </w:r>
      <w:r w:rsidR="002E7A76">
        <w:t>s</w:t>
      </w:r>
      <w:r w:rsidRPr="00C746EF">
        <w:t>zámítógép</w:t>
      </w:r>
    </w:p>
    <w:p w14:paraId="3A8CD7C1" w14:textId="67CD5E5C" w:rsidR="00C71FBB" w:rsidRDefault="00C746EF" w:rsidP="008C0570">
      <w:pPr>
        <w:pStyle w:val="Szvegtrzs"/>
      </w:pPr>
      <w:r w:rsidRPr="000D7290">
        <w:rPr>
          <w:rFonts w:ascii="Segoe UI Symbol" w:hAnsi="Segoe UI Symbol" w:cs="Segoe UI Symbol"/>
          <w:szCs w:val="28"/>
        </w:rPr>
        <w:t>➔</w:t>
      </w:r>
      <w:r w:rsidRPr="000D7290">
        <w:t xml:space="preserve"> </w:t>
      </w:r>
      <w:r>
        <w:t xml:space="preserve">Google Chrome, Microsoft Edge, </w:t>
      </w:r>
      <w:proofErr w:type="spellStart"/>
      <w:r>
        <w:t>Safari</w:t>
      </w:r>
      <w:proofErr w:type="spellEnd"/>
    </w:p>
    <w:p w14:paraId="74899F2D" w14:textId="77777777" w:rsidR="007E5E2A" w:rsidRDefault="007E5E2A" w:rsidP="008C0570">
      <w:pPr>
        <w:pStyle w:val="Szvegtrzs"/>
      </w:pPr>
    </w:p>
    <w:p w14:paraId="318740D5" w14:textId="2ACCC8C4" w:rsidR="00FE5C4E" w:rsidRDefault="00FE5C4E" w:rsidP="008C0570">
      <w:pPr>
        <w:pStyle w:val="Cmsor2"/>
      </w:pPr>
      <w:bookmarkStart w:id="64" w:name="_Toc193971859"/>
      <w:r>
        <w:t>Hardware igények</w:t>
      </w:r>
      <w:bookmarkEnd w:id="64"/>
    </w:p>
    <w:p w14:paraId="1BF0078F" w14:textId="0BBB662A" w:rsidR="00FE5C4E" w:rsidRPr="008B1648" w:rsidRDefault="00FE5C4E" w:rsidP="007E44D8">
      <w:bookmarkStart w:id="65" w:name="_Toc193695463"/>
      <w:bookmarkStart w:id="66" w:name="_Toc193911678"/>
      <w:bookmarkStart w:id="67" w:name="_Toc192966145"/>
      <w:r w:rsidRPr="00FE5C4E">
        <w:t xml:space="preserve">A </w:t>
      </w:r>
      <w:r>
        <w:t>weboldal</w:t>
      </w:r>
      <w:r w:rsidRPr="00FE5C4E">
        <w:t xml:space="preserve"> futtatásához </w:t>
      </w:r>
      <w:r w:rsidR="00A03D13">
        <w:t xml:space="preserve">-, </w:t>
      </w:r>
      <w:r w:rsidRPr="00FE5C4E">
        <w:t>ha az adatbázis nem lokálisan fut</w:t>
      </w:r>
      <w:r w:rsidR="00A03D13">
        <w:t>-</w:t>
      </w:r>
      <w:r w:rsidRPr="00FE5C4E">
        <w:t xml:space="preserve"> hálózati kapcsolat szükséges.</w:t>
      </w:r>
      <w:bookmarkEnd w:id="65"/>
      <w:bookmarkEnd w:id="66"/>
      <w:r>
        <w:br/>
      </w:r>
      <w:bookmarkStart w:id="68" w:name="_Toc193695464"/>
      <w:bookmarkStart w:id="69" w:name="_Toc193911679"/>
      <w:r w:rsidRPr="008B1648">
        <w:t>Fejlesztőként a következő specifikáció ajánlott:</w:t>
      </w:r>
      <w:bookmarkEnd w:id="67"/>
      <w:bookmarkEnd w:id="68"/>
      <w:bookmarkEnd w:id="69"/>
    </w:p>
    <w:p w14:paraId="5B9DAC7C" w14:textId="535EC8F6" w:rsidR="00FE5C4E" w:rsidRPr="008B1648" w:rsidRDefault="00FE5C4E" w:rsidP="008C0570">
      <w:pPr>
        <w:pStyle w:val="Szvegtrzs"/>
      </w:pPr>
      <w:r w:rsidRPr="008B1648">
        <w:t xml:space="preserve">Legalább 2 </w:t>
      </w:r>
      <w:proofErr w:type="spellStart"/>
      <w:r w:rsidRPr="008B1648">
        <w:t>GHz</w:t>
      </w:r>
      <w:proofErr w:type="spellEnd"/>
      <w:r w:rsidRPr="008B1648">
        <w:t xml:space="preserve">-es processzor </w:t>
      </w:r>
    </w:p>
    <w:p w14:paraId="0C007176" w14:textId="045E2A41" w:rsidR="00FE5C4E" w:rsidRPr="008B1648" w:rsidRDefault="00FE5C4E" w:rsidP="008C0570">
      <w:pPr>
        <w:pStyle w:val="Szvegtrzs"/>
      </w:pPr>
      <w:r w:rsidRPr="008B1648">
        <w:rPr>
          <w:rFonts w:ascii="Segoe UI Symbol" w:hAnsi="Segoe UI Symbol" w:cs="Segoe UI Symbol"/>
          <w:szCs w:val="28"/>
        </w:rPr>
        <w:t>➔</w:t>
      </w:r>
      <w:r w:rsidRPr="008B1648">
        <w:t xml:space="preserve"> 2 GB szabad mem</w:t>
      </w:r>
      <w:r w:rsidRPr="008B1648">
        <w:rPr>
          <w:rFonts w:cs="Times New Roman"/>
          <w:szCs w:val="28"/>
        </w:rPr>
        <w:t>ó</w:t>
      </w:r>
      <w:r w:rsidRPr="008B1648">
        <w:t xml:space="preserve">ria </w:t>
      </w:r>
    </w:p>
    <w:p w14:paraId="28679049" w14:textId="01FC789F" w:rsidR="00FE5C4E" w:rsidRPr="008B1648" w:rsidRDefault="00FE5C4E" w:rsidP="008C0570">
      <w:pPr>
        <w:pStyle w:val="Szvegtrzs"/>
      </w:pPr>
      <w:r w:rsidRPr="008B1648">
        <w:rPr>
          <w:rFonts w:ascii="Segoe UI Symbol" w:hAnsi="Segoe UI Symbol" w:cs="Segoe UI Symbol"/>
          <w:szCs w:val="28"/>
        </w:rPr>
        <w:t>➔</w:t>
      </w:r>
      <w:r w:rsidRPr="008B1648">
        <w:t xml:space="preserve"> Windows 10 vagy </w:t>
      </w:r>
      <w:r w:rsidRPr="008B1648">
        <w:rPr>
          <w:rFonts w:cs="Times New Roman"/>
          <w:szCs w:val="28"/>
        </w:rPr>
        <w:t>ú</w:t>
      </w:r>
      <w:r w:rsidRPr="008B1648">
        <w:t>jabb oper</w:t>
      </w:r>
      <w:r w:rsidRPr="008B1648">
        <w:rPr>
          <w:rFonts w:cs="Times New Roman"/>
          <w:szCs w:val="28"/>
        </w:rPr>
        <w:t>á</w:t>
      </w:r>
      <w:r w:rsidRPr="008B1648">
        <w:t>ci</w:t>
      </w:r>
      <w:r w:rsidRPr="008B1648">
        <w:rPr>
          <w:rFonts w:cs="Times New Roman"/>
          <w:szCs w:val="28"/>
        </w:rPr>
        <w:t>ó</w:t>
      </w:r>
      <w:r w:rsidRPr="008B1648">
        <w:t xml:space="preserve">s rendszer </w:t>
      </w:r>
    </w:p>
    <w:p w14:paraId="53DB5237" w14:textId="25B87F3C" w:rsidR="00FE5C4E" w:rsidRPr="008B1648" w:rsidRDefault="00FE5C4E" w:rsidP="008C0570">
      <w:pPr>
        <w:pStyle w:val="Szvegtrzs"/>
      </w:pPr>
      <w:r w:rsidRPr="008B1648">
        <w:rPr>
          <w:rFonts w:ascii="Segoe UI Symbol" w:hAnsi="Segoe UI Symbol" w:cs="Segoe UI Symbol"/>
          <w:szCs w:val="28"/>
        </w:rPr>
        <w:t>➔</w:t>
      </w:r>
      <w:r w:rsidRPr="008B1648">
        <w:t xml:space="preserve"> </w:t>
      </w:r>
      <w:r w:rsidR="00A03D13">
        <w:t xml:space="preserve">2,5 </w:t>
      </w:r>
      <w:r w:rsidRPr="008B1648">
        <w:t>GB szabad t</w:t>
      </w:r>
      <w:r w:rsidRPr="008B1648">
        <w:rPr>
          <w:rFonts w:cs="Times New Roman"/>
          <w:szCs w:val="28"/>
        </w:rPr>
        <w:t>á</w:t>
      </w:r>
      <w:r w:rsidRPr="008B1648">
        <w:t>rhely</w:t>
      </w:r>
    </w:p>
    <w:p w14:paraId="4F9E7EF4" w14:textId="77777777" w:rsidR="00FE5C4E" w:rsidRPr="008B1648" w:rsidRDefault="00FE5C4E" w:rsidP="008C0570">
      <w:pPr>
        <w:pStyle w:val="Szvegtrzs"/>
      </w:pPr>
    </w:p>
    <w:p w14:paraId="293CD7CE" w14:textId="45C52471" w:rsidR="00FE5C4E" w:rsidRPr="008B1648" w:rsidRDefault="00FE5C4E" w:rsidP="008C0570">
      <w:pPr>
        <w:pStyle w:val="Szvegtrzs"/>
      </w:pPr>
      <w:r w:rsidRPr="008B1648">
        <w:t>Felhasználóként a következő specifikáció ajánlott:</w:t>
      </w:r>
    </w:p>
    <w:p w14:paraId="2056C556" w14:textId="4AAE58F7" w:rsidR="00FE5C4E" w:rsidRPr="008B1648" w:rsidRDefault="00FE5C4E" w:rsidP="008C0570">
      <w:pPr>
        <w:pStyle w:val="Szvegtrzs"/>
      </w:pPr>
      <w:r w:rsidRPr="008B1648">
        <w:t xml:space="preserve">Legalább 1 </w:t>
      </w:r>
      <w:proofErr w:type="spellStart"/>
      <w:r w:rsidRPr="008B1648">
        <w:t>GHz</w:t>
      </w:r>
      <w:proofErr w:type="spellEnd"/>
      <w:r w:rsidRPr="008B1648">
        <w:t xml:space="preserve">-es processzor </w:t>
      </w:r>
    </w:p>
    <w:p w14:paraId="3BDD25C5" w14:textId="2F771D0A" w:rsidR="00FE5C4E" w:rsidRPr="008B1648" w:rsidRDefault="00FE5C4E" w:rsidP="008C0570">
      <w:pPr>
        <w:pStyle w:val="Szvegtrzs"/>
      </w:pPr>
      <w:r w:rsidRPr="008B1648">
        <w:rPr>
          <w:rFonts w:ascii="Segoe UI Symbol" w:hAnsi="Segoe UI Symbol" w:cs="Segoe UI Symbol"/>
          <w:szCs w:val="28"/>
        </w:rPr>
        <w:t>➔</w:t>
      </w:r>
      <w:r w:rsidRPr="008B1648">
        <w:t xml:space="preserve"> 1 GB szabad mem</w:t>
      </w:r>
      <w:r w:rsidRPr="008B1648">
        <w:rPr>
          <w:rFonts w:cs="Times New Roman"/>
          <w:szCs w:val="28"/>
        </w:rPr>
        <w:t>ó</w:t>
      </w:r>
      <w:r w:rsidRPr="008B1648">
        <w:t xml:space="preserve">ria </w:t>
      </w:r>
    </w:p>
    <w:p w14:paraId="23ECD330" w14:textId="652129D1" w:rsidR="00FE5C4E" w:rsidRPr="008B1648" w:rsidRDefault="00FE5C4E" w:rsidP="008C0570">
      <w:pPr>
        <w:pStyle w:val="Szvegtrzs"/>
      </w:pPr>
      <w:r w:rsidRPr="008B1648">
        <w:rPr>
          <w:rFonts w:ascii="Segoe UI Symbol" w:hAnsi="Segoe UI Symbol" w:cs="Segoe UI Symbol"/>
          <w:szCs w:val="28"/>
        </w:rPr>
        <w:t>➔</w:t>
      </w:r>
      <w:r w:rsidRPr="008B1648">
        <w:t xml:space="preserve"> Windows 7 vagy </w:t>
      </w:r>
      <w:r w:rsidRPr="008B1648">
        <w:rPr>
          <w:rFonts w:cs="Times New Roman"/>
          <w:szCs w:val="28"/>
        </w:rPr>
        <w:t>ú</w:t>
      </w:r>
      <w:r w:rsidRPr="008B1648">
        <w:t>jabb oper</w:t>
      </w:r>
      <w:r w:rsidRPr="008B1648">
        <w:rPr>
          <w:rFonts w:cs="Times New Roman"/>
          <w:szCs w:val="28"/>
        </w:rPr>
        <w:t>á</w:t>
      </w:r>
      <w:r w:rsidRPr="008B1648">
        <w:t>ci</w:t>
      </w:r>
      <w:r w:rsidRPr="008B1648">
        <w:rPr>
          <w:rFonts w:cs="Times New Roman"/>
          <w:szCs w:val="28"/>
        </w:rPr>
        <w:t>ó</w:t>
      </w:r>
      <w:r w:rsidRPr="008B1648">
        <w:t xml:space="preserve">s rendszer  </w:t>
      </w:r>
    </w:p>
    <w:p w14:paraId="65962538" w14:textId="45A6C152" w:rsidR="005D60CE" w:rsidRDefault="00FE5C4E" w:rsidP="008C0570">
      <w:pPr>
        <w:pStyle w:val="Szvegtrzs"/>
      </w:pPr>
      <w:r w:rsidRPr="008B1648">
        <w:rPr>
          <w:rFonts w:ascii="Segoe UI Symbol" w:hAnsi="Segoe UI Symbol" w:cs="Segoe UI Symbol"/>
          <w:szCs w:val="28"/>
        </w:rPr>
        <w:t>➔</w:t>
      </w:r>
      <w:r w:rsidRPr="008B1648">
        <w:t xml:space="preserve"> 1 GB szabad t</w:t>
      </w:r>
      <w:r w:rsidRPr="008B1648">
        <w:rPr>
          <w:rFonts w:cs="Times New Roman"/>
          <w:szCs w:val="28"/>
        </w:rPr>
        <w:t>á</w:t>
      </w:r>
      <w:r w:rsidRPr="008B1648">
        <w:t>rhely</w:t>
      </w:r>
    </w:p>
    <w:p w14:paraId="694C574F" w14:textId="77777777" w:rsidR="007E44D8" w:rsidRDefault="007E44D8" w:rsidP="008C0570">
      <w:pPr>
        <w:pStyle w:val="Szvegtrzs"/>
      </w:pPr>
    </w:p>
    <w:p w14:paraId="5FB9785A" w14:textId="77777777" w:rsidR="007E44D8" w:rsidRDefault="007E44D8">
      <w:pPr>
        <w:widowControl/>
        <w:suppressAutoHyphens w:val="0"/>
        <w:spacing w:before="0" w:after="0" w:line="240" w:lineRule="auto"/>
        <w:jc w:val="left"/>
      </w:pPr>
      <w:r>
        <w:br w:type="page"/>
      </w:r>
    </w:p>
    <w:p w14:paraId="724E0DBF" w14:textId="0AE3C998" w:rsidR="00D334AD" w:rsidRDefault="00D334AD" w:rsidP="008C0570">
      <w:pPr>
        <w:pStyle w:val="Szvegtrzs"/>
      </w:pPr>
      <w:r>
        <w:lastRenderedPageBreak/>
        <w:t>Mobil készülékeket tekintve:</w:t>
      </w:r>
    </w:p>
    <w:p w14:paraId="7467B444" w14:textId="77777777" w:rsidR="00D334AD" w:rsidRDefault="00D334AD" w:rsidP="008C0570">
      <w:pPr>
        <w:pStyle w:val="Szvegtrzs"/>
      </w:pPr>
    </w:p>
    <w:p w14:paraId="05D91694" w14:textId="5A161421" w:rsidR="00D334AD" w:rsidRDefault="00D334AD" w:rsidP="008C0570">
      <w:pPr>
        <w:pStyle w:val="Szvegtrzs"/>
      </w:pPr>
      <w:r>
        <w:t>And</w:t>
      </w:r>
      <w:r w:rsidR="008B1648">
        <w:t>r</w:t>
      </w:r>
      <w:r>
        <w:t xml:space="preserve">oid </w:t>
      </w:r>
      <w:bookmarkStart w:id="70" w:name="_Hlk193914345"/>
      <w:proofErr w:type="spellStart"/>
      <w:r>
        <w:t>pl</w:t>
      </w:r>
      <w:proofErr w:type="spellEnd"/>
      <w:r>
        <w:t xml:space="preserve">: </w:t>
      </w:r>
      <w:bookmarkEnd w:id="70"/>
      <w:r>
        <w:t>(Samsung Galaxy A54)</w:t>
      </w:r>
    </w:p>
    <w:p w14:paraId="14F6D5F5" w14:textId="0EDD4ED4" w:rsidR="00D334AD" w:rsidRDefault="00D334AD" w:rsidP="008C0570">
      <w:pPr>
        <w:pStyle w:val="Szvegtrzs"/>
      </w:pPr>
      <w:r>
        <w:t>Android 10 vagy újabb verzió</w:t>
      </w:r>
    </w:p>
    <w:p w14:paraId="26F679C6" w14:textId="36F8778F" w:rsidR="00D334AD" w:rsidRDefault="00D334AD" w:rsidP="008C0570">
      <w:pPr>
        <w:pStyle w:val="Szvegtrzs"/>
      </w:pPr>
      <w:r>
        <w:t>2 GB memória</w:t>
      </w:r>
    </w:p>
    <w:p w14:paraId="3192D6A2" w14:textId="6942B3E0" w:rsidR="00D334AD" w:rsidRDefault="00D334AD" w:rsidP="008C0570">
      <w:pPr>
        <w:pStyle w:val="Szvegtrzs"/>
      </w:pPr>
      <w:r>
        <w:t>1,5</w:t>
      </w:r>
      <w:r w:rsidR="00D52456">
        <w:t xml:space="preserve"> </w:t>
      </w:r>
      <w:r>
        <w:t>GB tárhely</w:t>
      </w:r>
    </w:p>
    <w:p w14:paraId="105AEE44" w14:textId="39513593" w:rsidR="00D334AD" w:rsidRDefault="00D334AD" w:rsidP="008C0570">
      <w:pPr>
        <w:pStyle w:val="Szvegtrzs"/>
      </w:pPr>
      <w:r>
        <w:t>Legalább 4 magos CPU</w:t>
      </w:r>
    </w:p>
    <w:p w14:paraId="3F42444F" w14:textId="77777777" w:rsidR="00D334AD" w:rsidRDefault="00D334AD" w:rsidP="008C0570">
      <w:pPr>
        <w:pStyle w:val="Szvegtrzs"/>
      </w:pPr>
    </w:p>
    <w:p w14:paraId="5AF84EA5" w14:textId="4D4958A4" w:rsidR="00D334AD" w:rsidRDefault="00D334AD" w:rsidP="008C0570">
      <w:pPr>
        <w:pStyle w:val="Szvegtrzs"/>
      </w:pPr>
      <w:r>
        <w:t>IOS</w:t>
      </w:r>
      <w:r w:rsidR="00D52456">
        <w:t xml:space="preserve"> </w:t>
      </w:r>
      <w:proofErr w:type="spellStart"/>
      <w:r w:rsidR="00D52456">
        <w:t>pl</w:t>
      </w:r>
      <w:proofErr w:type="spellEnd"/>
      <w:r w:rsidR="00D52456">
        <w:t>:</w:t>
      </w:r>
      <w:r>
        <w:t xml:space="preserve"> (</w:t>
      </w:r>
      <w:proofErr w:type="spellStart"/>
      <w:r>
        <w:t>Iphone</w:t>
      </w:r>
      <w:proofErr w:type="spellEnd"/>
      <w:r>
        <w:t xml:space="preserve"> 12)</w:t>
      </w:r>
    </w:p>
    <w:p w14:paraId="1FA0F59D" w14:textId="6D5DB46A" w:rsidR="00D334AD" w:rsidRDefault="00D334AD" w:rsidP="008C0570">
      <w:pPr>
        <w:pStyle w:val="Szvegtrzs"/>
      </w:pPr>
      <w:r>
        <w:t>IOS 16 vagy frissebb verzió</w:t>
      </w:r>
    </w:p>
    <w:p w14:paraId="75EB56DA" w14:textId="74C03077" w:rsidR="00D334AD" w:rsidRDefault="00D334AD" w:rsidP="008C0570">
      <w:pPr>
        <w:pStyle w:val="Szvegtrzs"/>
      </w:pPr>
      <w:r>
        <w:t>2</w:t>
      </w:r>
      <w:r w:rsidR="00D52456">
        <w:t xml:space="preserve"> </w:t>
      </w:r>
      <w:r>
        <w:t>GB memória</w:t>
      </w:r>
    </w:p>
    <w:p w14:paraId="084332F7" w14:textId="2CE26705" w:rsidR="00D334AD" w:rsidRDefault="00D334AD" w:rsidP="008C0570">
      <w:pPr>
        <w:pStyle w:val="Szvegtrzs"/>
      </w:pPr>
      <w:r>
        <w:t>1,5 GB tárhely</w:t>
      </w:r>
    </w:p>
    <w:p w14:paraId="466CE627" w14:textId="77777777" w:rsidR="00D334AD" w:rsidRDefault="00D334AD" w:rsidP="008C0570">
      <w:pPr>
        <w:pStyle w:val="Szvegtrzs"/>
      </w:pPr>
      <w:r>
        <w:t>Legalább 4 magos CPU</w:t>
      </w:r>
    </w:p>
    <w:p w14:paraId="4E0CF1A5" w14:textId="77777777" w:rsidR="00BA2CE6" w:rsidRPr="00FE5C4E" w:rsidRDefault="00BA2CE6" w:rsidP="008C0570">
      <w:pPr>
        <w:pStyle w:val="Szvegtrzs"/>
      </w:pPr>
    </w:p>
    <w:p w14:paraId="5DD9AEA6" w14:textId="77777777" w:rsidR="00D52456" w:rsidRDefault="00D52456" w:rsidP="008C0570">
      <w:pPr>
        <w:rPr>
          <w:rFonts w:ascii="Arial" w:hAnsi="Arial"/>
          <w:sz w:val="32"/>
          <w:szCs w:val="32"/>
        </w:rPr>
      </w:pPr>
      <w:r>
        <w:br w:type="page"/>
      </w:r>
    </w:p>
    <w:p w14:paraId="47530E30" w14:textId="2D602E37" w:rsidR="00AC77B5" w:rsidRDefault="00AC77B5" w:rsidP="008C0570">
      <w:pPr>
        <w:pStyle w:val="Cmsor2"/>
      </w:pPr>
      <w:bookmarkStart w:id="71" w:name="_Toc193971860"/>
      <w:r>
        <w:lastRenderedPageBreak/>
        <w:t>Regisztráció és Be</w:t>
      </w:r>
      <w:r w:rsidR="00BD3491">
        <w:t>jelentkez</w:t>
      </w:r>
      <w:r>
        <w:t>és</w:t>
      </w:r>
      <w:bookmarkEnd w:id="71"/>
    </w:p>
    <w:p w14:paraId="5BF982A8" w14:textId="45BD8329" w:rsidR="00375F93" w:rsidRPr="00375F93" w:rsidRDefault="00375F93" w:rsidP="00AA7930">
      <w:bookmarkStart w:id="72" w:name="_Toc192966147"/>
      <w:bookmarkStart w:id="73" w:name="_Toc193911681"/>
      <w:r w:rsidRPr="00375F93">
        <w:t>Az oldalunk</w:t>
      </w:r>
      <w:r>
        <w:t xml:space="preserve"> használata nincs regisztrációhoz kötve, ellenben van rá lehetőség és ajánlott, mivel megannyi előnnyel és engedménnyel jár. Ehhez szükségünk van felhasználónévre (</w:t>
      </w:r>
      <w:r w:rsidR="004867F0">
        <w:t>4-16</w:t>
      </w:r>
      <w:r>
        <w:t xml:space="preserve"> betű</w:t>
      </w:r>
      <w:r w:rsidR="004867F0">
        <w:t xml:space="preserve"> között kell lenni</w:t>
      </w:r>
      <w:r w:rsidR="008146AF">
        <w:t>e</w:t>
      </w:r>
      <w:r>
        <w:t>, nem tartalmazhat speciális karaktereket</w:t>
      </w:r>
      <w:r w:rsidR="004867F0">
        <w:t xml:space="preserve"> vagy szóközt</w:t>
      </w:r>
      <w:r w:rsidR="00D52456">
        <w:t xml:space="preserve">, </w:t>
      </w:r>
      <w:r>
        <w:t>csak alul vonást</w:t>
      </w:r>
      <w:r w:rsidR="00D52456">
        <w:t>,</w:t>
      </w:r>
      <w:r>
        <w:t xml:space="preserve">) emailcím (legyen benne </w:t>
      </w:r>
      <w:r w:rsidR="000C0CB2">
        <w:t>„ @</w:t>
      </w:r>
      <w:r>
        <w:t xml:space="preserve"> ” és „ . ” is) jelszó (</w:t>
      </w:r>
      <w:r w:rsidR="00D52456">
        <w:t>m</w:t>
      </w:r>
      <w:r w:rsidR="001E1FCE">
        <w:t>inimum</w:t>
      </w:r>
      <w:r w:rsidR="004867F0">
        <w:t xml:space="preserve"> 6 karakter hosszú,</w:t>
      </w:r>
      <w:r w:rsidR="001E1FCE">
        <w:t xml:space="preserve"> legalább 1</w:t>
      </w:r>
      <w:r w:rsidR="004867F0">
        <w:t xml:space="preserve"> nagybetűt</w:t>
      </w:r>
      <w:r w:rsidR="001E1FCE">
        <w:t xml:space="preserve"> és ugyanezen kritériumoknak eleget tevő mennyiségű </w:t>
      </w:r>
      <w:r w:rsidR="004867F0">
        <w:t>számot kell tartalmaznia</w:t>
      </w:r>
      <w:r>
        <w:t>) ennek a megerősítés</w:t>
      </w:r>
      <w:r w:rsidR="00D52456">
        <w:t xml:space="preserve">ére </w:t>
      </w:r>
      <w:r>
        <w:t>azért van szükség, hogy az esetleges elírások után keletkező kellemetlenségeket elkerüljük. Valamint még van egy biztonsági kérdés, ami a jelszó visszaállításnál játszik fontos szerepet. Az összes mező kitöltése kötelező.</w:t>
      </w:r>
      <w:bookmarkEnd w:id="72"/>
      <w:bookmarkEnd w:id="73"/>
    </w:p>
    <w:p w14:paraId="5A13DC73" w14:textId="5DB02631" w:rsidR="009564A3" w:rsidRDefault="009564A3" w:rsidP="008C0570">
      <w:pPr>
        <w:pStyle w:val="Szvegtrzs"/>
      </w:pPr>
    </w:p>
    <w:p w14:paraId="18B47668" w14:textId="77777777" w:rsidR="00D52456" w:rsidRDefault="00D52456" w:rsidP="008C0570">
      <w:pPr>
        <w:pStyle w:val="Szvegtrzs"/>
      </w:pPr>
      <w:r>
        <w:rPr>
          <w:noProof/>
        </w:rPr>
        <w:drawing>
          <wp:inline distT="0" distB="0" distL="0" distR="0" wp14:anchorId="6DE7D10D" wp14:editId="4F4674E9">
            <wp:extent cx="5579745" cy="2747645"/>
            <wp:effectExtent l="0" t="0" r="1905" b="0"/>
            <wp:docPr id="1430952556"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2556" name="Kép 14309525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747645"/>
                    </a:xfrm>
                    <a:prstGeom prst="rect">
                      <a:avLst/>
                    </a:prstGeom>
                  </pic:spPr>
                </pic:pic>
              </a:graphicData>
            </a:graphic>
          </wp:inline>
        </w:drawing>
      </w:r>
    </w:p>
    <w:p w14:paraId="58B8DD8B" w14:textId="5EC0BCBA" w:rsidR="00BA2CE6" w:rsidRPr="00C27B0B" w:rsidRDefault="00D52456" w:rsidP="00AA7930">
      <w:pPr>
        <w:pStyle w:val="Kpalrs"/>
        <w:jc w:val="center"/>
        <w:rPr>
          <w:sz w:val="20"/>
          <w:szCs w:val="20"/>
        </w:rPr>
      </w:pPr>
      <w:r w:rsidRPr="00C27B0B">
        <w:rPr>
          <w:sz w:val="20"/>
          <w:szCs w:val="20"/>
        </w:rPr>
        <w:fldChar w:fldCharType="begin"/>
      </w:r>
      <w:r w:rsidRPr="00C27B0B">
        <w:rPr>
          <w:sz w:val="20"/>
          <w:szCs w:val="20"/>
        </w:rPr>
        <w:instrText xml:space="preserve"> SEQ ábra \* ARABIC </w:instrText>
      </w:r>
      <w:r w:rsidRPr="00C27B0B">
        <w:rPr>
          <w:sz w:val="20"/>
          <w:szCs w:val="20"/>
        </w:rPr>
        <w:fldChar w:fldCharType="separate"/>
      </w:r>
      <w:bookmarkStart w:id="74" w:name="_Toc194304776"/>
      <w:r w:rsidR="00A2298E">
        <w:rPr>
          <w:noProof/>
          <w:sz w:val="20"/>
          <w:szCs w:val="20"/>
        </w:rPr>
        <w:t>2</w:t>
      </w:r>
      <w:r w:rsidRPr="00C27B0B">
        <w:rPr>
          <w:noProof/>
          <w:sz w:val="20"/>
          <w:szCs w:val="20"/>
        </w:rPr>
        <w:fldChar w:fldCharType="end"/>
      </w:r>
      <w:r w:rsidRPr="00C27B0B">
        <w:rPr>
          <w:sz w:val="20"/>
          <w:szCs w:val="20"/>
        </w:rPr>
        <w:t>. ábra Az oldal regisztrációs felülete</w:t>
      </w:r>
      <w:bookmarkEnd w:id="74"/>
    </w:p>
    <w:p w14:paraId="39FE1CAE" w14:textId="23FE6F5E" w:rsidR="00BA2CE6" w:rsidRDefault="007C40E2" w:rsidP="008C0570">
      <w:pPr>
        <w:pStyle w:val="Szvegtrzs"/>
      </w:pPr>
      <w:r>
        <w:tab/>
      </w:r>
    </w:p>
    <w:p w14:paraId="67BD1D49" w14:textId="6CCD69C5" w:rsidR="00D52456" w:rsidRDefault="00D52456" w:rsidP="008C0570">
      <w:r>
        <w:br w:type="page"/>
      </w:r>
    </w:p>
    <w:p w14:paraId="493E4663" w14:textId="60AD2674" w:rsidR="009564A3" w:rsidRPr="00375F93" w:rsidRDefault="00375F93" w:rsidP="008C0570">
      <w:pPr>
        <w:pStyle w:val="Szvegtrzs"/>
      </w:pPr>
      <w:r w:rsidRPr="00375F93">
        <w:lastRenderedPageBreak/>
        <w:t xml:space="preserve">Miután megcsináltuk a fiókunkat, </w:t>
      </w:r>
      <w:r w:rsidR="00BA2CE6">
        <w:t>a bejelentkezéshez csak a</w:t>
      </w:r>
      <w:r w:rsidR="00FA0DDA">
        <w:t>z</w:t>
      </w:r>
      <w:r w:rsidR="00BA2CE6">
        <w:t xml:space="preserve"> </w:t>
      </w:r>
      <w:r w:rsidR="00FA0DDA">
        <w:t>email cím</w:t>
      </w:r>
      <w:r w:rsidR="00476F06">
        <w:t>ünk</w:t>
      </w:r>
      <w:r w:rsidR="00BA2CE6">
        <w:t xml:space="preserve"> és a </w:t>
      </w:r>
      <w:proofErr w:type="spellStart"/>
      <w:r w:rsidR="00BA2CE6">
        <w:t>jelszavunk</w:t>
      </w:r>
      <w:proofErr w:type="spellEnd"/>
      <w:r w:rsidR="00BA2CE6">
        <w:t xml:space="preserve"> együttes és helyes megléte szükséges ahhoz, hogy belépjünk a profilunkba. </w:t>
      </w:r>
    </w:p>
    <w:p w14:paraId="16F8545B" w14:textId="6D5490A5" w:rsidR="00AA7930" w:rsidRDefault="00AA7930" w:rsidP="00AA7930">
      <w:pPr>
        <w:pStyle w:val="Szvegtrzs"/>
        <w:keepNext/>
        <w:jc w:val="center"/>
      </w:pPr>
      <w:r>
        <w:rPr>
          <w:noProof/>
        </w:rPr>
        <w:drawing>
          <wp:inline distT="0" distB="0" distL="0" distR="0" wp14:anchorId="1F4AE1C5" wp14:editId="5E63886F">
            <wp:extent cx="5579745" cy="2747010"/>
            <wp:effectExtent l="0" t="0" r="1905" b="0"/>
            <wp:docPr id="2042145711" name="Kép 14"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45711" name="Kép 14" descr="A képen szöveg, képernyőkép, szoftver, Multimédiás szoftver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747010"/>
                    </a:xfrm>
                    <a:prstGeom prst="rect">
                      <a:avLst/>
                    </a:prstGeom>
                  </pic:spPr>
                </pic:pic>
              </a:graphicData>
            </a:graphic>
          </wp:inline>
        </w:drawing>
      </w:r>
    </w:p>
    <w:p w14:paraId="26794430" w14:textId="2E487BED" w:rsidR="008146AF" w:rsidRPr="00C27B0B" w:rsidRDefault="00AA7930" w:rsidP="00AA7930">
      <w:pPr>
        <w:pStyle w:val="Kpalrs"/>
        <w:jc w:val="center"/>
        <w:rPr>
          <w:sz w:val="20"/>
          <w:szCs w:val="20"/>
        </w:rPr>
      </w:pPr>
      <w:r w:rsidRPr="00C27B0B">
        <w:rPr>
          <w:sz w:val="20"/>
          <w:szCs w:val="20"/>
        </w:rPr>
        <w:fldChar w:fldCharType="begin"/>
      </w:r>
      <w:r w:rsidRPr="00C27B0B">
        <w:rPr>
          <w:sz w:val="20"/>
          <w:szCs w:val="20"/>
        </w:rPr>
        <w:instrText xml:space="preserve"> SEQ ábra \* ARABIC </w:instrText>
      </w:r>
      <w:r w:rsidRPr="00C27B0B">
        <w:rPr>
          <w:sz w:val="20"/>
          <w:szCs w:val="20"/>
        </w:rPr>
        <w:fldChar w:fldCharType="separate"/>
      </w:r>
      <w:bookmarkStart w:id="75" w:name="_Toc194304777"/>
      <w:r w:rsidR="00A2298E">
        <w:rPr>
          <w:noProof/>
          <w:sz w:val="20"/>
          <w:szCs w:val="20"/>
        </w:rPr>
        <w:t>3</w:t>
      </w:r>
      <w:r w:rsidRPr="00C27B0B">
        <w:rPr>
          <w:sz w:val="20"/>
          <w:szCs w:val="20"/>
        </w:rPr>
        <w:fldChar w:fldCharType="end"/>
      </w:r>
      <w:r w:rsidRPr="00C27B0B">
        <w:rPr>
          <w:sz w:val="20"/>
          <w:szCs w:val="20"/>
        </w:rPr>
        <w:t>. ábra Az oldal bejelentkezési felülete</w:t>
      </w:r>
      <w:bookmarkEnd w:id="75"/>
    </w:p>
    <w:p w14:paraId="4EE303EB" w14:textId="77777777" w:rsidR="00AA7930" w:rsidRDefault="00AA7930">
      <w:pPr>
        <w:widowControl/>
        <w:suppressAutoHyphens w:val="0"/>
        <w:spacing w:before="0" w:after="0" w:line="240" w:lineRule="auto"/>
        <w:jc w:val="left"/>
        <w:rPr>
          <w:rFonts w:ascii="Arial" w:hAnsi="Arial"/>
          <w:b/>
          <w:bCs/>
          <w:sz w:val="32"/>
          <w:szCs w:val="32"/>
        </w:rPr>
      </w:pPr>
      <w:r>
        <w:br w:type="page"/>
      </w:r>
    </w:p>
    <w:p w14:paraId="27FA0566" w14:textId="443C0D9C" w:rsidR="009564A3" w:rsidRDefault="00375F93" w:rsidP="008C0570">
      <w:pPr>
        <w:pStyle w:val="Cmsor2"/>
      </w:pPr>
      <w:bookmarkStart w:id="76" w:name="_Toc193971861"/>
      <w:r>
        <w:lastRenderedPageBreak/>
        <w:t>Elfelejtett jelszó</w:t>
      </w:r>
      <w:bookmarkEnd w:id="76"/>
    </w:p>
    <w:p w14:paraId="7E14B6EB" w14:textId="2B2FDC8B" w:rsidR="00375F93" w:rsidRDefault="00375F93" w:rsidP="00AA7930">
      <w:bookmarkStart w:id="77" w:name="_Toc192966149"/>
      <w:bookmarkStart w:id="78" w:name="_Toc193911683"/>
      <w:r>
        <w:t xml:space="preserve">Felépítésben hasonlít a regisztrációs felülethez, itt is meg kell adni a felhasználónevet, emailcímet. Majd a </w:t>
      </w:r>
      <w:r w:rsidR="00EF0848">
        <w:t>biztonsági kérdésre a választ</w:t>
      </w:r>
      <w:r>
        <w:t>, amit korábban megadtunk és utána lehet beírni a jelszót</w:t>
      </w:r>
      <w:r w:rsidR="00EF0848">
        <w:t>, majd</w:t>
      </w:r>
      <w:r w:rsidR="00D138EF">
        <w:t xml:space="preserve"> megismételni, ezzel</w:t>
      </w:r>
      <w:r>
        <w:t xml:space="preserve"> megerősít</w:t>
      </w:r>
      <w:r w:rsidR="00D138EF">
        <w:t>ve</w:t>
      </w:r>
      <w:r>
        <w:t xml:space="preserve"> azt.</w:t>
      </w:r>
      <w:bookmarkEnd w:id="77"/>
      <w:bookmarkEnd w:id="78"/>
      <w:r>
        <w:t xml:space="preserve"> </w:t>
      </w:r>
    </w:p>
    <w:p w14:paraId="08F945FC" w14:textId="77777777" w:rsidR="00AA7930" w:rsidRDefault="00AA7930" w:rsidP="00AA7930">
      <w:pPr>
        <w:pStyle w:val="Szvegtrzs"/>
        <w:keepNext/>
        <w:jc w:val="center"/>
      </w:pPr>
      <w:r>
        <w:rPr>
          <w:noProof/>
        </w:rPr>
        <w:drawing>
          <wp:inline distT="0" distB="0" distL="0" distR="0" wp14:anchorId="21EB6A65" wp14:editId="1E1D200E">
            <wp:extent cx="5579745" cy="2743200"/>
            <wp:effectExtent l="0" t="0" r="1905" b="0"/>
            <wp:docPr id="792010022" name="Kép 1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0022" name="Kép 15" descr="A képen szöveg, képernyőkép, szoftver, Multimédiás szoftver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743200"/>
                    </a:xfrm>
                    <a:prstGeom prst="rect">
                      <a:avLst/>
                    </a:prstGeom>
                  </pic:spPr>
                </pic:pic>
              </a:graphicData>
            </a:graphic>
          </wp:inline>
        </w:drawing>
      </w:r>
    </w:p>
    <w:p w14:paraId="6275CB1B" w14:textId="7C472250" w:rsidR="00C833BC" w:rsidRPr="00C27B0B" w:rsidRDefault="00AA7930" w:rsidP="00AA7930">
      <w:pPr>
        <w:pStyle w:val="Kpalrs"/>
        <w:jc w:val="center"/>
        <w:rPr>
          <w:sz w:val="20"/>
          <w:szCs w:val="20"/>
        </w:rPr>
      </w:pPr>
      <w:r w:rsidRPr="00C27B0B">
        <w:rPr>
          <w:sz w:val="20"/>
          <w:szCs w:val="20"/>
        </w:rPr>
        <w:fldChar w:fldCharType="begin"/>
      </w:r>
      <w:r w:rsidRPr="00C27B0B">
        <w:rPr>
          <w:sz w:val="20"/>
          <w:szCs w:val="20"/>
        </w:rPr>
        <w:instrText xml:space="preserve"> SEQ ábra \* ARABIC </w:instrText>
      </w:r>
      <w:r w:rsidRPr="00C27B0B">
        <w:rPr>
          <w:sz w:val="20"/>
          <w:szCs w:val="20"/>
        </w:rPr>
        <w:fldChar w:fldCharType="separate"/>
      </w:r>
      <w:bookmarkStart w:id="79" w:name="_Toc194304778"/>
      <w:r w:rsidR="00A2298E">
        <w:rPr>
          <w:noProof/>
          <w:sz w:val="20"/>
          <w:szCs w:val="20"/>
        </w:rPr>
        <w:t>4</w:t>
      </w:r>
      <w:r w:rsidRPr="00C27B0B">
        <w:rPr>
          <w:sz w:val="20"/>
          <w:szCs w:val="20"/>
        </w:rPr>
        <w:fldChar w:fldCharType="end"/>
      </w:r>
      <w:r w:rsidRPr="00C27B0B">
        <w:rPr>
          <w:sz w:val="20"/>
          <w:szCs w:val="20"/>
        </w:rPr>
        <w:t>. ábra Az oldalunk új jelszó igénylésre szolgáló része</w:t>
      </w:r>
      <w:bookmarkEnd w:id="79"/>
    </w:p>
    <w:p w14:paraId="64AEE2C4" w14:textId="77777777" w:rsidR="00AA7930" w:rsidRDefault="00AA7930">
      <w:pPr>
        <w:widowControl/>
        <w:suppressAutoHyphens w:val="0"/>
        <w:spacing w:before="0" w:after="0" w:line="240" w:lineRule="auto"/>
        <w:jc w:val="left"/>
        <w:rPr>
          <w:rFonts w:ascii="Arial" w:hAnsi="Arial"/>
          <w:b/>
          <w:bCs/>
          <w:sz w:val="32"/>
          <w:szCs w:val="32"/>
        </w:rPr>
      </w:pPr>
      <w:r>
        <w:br w:type="page"/>
      </w:r>
    </w:p>
    <w:p w14:paraId="089C026F" w14:textId="2A85A8F1" w:rsidR="00AC77B5" w:rsidRDefault="00AC77B5" w:rsidP="008C0570">
      <w:pPr>
        <w:pStyle w:val="Cmsor2"/>
      </w:pPr>
      <w:bookmarkStart w:id="80" w:name="_Toc193971862"/>
      <w:r>
        <w:lastRenderedPageBreak/>
        <w:t>Főoldal és Tartalma</w:t>
      </w:r>
      <w:bookmarkEnd w:id="80"/>
    </w:p>
    <w:p w14:paraId="5E8034DA" w14:textId="4D0141D3" w:rsidR="006031B4" w:rsidRDefault="00AC77B5" w:rsidP="008C0570">
      <w:pPr>
        <w:pStyle w:val="Szvegtrzs"/>
      </w:pPr>
      <w:r w:rsidRPr="00D52456">
        <w:t xml:space="preserve">Főoldalon a </w:t>
      </w:r>
      <w:r w:rsidR="00027C52" w:rsidRPr="00D52456">
        <w:t>navigációs sávban</w:t>
      </w:r>
      <w:r w:rsidRPr="00D52456">
        <w:t xml:space="preserve"> található hivatkozások: az oldal neve (ez funkciónál főoldalként), rólunk, </w:t>
      </w:r>
      <w:r w:rsidR="00B67D17" w:rsidRPr="00D52456">
        <w:t>kuponok</w:t>
      </w:r>
      <w:r w:rsidRPr="00D52456">
        <w:t xml:space="preserve">, ügyfélszolgálat. Ettől jobbra található egy profil fül, ezen belül tudunk regisztrálni, bejelentkezni és szerkeszteni a profilunkat. Lentebb találjuk a </w:t>
      </w:r>
      <w:r w:rsidRPr="00AA7930">
        <w:rPr>
          <w:b/>
          <w:bCs/>
        </w:rPr>
        <w:t>vizuális,</w:t>
      </w:r>
      <w:r w:rsidRPr="00D52456">
        <w:t xml:space="preserve"> valamint a gyorskeresés funkciókat</w:t>
      </w:r>
      <w:r w:rsidR="00A2241A">
        <w:t>,</w:t>
      </w:r>
      <w:r w:rsidRPr="00D52456">
        <w:t xml:space="preserve"> alattuk egy térkép és legvégül egy gyakran ismételt kérdések (GY</w:t>
      </w:r>
      <w:r w:rsidR="00D52456" w:rsidRPr="00D52456">
        <w:t>I</w:t>
      </w:r>
      <w:r w:rsidRPr="00D52456">
        <w:t>K) kapott helyet.</w:t>
      </w:r>
    </w:p>
    <w:p w14:paraId="5C5B843F" w14:textId="77777777" w:rsidR="00C27B0B" w:rsidRDefault="00C27B0B" w:rsidP="008C0570">
      <w:pPr>
        <w:pStyle w:val="Szvegtrzs"/>
      </w:pPr>
    </w:p>
    <w:p w14:paraId="533063F4" w14:textId="77777777" w:rsidR="00AA7930" w:rsidRDefault="00AA7930" w:rsidP="00AA7930">
      <w:pPr>
        <w:pStyle w:val="Szvegtrzs"/>
        <w:keepNext/>
        <w:jc w:val="center"/>
      </w:pPr>
      <w:r>
        <w:rPr>
          <w:noProof/>
        </w:rPr>
        <w:drawing>
          <wp:inline distT="0" distB="0" distL="0" distR="0" wp14:anchorId="3A83A6D7" wp14:editId="3AECC3C6">
            <wp:extent cx="3810532" cy="4391638"/>
            <wp:effectExtent l="0" t="0" r="0" b="9525"/>
            <wp:docPr id="1470329450" name="Kép 16"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9450" name="Kép 16" descr="A képen szöveg, képernyőkép, szoftver, Multimédiás szoftver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3810532" cy="4391638"/>
                    </a:xfrm>
                    <a:prstGeom prst="rect">
                      <a:avLst/>
                    </a:prstGeom>
                  </pic:spPr>
                </pic:pic>
              </a:graphicData>
            </a:graphic>
          </wp:inline>
        </w:drawing>
      </w:r>
    </w:p>
    <w:p w14:paraId="38275983" w14:textId="3E957A03" w:rsidR="00AA7930" w:rsidRPr="00C27B0B" w:rsidRDefault="00AA7930" w:rsidP="00AA7930">
      <w:pPr>
        <w:pStyle w:val="Kpalrs"/>
        <w:jc w:val="center"/>
        <w:rPr>
          <w:sz w:val="20"/>
          <w:szCs w:val="20"/>
        </w:rPr>
      </w:pPr>
      <w:r w:rsidRPr="00C27B0B">
        <w:rPr>
          <w:sz w:val="20"/>
          <w:szCs w:val="20"/>
        </w:rPr>
        <w:fldChar w:fldCharType="begin"/>
      </w:r>
      <w:r w:rsidRPr="00C27B0B">
        <w:rPr>
          <w:sz w:val="20"/>
          <w:szCs w:val="20"/>
        </w:rPr>
        <w:instrText xml:space="preserve"> SEQ ábra \* ARABIC </w:instrText>
      </w:r>
      <w:r w:rsidRPr="00C27B0B">
        <w:rPr>
          <w:sz w:val="20"/>
          <w:szCs w:val="20"/>
        </w:rPr>
        <w:fldChar w:fldCharType="separate"/>
      </w:r>
      <w:bookmarkStart w:id="81" w:name="_Toc194304779"/>
      <w:r w:rsidR="00A2298E">
        <w:rPr>
          <w:noProof/>
          <w:sz w:val="20"/>
          <w:szCs w:val="20"/>
        </w:rPr>
        <w:t>5</w:t>
      </w:r>
      <w:r w:rsidRPr="00C27B0B">
        <w:rPr>
          <w:sz w:val="20"/>
          <w:szCs w:val="20"/>
        </w:rPr>
        <w:fldChar w:fldCharType="end"/>
      </w:r>
      <w:r w:rsidRPr="00C27B0B">
        <w:rPr>
          <w:sz w:val="20"/>
          <w:szCs w:val="20"/>
        </w:rPr>
        <w:t>. ábra A főoldal látványterve</w:t>
      </w:r>
      <w:bookmarkEnd w:id="81"/>
    </w:p>
    <w:p w14:paraId="6D2F0424" w14:textId="77777777" w:rsidR="00AA7930" w:rsidRDefault="00AA7930">
      <w:pPr>
        <w:widowControl/>
        <w:suppressAutoHyphens w:val="0"/>
        <w:spacing w:before="0" w:after="0" w:line="240" w:lineRule="auto"/>
        <w:jc w:val="left"/>
        <w:rPr>
          <w:rFonts w:ascii="Linux Libertine G" w:hAnsi="Linux Libertine G" w:cs="Mangal"/>
          <w:i/>
          <w:iCs/>
        </w:rPr>
      </w:pPr>
      <w:r>
        <w:br w:type="page"/>
      </w:r>
    </w:p>
    <w:p w14:paraId="07B385FB" w14:textId="77777777" w:rsidR="00AA7930" w:rsidRDefault="00AA7930" w:rsidP="00AA7930">
      <w:pPr>
        <w:pStyle w:val="Kpalrs"/>
        <w:keepNext/>
        <w:jc w:val="center"/>
      </w:pPr>
      <w:r>
        <w:rPr>
          <w:noProof/>
        </w:rPr>
        <w:lastRenderedPageBreak/>
        <w:drawing>
          <wp:inline distT="0" distB="0" distL="0" distR="0" wp14:anchorId="2B2B580A" wp14:editId="3324A40C">
            <wp:extent cx="5579745" cy="2749550"/>
            <wp:effectExtent l="0" t="0" r="1905" b="0"/>
            <wp:docPr id="1014376959" name="Kép 18" descr="A képen képernyőkép, szöveg,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76959" name="Kép 18" descr="A képen képernyőkép, szöveg, Multimédiás szoftver, szoftver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5579745" cy="2749550"/>
                    </a:xfrm>
                    <a:prstGeom prst="rect">
                      <a:avLst/>
                    </a:prstGeom>
                  </pic:spPr>
                </pic:pic>
              </a:graphicData>
            </a:graphic>
          </wp:inline>
        </w:drawing>
      </w:r>
    </w:p>
    <w:p w14:paraId="6EEDBE42" w14:textId="7A1E0183" w:rsidR="000D7290" w:rsidRPr="00C27B0B" w:rsidRDefault="00AA7930" w:rsidP="00AA7930">
      <w:pPr>
        <w:pStyle w:val="Kpalrs"/>
        <w:jc w:val="center"/>
        <w:rPr>
          <w:sz w:val="20"/>
          <w:szCs w:val="20"/>
        </w:rPr>
      </w:pPr>
      <w:r w:rsidRPr="00C27B0B">
        <w:rPr>
          <w:sz w:val="20"/>
          <w:szCs w:val="20"/>
        </w:rPr>
        <w:fldChar w:fldCharType="begin"/>
      </w:r>
      <w:r w:rsidRPr="00C27B0B">
        <w:rPr>
          <w:sz w:val="20"/>
          <w:szCs w:val="20"/>
        </w:rPr>
        <w:instrText xml:space="preserve"> SEQ ábra \* ARABIC </w:instrText>
      </w:r>
      <w:r w:rsidRPr="00C27B0B">
        <w:rPr>
          <w:sz w:val="20"/>
          <w:szCs w:val="20"/>
        </w:rPr>
        <w:fldChar w:fldCharType="separate"/>
      </w:r>
      <w:bookmarkStart w:id="82" w:name="_Toc194304780"/>
      <w:r w:rsidR="00A2298E">
        <w:rPr>
          <w:noProof/>
          <w:sz w:val="20"/>
          <w:szCs w:val="20"/>
        </w:rPr>
        <w:t>6</w:t>
      </w:r>
      <w:r w:rsidRPr="00C27B0B">
        <w:rPr>
          <w:sz w:val="20"/>
          <w:szCs w:val="20"/>
        </w:rPr>
        <w:fldChar w:fldCharType="end"/>
      </w:r>
      <w:r w:rsidRPr="00C27B0B">
        <w:rPr>
          <w:sz w:val="20"/>
          <w:szCs w:val="20"/>
        </w:rPr>
        <w:t>. ábra A kész főoldal</w:t>
      </w:r>
      <w:bookmarkEnd w:id="82"/>
    </w:p>
    <w:p w14:paraId="491D50CC" w14:textId="77777777" w:rsidR="00AA7930" w:rsidRDefault="00AA7930" w:rsidP="00AA7930">
      <w:pPr>
        <w:pStyle w:val="Kpalrs"/>
        <w:jc w:val="center"/>
      </w:pPr>
    </w:p>
    <w:p w14:paraId="393E2AC4" w14:textId="77777777" w:rsidR="00AA7930" w:rsidRDefault="00AA7930" w:rsidP="00AA7930">
      <w:pPr>
        <w:pStyle w:val="Kpalrs"/>
        <w:jc w:val="center"/>
      </w:pPr>
    </w:p>
    <w:p w14:paraId="0702546D" w14:textId="042EF8B3" w:rsidR="00AA7930" w:rsidRPr="000D7290" w:rsidRDefault="00AA7930" w:rsidP="00AA7930">
      <w:pPr>
        <w:pStyle w:val="Kpalrs"/>
        <w:jc w:val="center"/>
      </w:pPr>
    </w:p>
    <w:p w14:paraId="2D8EB5F1" w14:textId="51F1159C" w:rsidR="002172B8" w:rsidRDefault="0074358B" w:rsidP="008C0570">
      <w:pPr>
        <w:pStyle w:val="Cmsor1"/>
      </w:pPr>
      <w:bookmarkStart w:id="83" w:name="_Toc193971863"/>
      <w:r>
        <w:lastRenderedPageBreak/>
        <w:t>Az oldal f</w:t>
      </w:r>
      <w:r w:rsidR="006031B4">
        <w:t>unkció</w:t>
      </w:r>
      <w:r>
        <w:t>ina</w:t>
      </w:r>
      <w:r w:rsidR="006031B4">
        <w:t>k ismertetése</w:t>
      </w:r>
      <w:bookmarkEnd w:id="83"/>
    </w:p>
    <w:p w14:paraId="5E8C5EFB" w14:textId="77777777" w:rsidR="00AA7930" w:rsidRPr="00C27B0B" w:rsidRDefault="00AA7930" w:rsidP="00AA7930">
      <w:pPr>
        <w:pStyle w:val="Cmsor2"/>
        <w:numPr>
          <w:ilvl w:val="0"/>
          <w:numId w:val="0"/>
        </w:numPr>
        <w:ind w:left="851" w:hanging="851"/>
        <w:rPr>
          <w:sz w:val="28"/>
          <w:szCs w:val="30"/>
        </w:rPr>
      </w:pPr>
    </w:p>
    <w:p w14:paraId="3EF16B89" w14:textId="0CDB8B03" w:rsidR="009564A3" w:rsidRDefault="0074358B" w:rsidP="008C0570">
      <w:pPr>
        <w:pStyle w:val="Cmsor2"/>
      </w:pPr>
      <w:bookmarkStart w:id="84" w:name="_Toc193971864"/>
      <w:r>
        <w:t>Főoldal</w:t>
      </w:r>
      <w:bookmarkEnd w:id="84"/>
      <w:r>
        <w:t xml:space="preserve"> </w:t>
      </w:r>
    </w:p>
    <w:p w14:paraId="36A9DB51" w14:textId="265E5290" w:rsidR="009564A3" w:rsidRPr="00A2241A" w:rsidRDefault="009564A3" w:rsidP="00AA7930">
      <w:bookmarkStart w:id="85" w:name="_Toc192966154"/>
      <w:bookmarkStart w:id="86" w:name="_Toc193911687"/>
      <w:r w:rsidRPr="00A2241A">
        <w:t>Először szembetűnő és fontos része a fejléc</w:t>
      </w:r>
      <w:bookmarkEnd w:id="85"/>
      <w:bookmarkEnd w:id="86"/>
    </w:p>
    <w:p w14:paraId="7519AA81" w14:textId="77777777" w:rsidR="00AA7930" w:rsidRDefault="00AA7930" w:rsidP="00AA7930">
      <w:pPr>
        <w:pStyle w:val="Szvegtrzs"/>
        <w:keepNext/>
      </w:pPr>
      <w:r>
        <w:rPr>
          <w:noProof/>
        </w:rPr>
        <w:drawing>
          <wp:inline distT="0" distB="0" distL="0" distR="0" wp14:anchorId="36A42DD8" wp14:editId="1CFC3FC2">
            <wp:extent cx="5579745" cy="365760"/>
            <wp:effectExtent l="0" t="0" r="1905" b="0"/>
            <wp:docPr id="15834268"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68" name="Kép 15834268"/>
                    <pic:cNvPicPr/>
                  </pic:nvPicPr>
                  <pic:blipFill>
                    <a:blip r:embed="rId18">
                      <a:extLst>
                        <a:ext uri="{28A0092B-C50C-407E-A947-70E740481C1C}">
                          <a14:useLocalDpi xmlns:a14="http://schemas.microsoft.com/office/drawing/2010/main" val="0"/>
                        </a:ext>
                      </a:extLst>
                    </a:blip>
                    <a:stretch>
                      <a:fillRect/>
                    </a:stretch>
                  </pic:blipFill>
                  <pic:spPr>
                    <a:xfrm>
                      <a:off x="0" y="0"/>
                      <a:ext cx="5579745" cy="365760"/>
                    </a:xfrm>
                    <a:prstGeom prst="rect">
                      <a:avLst/>
                    </a:prstGeom>
                  </pic:spPr>
                </pic:pic>
              </a:graphicData>
            </a:graphic>
          </wp:inline>
        </w:drawing>
      </w:r>
    </w:p>
    <w:p w14:paraId="23451B87" w14:textId="5D39783D" w:rsidR="009564A3" w:rsidRPr="00C27B0B" w:rsidRDefault="00AA7930" w:rsidP="00AA7930">
      <w:pPr>
        <w:pStyle w:val="Kpalrs"/>
        <w:jc w:val="center"/>
        <w:rPr>
          <w:sz w:val="20"/>
          <w:szCs w:val="20"/>
        </w:rPr>
      </w:pPr>
      <w:r w:rsidRPr="00C27B0B">
        <w:rPr>
          <w:sz w:val="20"/>
          <w:szCs w:val="20"/>
        </w:rPr>
        <w:fldChar w:fldCharType="begin"/>
      </w:r>
      <w:r w:rsidRPr="00C27B0B">
        <w:rPr>
          <w:sz w:val="20"/>
          <w:szCs w:val="20"/>
        </w:rPr>
        <w:instrText xml:space="preserve"> SEQ ábra \* ARABIC </w:instrText>
      </w:r>
      <w:r w:rsidRPr="00C27B0B">
        <w:rPr>
          <w:sz w:val="20"/>
          <w:szCs w:val="20"/>
        </w:rPr>
        <w:fldChar w:fldCharType="separate"/>
      </w:r>
      <w:bookmarkStart w:id="87" w:name="_Toc194304781"/>
      <w:r w:rsidR="00A2298E">
        <w:rPr>
          <w:noProof/>
          <w:sz w:val="20"/>
          <w:szCs w:val="20"/>
        </w:rPr>
        <w:t>7</w:t>
      </w:r>
      <w:r w:rsidRPr="00C27B0B">
        <w:rPr>
          <w:sz w:val="20"/>
          <w:szCs w:val="20"/>
        </w:rPr>
        <w:fldChar w:fldCharType="end"/>
      </w:r>
      <w:r w:rsidRPr="00C27B0B">
        <w:rPr>
          <w:sz w:val="20"/>
          <w:szCs w:val="20"/>
        </w:rPr>
        <w:t>. ábra Az oldal fejléce</w:t>
      </w:r>
      <w:bookmarkEnd w:id="87"/>
    </w:p>
    <w:p w14:paraId="42853FB6" w14:textId="696AA1E8" w:rsidR="0074358B" w:rsidRPr="005F0A21" w:rsidRDefault="0074358B" w:rsidP="008C0570">
      <w:pPr>
        <w:pStyle w:val="Cmsor3"/>
      </w:pPr>
      <w:bookmarkStart w:id="88" w:name="_Toc193971865"/>
      <w:r w:rsidRPr="005F0A21">
        <w:t>Tudnivalók</w:t>
      </w:r>
      <w:bookmarkEnd w:id="88"/>
    </w:p>
    <w:p w14:paraId="4F0EF6B6" w14:textId="558E307E" w:rsidR="0074358B" w:rsidRDefault="0074358B" w:rsidP="00C27B0B">
      <w:bookmarkStart w:id="89" w:name="_Toc190535752"/>
      <w:bookmarkStart w:id="90" w:name="_Toc191652390"/>
      <w:bookmarkStart w:id="91" w:name="_Toc191665493"/>
      <w:bookmarkStart w:id="92" w:name="_Toc191667845"/>
      <w:bookmarkStart w:id="93" w:name="_Toc192966156"/>
      <w:bookmarkStart w:id="94" w:name="_Toc193695475"/>
      <w:bookmarkStart w:id="95" w:name="_Toc193911689"/>
      <w:r w:rsidRPr="00A2241A">
        <w:t>Az oldal bárki számára elérhető, aki rendelkezik internetkapcsolattal és egy webes böngészővel. Rögtön az elején néhány tudnivalóval gyarapítjuk az ide látogatókat. Rövid ismertetőt kapnak arról, hogy hogyan is működik ez az egész weboldal.</w:t>
      </w:r>
      <w:bookmarkEnd w:id="89"/>
      <w:bookmarkEnd w:id="90"/>
      <w:bookmarkEnd w:id="91"/>
      <w:bookmarkEnd w:id="92"/>
      <w:bookmarkEnd w:id="93"/>
      <w:bookmarkEnd w:id="94"/>
      <w:bookmarkEnd w:id="95"/>
      <w:r w:rsidRPr="00A2241A">
        <w:t xml:space="preserve"> </w:t>
      </w:r>
    </w:p>
    <w:p w14:paraId="13C0E770" w14:textId="77777777" w:rsidR="00C27B0B" w:rsidRDefault="00C27B0B" w:rsidP="00AA7930"/>
    <w:p w14:paraId="041D4263" w14:textId="77777777" w:rsidR="00C27B0B" w:rsidRDefault="00C27B0B" w:rsidP="00C27B0B">
      <w:pPr>
        <w:keepNext/>
      </w:pPr>
      <w:r w:rsidRPr="00C27B0B">
        <w:rPr>
          <w:noProof/>
        </w:rPr>
        <w:drawing>
          <wp:inline distT="0" distB="0" distL="0" distR="0" wp14:anchorId="11636398" wp14:editId="6A33EB8F">
            <wp:extent cx="5579745" cy="2632710"/>
            <wp:effectExtent l="0" t="0" r="1905" b="0"/>
            <wp:docPr id="509627055"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27055" name="Kép 1" descr="A képen szöveg, képernyőkép, tervezés látható&#10;&#10;Előfordulhat, hogy a mesterséges intelligencia által létrehozott tartalom helytelen."/>
                    <pic:cNvPicPr/>
                  </pic:nvPicPr>
                  <pic:blipFill>
                    <a:blip r:embed="rId19"/>
                    <a:stretch>
                      <a:fillRect/>
                    </a:stretch>
                  </pic:blipFill>
                  <pic:spPr>
                    <a:xfrm>
                      <a:off x="0" y="0"/>
                      <a:ext cx="5579745" cy="2632710"/>
                    </a:xfrm>
                    <a:prstGeom prst="rect">
                      <a:avLst/>
                    </a:prstGeom>
                  </pic:spPr>
                </pic:pic>
              </a:graphicData>
            </a:graphic>
          </wp:inline>
        </w:drawing>
      </w:r>
    </w:p>
    <w:p w14:paraId="095A0636" w14:textId="1D8DB4C8" w:rsidR="0074358B" w:rsidRPr="00C27B0B" w:rsidRDefault="00C27B0B" w:rsidP="00C27B0B">
      <w:pPr>
        <w:pStyle w:val="Kpalrs"/>
        <w:jc w:val="center"/>
        <w:rPr>
          <w:sz w:val="20"/>
          <w:szCs w:val="20"/>
        </w:rPr>
      </w:pPr>
      <w:r w:rsidRPr="00C27B0B">
        <w:rPr>
          <w:sz w:val="20"/>
          <w:szCs w:val="20"/>
        </w:rPr>
        <w:fldChar w:fldCharType="begin"/>
      </w:r>
      <w:r w:rsidRPr="00C27B0B">
        <w:rPr>
          <w:sz w:val="20"/>
          <w:szCs w:val="20"/>
        </w:rPr>
        <w:instrText xml:space="preserve"> SEQ ábra \* ARABIC </w:instrText>
      </w:r>
      <w:r w:rsidRPr="00C27B0B">
        <w:rPr>
          <w:sz w:val="20"/>
          <w:szCs w:val="20"/>
        </w:rPr>
        <w:fldChar w:fldCharType="separate"/>
      </w:r>
      <w:bookmarkStart w:id="96" w:name="_Toc194304782"/>
      <w:r w:rsidR="00A2298E">
        <w:rPr>
          <w:noProof/>
          <w:sz w:val="20"/>
          <w:szCs w:val="20"/>
        </w:rPr>
        <w:t>8</w:t>
      </w:r>
      <w:r w:rsidRPr="00C27B0B">
        <w:rPr>
          <w:sz w:val="20"/>
          <w:szCs w:val="20"/>
        </w:rPr>
        <w:fldChar w:fldCharType="end"/>
      </w:r>
      <w:r w:rsidRPr="00C27B0B">
        <w:rPr>
          <w:sz w:val="20"/>
          <w:szCs w:val="20"/>
        </w:rPr>
        <w:t>. ábra Az oldal tudnivalók része</w:t>
      </w:r>
      <w:bookmarkEnd w:id="96"/>
    </w:p>
    <w:p w14:paraId="7F06CC0E" w14:textId="77777777" w:rsidR="00C27B0B" w:rsidRDefault="00C27B0B">
      <w:pPr>
        <w:widowControl/>
        <w:suppressAutoHyphens w:val="0"/>
        <w:spacing w:before="0" w:after="0" w:line="240" w:lineRule="auto"/>
        <w:jc w:val="left"/>
        <w:rPr>
          <w:rFonts w:ascii="Arial" w:hAnsi="Arial"/>
          <w:b/>
          <w:bCs/>
          <w:sz w:val="28"/>
          <w:szCs w:val="30"/>
        </w:rPr>
      </w:pPr>
      <w:r>
        <w:br w:type="page"/>
      </w:r>
    </w:p>
    <w:p w14:paraId="5D139351" w14:textId="5D5E254F" w:rsidR="00C27B0B" w:rsidRPr="00C27B0B" w:rsidRDefault="0074358B" w:rsidP="00C27B0B">
      <w:pPr>
        <w:pStyle w:val="Cmsor3"/>
      </w:pPr>
      <w:bookmarkStart w:id="97" w:name="_Toc193971866"/>
      <w:r w:rsidRPr="005F0A21">
        <w:lastRenderedPageBreak/>
        <w:t>Gyorskeresés</w:t>
      </w:r>
      <w:bookmarkEnd w:id="97"/>
    </w:p>
    <w:p w14:paraId="6FB415B3" w14:textId="50D9406D" w:rsidR="00C27B0B" w:rsidRDefault="0074358B" w:rsidP="00C27B0B">
      <w:pPr>
        <w:pStyle w:val="Szvegtrzs"/>
        <w:spacing w:line="360" w:lineRule="auto"/>
      </w:pPr>
      <w:r w:rsidRPr="00A2241A">
        <w:t>Ennél a funkciónál elsősorban előre megadott paraméterek alapján vagy a saját igényeik szerint tudnak keresni a felhasználók. Ez azoknak praktikus, akik tudják, hogy melyik üzletet keresik és hamar megtalálhatják. Sikeres keresést követően a látogatót átirányítjuk egy másik oldalra, ahol több információhoz juthat a szóban forgó bolt</w:t>
      </w:r>
      <w:r w:rsidR="00A2241A">
        <w:t xml:space="preserve"> </w:t>
      </w:r>
      <w:r w:rsidRPr="00A2241A">
        <w:t xml:space="preserve">komplexumról. </w:t>
      </w:r>
    </w:p>
    <w:p w14:paraId="35B618D6" w14:textId="77777777" w:rsidR="00C27B0B" w:rsidRDefault="00C27B0B" w:rsidP="00C27B0B">
      <w:pPr>
        <w:pStyle w:val="Szvegtrzs"/>
        <w:spacing w:line="360" w:lineRule="auto"/>
      </w:pPr>
    </w:p>
    <w:p w14:paraId="6B14DC16" w14:textId="77777777" w:rsidR="00C27B0B" w:rsidRDefault="00C27B0B" w:rsidP="00C27B0B">
      <w:pPr>
        <w:pStyle w:val="Szvegtrzs"/>
        <w:keepNext/>
        <w:spacing w:line="360" w:lineRule="auto"/>
      </w:pPr>
      <w:r>
        <w:rPr>
          <w:noProof/>
        </w:rPr>
        <w:drawing>
          <wp:inline distT="0" distB="0" distL="0" distR="0" wp14:anchorId="28BC2CD0" wp14:editId="190E7B20">
            <wp:extent cx="5579745" cy="1850390"/>
            <wp:effectExtent l="0" t="0" r="1905" b="0"/>
            <wp:docPr id="2134515562" name="Kép 2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15562" name="Kép 21" descr="A képen szöveg, képernyőkép, Betűtípus, sor látható&#10;&#10;Előfordulhat, hogy a mesterséges intelligencia által létrehozott tartalom helytelen."/>
                    <pic:cNvPicPr/>
                  </pic:nvPicPr>
                  <pic:blipFill>
                    <a:blip r:embed="rId20">
                      <a:extLst>
                        <a:ext uri="{28A0092B-C50C-407E-A947-70E740481C1C}">
                          <a14:useLocalDpi xmlns:a14="http://schemas.microsoft.com/office/drawing/2010/main" val="0"/>
                        </a:ext>
                      </a:extLst>
                    </a:blip>
                    <a:stretch>
                      <a:fillRect/>
                    </a:stretch>
                  </pic:blipFill>
                  <pic:spPr>
                    <a:xfrm>
                      <a:off x="0" y="0"/>
                      <a:ext cx="5579745" cy="1850390"/>
                    </a:xfrm>
                    <a:prstGeom prst="rect">
                      <a:avLst/>
                    </a:prstGeom>
                  </pic:spPr>
                </pic:pic>
              </a:graphicData>
            </a:graphic>
          </wp:inline>
        </w:drawing>
      </w:r>
    </w:p>
    <w:p w14:paraId="4744F1FF" w14:textId="4DC7CB61" w:rsidR="00C27B0B" w:rsidRPr="00767800" w:rsidRDefault="00C27B0B" w:rsidP="00C27B0B">
      <w:pPr>
        <w:pStyle w:val="Kpalrs"/>
        <w:jc w:val="center"/>
        <w:rPr>
          <w:rFonts w:ascii="Times New Roman" w:hAnsi="Times New Roman"/>
          <w:sz w:val="20"/>
          <w:szCs w:val="20"/>
        </w:rPr>
      </w:pPr>
      <w:r w:rsidRPr="00767800">
        <w:rPr>
          <w:sz w:val="20"/>
          <w:szCs w:val="20"/>
        </w:rPr>
        <w:fldChar w:fldCharType="begin"/>
      </w:r>
      <w:r w:rsidRPr="00767800">
        <w:rPr>
          <w:sz w:val="20"/>
          <w:szCs w:val="20"/>
        </w:rPr>
        <w:instrText xml:space="preserve"> SEQ ábra \* ARABIC </w:instrText>
      </w:r>
      <w:r w:rsidRPr="00767800">
        <w:rPr>
          <w:sz w:val="20"/>
          <w:szCs w:val="20"/>
        </w:rPr>
        <w:fldChar w:fldCharType="separate"/>
      </w:r>
      <w:bookmarkStart w:id="98" w:name="_Toc194304783"/>
      <w:r w:rsidR="00A2298E">
        <w:rPr>
          <w:noProof/>
          <w:sz w:val="20"/>
          <w:szCs w:val="20"/>
        </w:rPr>
        <w:t>9</w:t>
      </w:r>
      <w:r w:rsidRPr="00767800">
        <w:rPr>
          <w:sz w:val="20"/>
          <w:szCs w:val="20"/>
        </w:rPr>
        <w:fldChar w:fldCharType="end"/>
      </w:r>
      <w:r w:rsidRPr="00767800">
        <w:rPr>
          <w:sz w:val="20"/>
          <w:szCs w:val="20"/>
        </w:rPr>
        <w:t>. ábra Gyorskeresés</w:t>
      </w:r>
      <w:bookmarkEnd w:id="98"/>
    </w:p>
    <w:p w14:paraId="0F34B117" w14:textId="77777777" w:rsidR="00C27B0B" w:rsidRDefault="00C27B0B">
      <w:pPr>
        <w:widowControl/>
        <w:suppressAutoHyphens w:val="0"/>
        <w:spacing w:before="0" w:after="0" w:line="240" w:lineRule="auto"/>
        <w:jc w:val="left"/>
        <w:rPr>
          <w:rFonts w:ascii="Arial" w:hAnsi="Arial"/>
          <w:b/>
          <w:bCs/>
          <w:sz w:val="28"/>
          <w:szCs w:val="30"/>
        </w:rPr>
      </w:pPr>
      <w:r>
        <w:br w:type="page"/>
      </w:r>
    </w:p>
    <w:p w14:paraId="6DBFA36D" w14:textId="63E62560" w:rsidR="00A2241A" w:rsidRPr="00A2241A" w:rsidRDefault="00AE31F0" w:rsidP="008C0570">
      <w:pPr>
        <w:pStyle w:val="Cmsor3"/>
      </w:pPr>
      <w:bookmarkStart w:id="99" w:name="_Toc193971867"/>
      <w:r w:rsidRPr="005F0A21">
        <w:lastRenderedPageBreak/>
        <w:t>Vizuális gyorskeresés</w:t>
      </w:r>
      <w:bookmarkEnd w:id="99"/>
    </w:p>
    <w:p w14:paraId="127D0FA6" w14:textId="71C0AA38" w:rsidR="00AE31F0" w:rsidRDefault="005F0A21" w:rsidP="00C27B0B">
      <w:pPr>
        <w:pStyle w:val="Szvegtrzs"/>
        <w:spacing w:line="360" w:lineRule="auto"/>
        <w:rPr>
          <w:sz w:val="28"/>
          <w:szCs w:val="26"/>
        </w:rPr>
      </w:pPr>
      <w:r w:rsidRPr="00A2241A">
        <w:t xml:space="preserve">Hasonlóan az előbbihez itt is előre megadott paraméterek vannak. Ez utóbbi annyiban különbözik, hogy előre összeállított blokkok vannak, kezdve a megyével, ahol keresni szeretnénk. Ennek a kiválasztását követően legördülő listából kiválaszthatjuk a várost, ezekután megjelennek a plázák </w:t>
      </w:r>
      <w:r w:rsidRPr="00A2241A">
        <w:rPr>
          <w:i/>
          <w:iCs/>
        </w:rPr>
        <w:t>(Egy, vagy több, település függő)</w:t>
      </w:r>
      <w:r w:rsidRPr="00A2241A">
        <w:rPr>
          <w:i/>
          <w:iCs/>
          <w:sz w:val="22"/>
          <w:szCs w:val="22"/>
        </w:rPr>
        <w:t xml:space="preserve"> </w:t>
      </w:r>
      <w:r w:rsidRPr="00A2241A">
        <w:t xml:space="preserve">és </w:t>
      </w:r>
      <w:r w:rsidR="00D97FDC" w:rsidRPr="00A2241A">
        <w:t xml:space="preserve">megkereshetjük </w:t>
      </w:r>
      <w:r w:rsidRPr="00A2241A">
        <w:t xml:space="preserve">a nekünk </w:t>
      </w:r>
      <w:r w:rsidR="00D97FDC" w:rsidRPr="00A2241A">
        <w:t>tetszőt.</w:t>
      </w:r>
      <w:r w:rsidRPr="00A2241A">
        <w:t xml:space="preserve"> </w:t>
      </w:r>
      <w:r w:rsidR="00D97FDC" w:rsidRPr="00A2241A">
        <w:t>Kiválasztás után a felhasználót átirányítjuk egy másik oldalra, ahol több információt kap a bevásárlóközpontról</w:t>
      </w:r>
      <w:r w:rsidR="00D97FDC">
        <w:rPr>
          <w:sz w:val="28"/>
          <w:szCs w:val="26"/>
        </w:rPr>
        <w:t xml:space="preserve">. </w:t>
      </w:r>
    </w:p>
    <w:p w14:paraId="42695A88" w14:textId="00ECB460" w:rsidR="00BE50EF" w:rsidRDefault="00BE50EF" w:rsidP="00BE50EF">
      <w:pPr>
        <w:pStyle w:val="Szvegtrzs"/>
        <w:keepNext/>
        <w:rPr>
          <w:noProof/>
          <w:sz w:val="28"/>
          <w:szCs w:val="26"/>
        </w:rPr>
      </w:pPr>
    </w:p>
    <w:p w14:paraId="6494F52E" w14:textId="77777777" w:rsidR="00A2298E" w:rsidRDefault="00A2298E" w:rsidP="00A2298E">
      <w:pPr>
        <w:pStyle w:val="Szvegtrzs"/>
        <w:keepNext/>
      </w:pPr>
      <w:r>
        <w:rPr>
          <w:noProof/>
        </w:rPr>
        <w:drawing>
          <wp:inline distT="0" distB="0" distL="0" distR="0" wp14:anchorId="2AF3C6F8" wp14:editId="522A65F8">
            <wp:extent cx="5579745" cy="5031740"/>
            <wp:effectExtent l="0" t="0" r="190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yorskeresés.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031740"/>
                    </a:xfrm>
                    <a:prstGeom prst="rect">
                      <a:avLst/>
                    </a:prstGeom>
                  </pic:spPr>
                </pic:pic>
              </a:graphicData>
            </a:graphic>
          </wp:inline>
        </w:drawing>
      </w:r>
    </w:p>
    <w:p w14:paraId="13D07EB3" w14:textId="09628BBA" w:rsidR="00A2298E" w:rsidRPr="00A2298E" w:rsidRDefault="00A2298E" w:rsidP="00A2298E">
      <w:pPr>
        <w:pStyle w:val="Kpalrs"/>
        <w:jc w:val="center"/>
        <w:rPr>
          <w:sz w:val="20"/>
        </w:rPr>
      </w:pPr>
      <w:r w:rsidRPr="00A2298E">
        <w:rPr>
          <w:sz w:val="20"/>
        </w:rPr>
        <w:fldChar w:fldCharType="begin"/>
      </w:r>
      <w:r w:rsidRPr="00A2298E">
        <w:rPr>
          <w:sz w:val="20"/>
        </w:rPr>
        <w:instrText xml:space="preserve"> SEQ ábra \* ARABIC </w:instrText>
      </w:r>
      <w:r w:rsidRPr="00A2298E">
        <w:rPr>
          <w:sz w:val="20"/>
        </w:rPr>
        <w:fldChar w:fldCharType="separate"/>
      </w:r>
      <w:bookmarkStart w:id="100" w:name="_Toc194304784"/>
      <w:r w:rsidRPr="00A2298E">
        <w:rPr>
          <w:noProof/>
          <w:sz w:val="20"/>
        </w:rPr>
        <w:t>10</w:t>
      </w:r>
      <w:r w:rsidRPr="00A2298E">
        <w:rPr>
          <w:sz w:val="20"/>
        </w:rPr>
        <w:fldChar w:fldCharType="end"/>
      </w:r>
      <w:r w:rsidRPr="00A2298E">
        <w:rPr>
          <w:sz w:val="20"/>
        </w:rPr>
        <w:t>. ábra Vizuális gyorskeresés</w:t>
      </w:r>
      <w:bookmarkEnd w:id="100"/>
    </w:p>
    <w:p w14:paraId="33DD9B43" w14:textId="41BAB00E" w:rsidR="00253591" w:rsidRDefault="00253591" w:rsidP="008C0570">
      <w:pPr>
        <w:rPr>
          <w:rFonts w:ascii="Arial" w:hAnsi="Arial"/>
          <w:sz w:val="28"/>
          <w:szCs w:val="30"/>
        </w:rPr>
      </w:pPr>
    </w:p>
    <w:p w14:paraId="6A520CDC" w14:textId="601C2C55" w:rsidR="004F7FE1" w:rsidRDefault="00BE1DBC" w:rsidP="008C0570">
      <w:pPr>
        <w:pStyle w:val="Cmsor3"/>
      </w:pPr>
      <w:bookmarkStart w:id="101" w:name="_Toc193971868"/>
      <w:r>
        <w:lastRenderedPageBreak/>
        <w:t>Térkép</w:t>
      </w:r>
      <w:bookmarkEnd w:id="101"/>
    </w:p>
    <w:p w14:paraId="506FA4B3" w14:textId="77777777" w:rsidR="00C27B0B" w:rsidRDefault="00BE1DBC" w:rsidP="00C27B0B">
      <w:pPr>
        <w:pStyle w:val="Szvegtrzs"/>
        <w:spacing w:line="360" w:lineRule="auto"/>
      </w:pPr>
      <w:r w:rsidRPr="00253591">
        <w:t xml:space="preserve">Egy </w:t>
      </w:r>
      <w:proofErr w:type="spellStart"/>
      <w:r w:rsidR="00895204" w:rsidRPr="00253591">
        <w:t>leaflet</w:t>
      </w:r>
      <w:proofErr w:type="spellEnd"/>
      <w:r w:rsidRPr="00253591">
        <w:t xml:space="preserve"> térkép, amelyen Magyarország szerepel. Ez azoknak lehet hasznos, akik térben és távolságban szeretik jobban vizualizálva érezni magukat. Vagy esetleg olyanok, akik parkolóhelyet keresnének vagy a plázákhoz közeli népszerű helyek is érdekesek számukra. A felhasználóknak nem kell külön egy térképet keresniük, hogy az előbb említett helyszíneket könnyedén megtalálják, mivel az oldalunkon ez is megtalálható.</w:t>
      </w:r>
    </w:p>
    <w:p w14:paraId="6A9F53EF" w14:textId="29F8FF87" w:rsidR="00C27B0B" w:rsidRDefault="00BE1DBC" w:rsidP="00C27B0B">
      <w:pPr>
        <w:pStyle w:val="Szvegtrzs"/>
        <w:spacing w:line="360" w:lineRule="auto"/>
      </w:pPr>
      <w:r w:rsidRPr="00253591">
        <w:t xml:space="preserve"> </w:t>
      </w:r>
    </w:p>
    <w:p w14:paraId="17BA683F" w14:textId="77777777" w:rsidR="00C27B0B" w:rsidRDefault="00C27B0B" w:rsidP="00C27B0B">
      <w:pPr>
        <w:pStyle w:val="Szvegtrzs"/>
        <w:keepNext/>
        <w:spacing w:line="360" w:lineRule="auto"/>
      </w:pPr>
      <w:r>
        <w:rPr>
          <w:noProof/>
        </w:rPr>
        <w:drawing>
          <wp:inline distT="0" distB="0" distL="0" distR="0" wp14:anchorId="66861757" wp14:editId="16FFBC54">
            <wp:extent cx="5579745" cy="4361815"/>
            <wp:effectExtent l="0" t="0" r="1905" b="635"/>
            <wp:docPr id="1381782045" name="Kép 22" descr="A képen szöveg, térkép, képernyőkép, atlasz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82045" name="Kép 22" descr="A képen szöveg, térkép, képernyőkép, atlasz látható&#10;&#10;Előfordulhat, hogy a mesterséges intelligencia által létrehozott tartalom helytelen."/>
                    <pic:cNvPicPr/>
                  </pic:nvPicPr>
                  <pic:blipFill>
                    <a:blip r:embed="rId22">
                      <a:extLst>
                        <a:ext uri="{28A0092B-C50C-407E-A947-70E740481C1C}">
                          <a14:useLocalDpi xmlns:a14="http://schemas.microsoft.com/office/drawing/2010/main" val="0"/>
                        </a:ext>
                      </a:extLst>
                    </a:blip>
                    <a:stretch>
                      <a:fillRect/>
                    </a:stretch>
                  </pic:blipFill>
                  <pic:spPr>
                    <a:xfrm>
                      <a:off x="0" y="0"/>
                      <a:ext cx="5579745" cy="4361815"/>
                    </a:xfrm>
                    <a:prstGeom prst="rect">
                      <a:avLst/>
                    </a:prstGeom>
                  </pic:spPr>
                </pic:pic>
              </a:graphicData>
            </a:graphic>
          </wp:inline>
        </w:drawing>
      </w:r>
    </w:p>
    <w:p w14:paraId="0D9A0792" w14:textId="08EB25AC" w:rsidR="00506419" w:rsidRPr="00767800" w:rsidRDefault="00C27B0B" w:rsidP="00C27B0B">
      <w:pPr>
        <w:pStyle w:val="Kpalrs"/>
        <w:jc w:val="center"/>
        <w:rPr>
          <w:sz w:val="20"/>
          <w:szCs w:val="20"/>
        </w:rPr>
      </w:pPr>
      <w:r w:rsidRPr="00767800">
        <w:rPr>
          <w:sz w:val="20"/>
          <w:szCs w:val="20"/>
        </w:rPr>
        <w:fldChar w:fldCharType="begin"/>
      </w:r>
      <w:r w:rsidRPr="00767800">
        <w:rPr>
          <w:sz w:val="20"/>
          <w:szCs w:val="20"/>
        </w:rPr>
        <w:instrText xml:space="preserve"> SEQ ábra \* ARABIC </w:instrText>
      </w:r>
      <w:r w:rsidRPr="00767800">
        <w:rPr>
          <w:sz w:val="20"/>
          <w:szCs w:val="20"/>
        </w:rPr>
        <w:fldChar w:fldCharType="separate"/>
      </w:r>
      <w:bookmarkStart w:id="102" w:name="_Toc194304785"/>
      <w:r w:rsidR="00A2298E">
        <w:rPr>
          <w:noProof/>
          <w:sz w:val="20"/>
          <w:szCs w:val="20"/>
        </w:rPr>
        <w:t>11</w:t>
      </w:r>
      <w:r w:rsidRPr="00767800">
        <w:rPr>
          <w:sz w:val="20"/>
          <w:szCs w:val="20"/>
        </w:rPr>
        <w:fldChar w:fldCharType="end"/>
      </w:r>
      <w:r w:rsidRPr="00767800">
        <w:rPr>
          <w:sz w:val="20"/>
          <w:szCs w:val="20"/>
        </w:rPr>
        <w:t xml:space="preserve">. ábra </w:t>
      </w:r>
      <w:proofErr w:type="spellStart"/>
      <w:r w:rsidRPr="00767800">
        <w:rPr>
          <w:sz w:val="20"/>
          <w:szCs w:val="20"/>
        </w:rPr>
        <w:t>Leaflet</w:t>
      </w:r>
      <w:proofErr w:type="spellEnd"/>
      <w:r w:rsidRPr="00767800">
        <w:rPr>
          <w:sz w:val="20"/>
          <w:szCs w:val="20"/>
        </w:rPr>
        <w:t xml:space="preserve"> map, pláza jelölésekkel</w:t>
      </w:r>
      <w:bookmarkEnd w:id="102"/>
    </w:p>
    <w:p w14:paraId="365774D7" w14:textId="77777777" w:rsidR="00A13B29" w:rsidRDefault="00A13B29" w:rsidP="008C0570">
      <w:pPr>
        <w:pStyle w:val="Szvegtrzs"/>
      </w:pPr>
    </w:p>
    <w:p w14:paraId="3F23E0DC" w14:textId="77777777" w:rsidR="00C27B0B" w:rsidRDefault="00C27B0B">
      <w:pPr>
        <w:widowControl/>
        <w:suppressAutoHyphens w:val="0"/>
        <w:spacing w:before="0" w:after="0" w:line="240" w:lineRule="auto"/>
        <w:jc w:val="left"/>
        <w:rPr>
          <w:rFonts w:ascii="Arial" w:hAnsi="Arial"/>
          <w:b/>
          <w:bCs/>
          <w:sz w:val="28"/>
          <w:szCs w:val="30"/>
        </w:rPr>
      </w:pPr>
      <w:r>
        <w:br w:type="page"/>
      </w:r>
    </w:p>
    <w:p w14:paraId="103390B6" w14:textId="39A662AA" w:rsidR="00A13B29" w:rsidRDefault="00A13B29" w:rsidP="008C0570">
      <w:pPr>
        <w:pStyle w:val="Cmsor3"/>
      </w:pPr>
      <w:bookmarkStart w:id="103" w:name="_Toc193971869"/>
      <w:r>
        <w:lastRenderedPageBreak/>
        <w:t>Gyakran ismételt kérdések (GY</w:t>
      </w:r>
      <w:r w:rsidR="00253591">
        <w:t>I</w:t>
      </w:r>
      <w:r>
        <w:t>K)</w:t>
      </w:r>
      <w:bookmarkEnd w:id="103"/>
    </w:p>
    <w:p w14:paraId="00322AE2" w14:textId="00CB74F7" w:rsidR="00A13B29" w:rsidRDefault="00A13B29" w:rsidP="00C27B0B">
      <w:pPr>
        <w:pStyle w:val="Szvegtrzs"/>
        <w:spacing w:line="360" w:lineRule="auto"/>
      </w:pPr>
      <w:r w:rsidRPr="00253591">
        <w:t>Az oldalunk alján a felhasználók találnak egy részt, amik a rendszeresen előforduló és ismétlődő kérdésekre kínál választ.</w:t>
      </w:r>
      <w:r w:rsidR="00DE6446" w:rsidRPr="00253591">
        <w:t xml:space="preserve"> Ezáltal az ügyfélszolgálat sincsen feleslegesen leterhelve és a felhasználónak is több ideje jut másra.</w:t>
      </w:r>
      <w:r w:rsidRPr="00253591">
        <w:t xml:space="preserve"> Ezeket</w:t>
      </w:r>
      <w:r w:rsidR="008F69D6" w:rsidRPr="00253591">
        <w:t xml:space="preserve"> a kérdéseket</w:t>
      </w:r>
      <w:r w:rsidRPr="00253591">
        <w:t xml:space="preserve"> bármikor lehet bővíteni.</w:t>
      </w:r>
    </w:p>
    <w:p w14:paraId="567B2A97" w14:textId="77777777" w:rsidR="004479D4" w:rsidRPr="00253591" w:rsidRDefault="004479D4" w:rsidP="00C27B0B">
      <w:pPr>
        <w:pStyle w:val="Szvegtrzs"/>
        <w:spacing w:line="360" w:lineRule="auto"/>
      </w:pPr>
    </w:p>
    <w:p w14:paraId="660F47EC" w14:textId="77777777" w:rsidR="004479D4" w:rsidRDefault="004479D4" w:rsidP="004479D4">
      <w:pPr>
        <w:pStyle w:val="Szvegtrzs"/>
        <w:keepNext/>
        <w:spacing w:line="360" w:lineRule="auto"/>
      </w:pPr>
      <w:r>
        <w:rPr>
          <w:noProof/>
        </w:rPr>
        <w:drawing>
          <wp:inline distT="0" distB="0" distL="0" distR="0" wp14:anchorId="4411386A" wp14:editId="03B21F77">
            <wp:extent cx="5579745" cy="4166870"/>
            <wp:effectExtent l="0" t="0" r="1905" b="5080"/>
            <wp:docPr id="192468602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86023" name="Kép 1924686023"/>
                    <pic:cNvPicPr/>
                  </pic:nvPicPr>
                  <pic:blipFill>
                    <a:blip r:embed="rId23">
                      <a:extLst>
                        <a:ext uri="{28A0092B-C50C-407E-A947-70E740481C1C}">
                          <a14:useLocalDpi xmlns:a14="http://schemas.microsoft.com/office/drawing/2010/main" val="0"/>
                        </a:ext>
                      </a:extLst>
                    </a:blip>
                    <a:stretch>
                      <a:fillRect/>
                    </a:stretch>
                  </pic:blipFill>
                  <pic:spPr>
                    <a:xfrm>
                      <a:off x="0" y="0"/>
                      <a:ext cx="5579745" cy="4166870"/>
                    </a:xfrm>
                    <a:prstGeom prst="rect">
                      <a:avLst/>
                    </a:prstGeom>
                  </pic:spPr>
                </pic:pic>
              </a:graphicData>
            </a:graphic>
          </wp:inline>
        </w:drawing>
      </w:r>
    </w:p>
    <w:p w14:paraId="149AA89C" w14:textId="76CFB984" w:rsidR="002A3E56" w:rsidRDefault="004479D4" w:rsidP="004479D4">
      <w:pPr>
        <w:pStyle w:val="Kpalrs"/>
        <w:jc w:val="center"/>
      </w:pPr>
      <w:r w:rsidRPr="00767800">
        <w:rPr>
          <w:sz w:val="20"/>
          <w:szCs w:val="20"/>
        </w:rPr>
        <w:fldChar w:fldCharType="begin"/>
      </w:r>
      <w:r w:rsidRPr="00767800">
        <w:rPr>
          <w:sz w:val="20"/>
          <w:szCs w:val="20"/>
        </w:rPr>
        <w:instrText xml:space="preserve"> SEQ ábra \* ARABIC </w:instrText>
      </w:r>
      <w:r w:rsidRPr="00767800">
        <w:rPr>
          <w:sz w:val="20"/>
          <w:szCs w:val="20"/>
        </w:rPr>
        <w:fldChar w:fldCharType="separate"/>
      </w:r>
      <w:bookmarkStart w:id="104" w:name="_Toc194304786"/>
      <w:r w:rsidR="00A2298E">
        <w:rPr>
          <w:noProof/>
          <w:sz w:val="20"/>
          <w:szCs w:val="20"/>
        </w:rPr>
        <w:t>12</w:t>
      </w:r>
      <w:r w:rsidRPr="00767800">
        <w:rPr>
          <w:sz w:val="20"/>
          <w:szCs w:val="20"/>
        </w:rPr>
        <w:fldChar w:fldCharType="end"/>
      </w:r>
      <w:r w:rsidRPr="00767800">
        <w:rPr>
          <w:sz w:val="20"/>
          <w:szCs w:val="20"/>
        </w:rPr>
        <w:t>. ábra A weboldal gyakran ismételt kérdések része</w:t>
      </w:r>
      <w:bookmarkEnd w:id="104"/>
    </w:p>
    <w:p w14:paraId="5365617B" w14:textId="77777777" w:rsidR="002A3E56" w:rsidRDefault="002A3E56" w:rsidP="008C0570">
      <w:pPr>
        <w:pStyle w:val="Szvegtrzs"/>
      </w:pPr>
    </w:p>
    <w:p w14:paraId="41A715F6" w14:textId="01E0A71C" w:rsidR="002A3E56" w:rsidRDefault="002A3E56" w:rsidP="008C0570">
      <w:pPr>
        <w:pStyle w:val="Szvegtrzs"/>
      </w:pPr>
    </w:p>
    <w:p w14:paraId="26E7757D" w14:textId="77777777" w:rsidR="00351010" w:rsidRDefault="00351010" w:rsidP="008C0570"/>
    <w:p w14:paraId="3247268C" w14:textId="77777777" w:rsidR="00351010" w:rsidRDefault="00351010" w:rsidP="008C0570"/>
    <w:p w14:paraId="234FD854" w14:textId="2E8319DC" w:rsidR="00253591" w:rsidRDefault="00253591" w:rsidP="008C0570">
      <w:pPr>
        <w:rPr>
          <w:rFonts w:ascii="Arial" w:hAnsi="Arial"/>
          <w:sz w:val="32"/>
          <w:szCs w:val="32"/>
        </w:rPr>
      </w:pPr>
    </w:p>
    <w:p w14:paraId="34CFF25B" w14:textId="46A42C9A" w:rsidR="00487C1D" w:rsidRDefault="00351010" w:rsidP="008C0570">
      <w:pPr>
        <w:pStyle w:val="Cmsor2"/>
      </w:pPr>
      <w:bookmarkStart w:id="105" w:name="_Toc193971870"/>
      <w:r>
        <w:lastRenderedPageBreak/>
        <w:t>Kuponok</w:t>
      </w:r>
      <w:bookmarkEnd w:id="105"/>
    </w:p>
    <w:p w14:paraId="325F6165" w14:textId="2D82CBFA" w:rsidR="00487C1D" w:rsidRDefault="00487C1D" w:rsidP="00C27B0B">
      <w:pPr>
        <w:spacing w:after="120"/>
      </w:pPr>
      <w:bookmarkStart w:id="106" w:name="_Toc190535758"/>
      <w:bookmarkStart w:id="107" w:name="_Toc191652396"/>
      <w:bookmarkStart w:id="108" w:name="_Toc191665499"/>
      <w:bookmarkStart w:id="109" w:name="_Toc191667851"/>
      <w:bookmarkStart w:id="110" w:name="_Toc192966162"/>
      <w:bookmarkStart w:id="111" w:name="_Toc193911695"/>
      <w:r w:rsidRPr="00253591">
        <w:t>A weboldalunk fejlécéből kiválasztható második menüpont, melyben megannyi más és más kedvezményhez juthatnak hozzá a felhasználóink. Ezekkel képviseltetett előnyök igénybevételéhez elengedhetetlen egy olyan készülék, amely képes QR-kódokat olvasni és kezelni</w:t>
      </w:r>
      <w:r w:rsidR="00253591">
        <w:rPr>
          <w:b/>
          <w:bCs/>
        </w:rPr>
        <w:t xml:space="preserve">. </w:t>
      </w:r>
      <w:r w:rsidRPr="00253591">
        <w:t>Regisztrált felhasználóinknak pedig több és nagyobb mértékű kedvezményes kuponok üthetik a markukat.</w:t>
      </w:r>
      <w:bookmarkEnd w:id="106"/>
      <w:bookmarkEnd w:id="107"/>
      <w:bookmarkEnd w:id="108"/>
      <w:bookmarkEnd w:id="109"/>
      <w:bookmarkEnd w:id="110"/>
      <w:bookmarkEnd w:id="111"/>
      <w:r w:rsidRPr="00253591">
        <w:t xml:space="preserve"> </w:t>
      </w:r>
    </w:p>
    <w:p w14:paraId="55416EA9" w14:textId="77777777" w:rsidR="000176D7" w:rsidRPr="00253591" w:rsidRDefault="000176D7" w:rsidP="00C27B0B">
      <w:pPr>
        <w:spacing w:after="120"/>
        <w:rPr>
          <w:sz w:val="28"/>
          <w:szCs w:val="30"/>
        </w:rPr>
      </w:pPr>
    </w:p>
    <w:p w14:paraId="2E349DD8" w14:textId="77777777" w:rsidR="00C27B0B" w:rsidRDefault="00C27B0B" w:rsidP="00C27B0B">
      <w:pPr>
        <w:pStyle w:val="Szvegtrzs"/>
        <w:keepNext/>
      </w:pPr>
      <w:r>
        <w:rPr>
          <w:noProof/>
        </w:rPr>
        <w:drawing>
          <wp:inline distT="0" distB="0" distL="0" distR="0" wp14:anchorId="25DF6B00" wp14:editId="29EA8BFA">
            <wp:extent cx="5579745" cy="4445000"/>
            <wp:effectExtent l="0" t="0" r="1905" b="0"/>
            <wp:docPr id="787878256" name="Kép 23" descr="A képen szöveg, képernyőkép, minta,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8256" name="Kép 23" descr="A képen szöveg, képernyőkép, minta, tervezés látható&#10;&#10;Előfordulhat, hogy a mesterséges intelligencia által létrehozott tartalom helytelen."/>
                    <pic:cNvPicPr/>
                  </pic:nvPicPr>
                  <pic:blipFill>
                    <a:blip r:embed="rId24">
                      <a:extLst>
                        <a:ext uri="{28A0092B-C50C-407E-A947-70E740481C1C}">
                          <a14:useLocalDpi xmlns:a14="http://schemas.microsoft.com/office/drawing/2010/main" val="0"/>
                        </a:ext>
                      </a:extLst>
                    </a:blip>
                    <a:stretch>
                      <a:fillRect/>
                    </a:stretch>
                  </pic:blipFill>
                  <pic:spPr>
                    <a:xfrm>
                      <a:off x="0" y="0"/>
                      <a:ext cx="5579745" cy="4445000"/>
                    </a:xfrm>
                    <a:prstGeom prst="rect">
                      <a:avLst/>
                    </a:prstGeom>
                  </pic:spPr>
                </pic:pic>
              </a:graphicData>
            </a:graphic>
          </wp:inline>
        </w:drawing>
      </w:r>
    </w:p>
    <w:p w14:paraId="292E3BC6" w14:textId="1016C8B7" w:rsidR="00F84B60" w:rsidRPr="00767800" w:rsidRDefault="00C27B0B" w:rsidP="00C27B0B">
      <w:pPr>
        <w:pStyle w:val="Kpalrs"/>
        <w:jc w:val="center"/>
        <w:rPr>
          <w:sz w:val="20"/>
          <w:szCs w:val="20"/>
        </w:rPr>
      </w:pPr>
      <w:r w:rsidRPr="00767800">
        <w:rPr>
          <w:sz w:val="20"/>
          <w:szCs w:val="20"/>
        </w:rPr>
        <w:fldChar w:fldCharType="begin"/>
      </w:r>
      <w:r w:rsidRPr="00767800">
        <w:rPr>
          <w:sz w:val="20"/>
          <w:szCs w:val="20"/>
        </w:rPr>
        <w:instrText xml:space="preserve"> SEQ ábra \* ARABIC </w:instrText>
      </w:r>
      <w:r w:rsidRPr="00767800">
        <w:rPr>
          <w:sz w:val="20"/>
          <w:szCs w:val="20"/>
        </w:rPr>
        <w:fldChar w:fldCharType="separate"/>
      </w:r>
      <w:bookmarkStart w:id="112" w:name="_Toc194304787"/>
      <w:r w:rsidR="00A2298E">
        <w:rPr>
          <w:noProof/>
          <w:sz w:val="20"/>
          <w:szCs w:val="20"/>
        </w:rPr>
        <w:t>13</w:t>
      </w:r>
      <w:r w:rsidRPr="00767800">
        <w:rPr>
          <w:sz w:val="20"/>
          <w:szCs w:val="20"/>
        </w:rPr>
        <w:fldChar w:fldCharType="end"/>
      </w:r>
      <w:r w:rsidRPr="00767800">
        <w:rPr>
          <w:sz w:val="20"/>
          <w:szCs w:val="20"/>
        </w:rPr>
        <w:t>. ábra Az oldal kuponjai</w:t>
      </w:r>
      <w:bookmarkEnd w:id="112"/>
    </w:p>
    <w:p w14:paraId="447051B1" w14:textId="0DE14CE8" w:rsidR="00F84B60" w:rsidRDefault="00A41ECC" w:rsidP="008C0570">
      <w:pPr>
        <w:pStyle w:val="Szvegtrzs"/>
      </w:pPr>
      <w:r>
        <w:rPr>
          <w:noProof/>
        </w:rPr>
        <mc:AlternateContent>
          <mc:Choice Requires="wps">
            <w:drawing>
              <wp:anchor distT="45720" distB="45720" distL="114300" distR="114300" simplePos="0" relativeHeight="251675648" behindDoc="1" locked="0" layoutInCell="1" allowOverlap="1" wp14:anchorId="568DA26E" wp14:editId="780F830F">
                <wp:simplePos x="0" y="0"/>
                <wp:positionH relativeFrom="column">
                  <wp:posOffset>4777740</wp:posOffset>
                </wp:positionH>
                <wp:positionV relativeFrom="paragraph">
                  <wp:posOffset>3893820</wp:posOffset>
                </wp:positionV>
                <wp:extent cx="1476375" cy="285750"/>
                <wp:effectExtent l="0" t="0" r="0" b="0"/>
                <wp:wrapNone/>
                <wp:docPr id="21265683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85750"/>
                        </a:xfrm>
                        <a:prstGeom prst="rect">
                          <a:avLst/>
                        </a:prstGeom>
                        <a:noFill/>
                        <a:ln w="9525">
                          <a:noFill/>
                          <a:miter lim="800000"/>
                          <a:headEnd/>
                          <a:tailEnd/>
                        </a:ln>
                      </wps:spPr>
                      <wps:txbx>
                        <w:txbxContent>
                          <w:p w14:paraId="1D56DA55" w14:textId="651A8877" w:rsidR="002770E0" w:rsidRPr="003430B9" w:rsidRDefault="002770E0" w:rsidP="008C0570">
                            <w:r>
                              <w:t>11.</w:t>
                            </w:r>
                            <w:r w:rsidRPr="003430B9">
                              <w:t xml:space="preserve"> ábra</w:t>
                            </w:r>
                            <w:r>
                              <w:t xml:space="preserve"> Kuponok</w:t>
                            </w:r>
                          </w:p>
                          <w:p w14:paraId="503699CB" w14:textId="51996728" w:rsidR="002770E0" w:rsidRDefault="002770E0" w:rsidP="008C05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8DA26E" id="_x0000_t202" coordsize="21600,21600" o:spt="202" path="m,l,21600r21600,l21600,xe">
                <v:stroke joinstyle="miter"/>
                <v:path gradientshapeok="t" o:connecttype="rect"/>
              </v:shapetype>
              <v:shape id="Szövegdoboz 2" o:spid="_x0000_s1026" type="#_x0000_t202" style="position:absolute;left:0;text-align:left;margin-left:376.2pt;margin-top:306.6pt;width:116.25pt;height:2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" filled="f" stroked="f">
                <v:textbox>
                  <w:txbxContent>
                    <w:p w14:paraId="1D56DA55" w14:textId="651A8877" w:rsidR="002770E0" w:rsidRPr="003430B9" w:rsidRDefault="002770E0" w:rsidP="008C0570">
                      <w:r>
                        <w:t>11.</w:t>
                      </w:r>
                      <w:r w:rsidRPr="003430B9">
                        <w:t xml:space="preserve"> ábra</w:t>
                      </w:r>
                      <w:r>
                        <w:t xml:space="preserve"> Kuponok</w:t>
                      </w:r>
                    </w:p>
                    <w:p w14:paraId="503699CB" w14:textId="51996728" w:rsidR="002770E0" w:rsidRDefault="002770E0" w:rsidP="008C0570"/>
                  </w:txbxContent>
                </v:textbox>
              </v:shape>
            </w:pict>
          </mc:Fallback>
        </mc:AlternateContent>
      </w:r>
    </w:p>
    <w:p w14:paraId="3BEA5B26" w14:textId="7BD0A1EF" w:rsidR="00487C1D" w:rsidRDefault="00487C1D" w:rsidP="008C0570">
      <w:pPr>
        <w:pStyle w:val="Szvegtrzs"/>
      </w:pPr>
    </w:p>
    <w:p w14:paraId="319807B1" w14:textId="77777777" w:rsidR="00487C1D" w:rsidRDefault="00487C1D" w:rsidP="008C0570">
      <w:pPr>
        <w:pStyle w:val="Szvegtrzs"/>
      </w:pPr>
    </w:p>
    <w:p w14:paraId="2CA6F144" w14:textId="5AB0289A" w:rsidR="00487C1D" w:rsidRDefault="00487C1D" w:rsidP="008C0570">
      <w:pPr>
        <w:pStyle w:val="Cmsor2"/>
      </w:pPr>
      <w:bookmarkStart w:id="113" w:name="_Toc193971871"/>
      <w:r>
        <w:lastRenderedPageBreak/>
        <w:t>Rólunk</w:t>
      </w:r>
      <w:bookmarkEnd w:id="113"/>
    </w:p>
    <w:p w14:paraId="68D312C7" w14:textId="224AA04D" w:rsidR="00DF5EBD" w:rsidRDefault="00487C1D" w:rsidP="002B77BE">
      <w:pPr>
        <w:pStyle w:val="Szvegtrzs"/>
        <w:spacing w:line="360" w:lineRule="auto"/>
      </w:pPr>
      <w:r w:rsidRPr="00253591">
        <w:t xml:space="preserve">Következő menüpont egy kezdeményezés, hogy a felhasználók számára közvetlenebb legyen a weboldalunk. Fontosnak tartjuk, hogy akik az oldalt használják, ne csak ezt lássák, hanem kicsit a mögöttes dolgokat is, legfőképp, hogy kik is állnak ennek hátterében. Ezen a részen kisebb leírást találhatnak az idelátogatók rólunk </w:t>
      </w:r>
      <w:r w:rsidR="00A949DB" w:rsidRPr="00253591">
        <w:t xml:space="preserve">a neveinkkel </w:t>
      </w:r>
      <w:r w:rsidRPr="00253591">
        <w:t>egy képhez társítva. Valamint még közösségi médiás elérhetőségeinket is megtalálhatják</w:t>
      </w:r>
      <w:r w:rsidR="003A3737" w:rsidRPr="00253591">
        <w:t>.</w:t>
      </w:r>
    </w:p>
    <w:p w14:paraId="3C403673" w14:textId="77777777" w:rsidR="002B77BE" w:rsidRDefault="002B77BE" w:rsidP="002B77BE">
      <w:pPr>
        <w:pStyle w:val="Szvegtrzs"/>
        <w:spacing w:line="360" w:lineRule="auto"/>
      </w:pPr>
    </w:p>
    <w:p w14:paraId="6ED65B58" w14:textId="77777777" w:rsidR="002B77BE" w:rsidRDefault="002B77BE" w:rsidP="002B77BE">
      <w:pPr>
        <w:pStyle w:val="Szvegtrzs"/>
        <w:keepNext/>
        <w:spacing w:line="360" w:lineRule="auto"/>
        <w:jc w:val="center"/>
      </w:pPr>
      <w:r>
        <w:rPr>
          <w:noProof/>
        </w:rPr>
        <w:drawing>
          <wp:inline distT="0" distB="0" distL="0" distR="0" wp14:anchorId="5473CEB5" wp14:editId="61C93FF6">
            <wp:extent cx="4733925" cy="5353479"/>
            <wp:effectExtent l="0" t="0" r="0" b="0"/>
            <wp:docPr id="777571480"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1480" name="Kép 777571480"/>
                    <pic:cNvPicPr/>
                  </pic:nvPicPr>
                  <pic:blipFill>
                    <a:blip r:embed="rId25">
                      <a:extLst>
                        <a:ext uri="{28A0092B-C50C-407E-A947-70E740481C1C}">
                          <a14:useLocalDpi xmlns:a14="http://schemas.microsoft.com/office/drawing/2010/main" val="0"/>
                        </a:ext>
                      </a:extLst>
                    </a:blip>
                    <a:stretch>
                      <a:fillRect/>
                    </a:stretch>
                  </pic:blipFill>
                  <pic:spPr>
                    <a:xfrm>
                      <a:off x="0" y="0"/>
                      <a:ext cx="4735763" cy="5355557"/>
                    </a:xfrm>
                    <a:prstGeom prst="rect">
                      <a:avLst/>
                    </a:prstGeom>
                  </pic:spPr>
                </pic:pic>
              </a:graphicData>
            </a:graphic>
          </wp:inline>
        </w:drawing>
      </w:r>
    </w:p>
    <w:p w14:paraId="5970E624" w14:textId="05E2EC15" w:rsidR="00B86BD6" w:rsidRPr="00767800" w:rsidRDefault="002B77BE" w:rsidP="002B77BE">
      <w:pPr>
        <w:pStyle w:val="Kpalrs"/>
        <w:jc w:val="center"/>
        <w:rPr>
          <w:sz w:val="20"/>
          <w:szCs w:val="20"/>
        </w:rPr>
      </w:pPr>
      <w:r w:rsidRPr="00767800">
        <w:rPr>
          <w:sz w:val="20"/>
          <w:szCs w:val="20"/>
        </w:rPr>
        <w:fldChar w:fldCharType="begin"/>
      </w:r>
      <w:r w:rsidRPr="00767800">
        <w:rPr>
          <w:sz w:val="20"/>
          <w:szCs w:val="20"/>
        </w:rPr>
        <w:instrText xml:space="preserve"> SEQ ábra \* ARABIC </w:instrText>
      </w:r>
      <w:r w:rsidRPr="00767800">
        <w:rPr>
          <w:sz w:val="20"/>
          <w:szCs w:val="20"/>
        </w:rPr>
        <w:fldChar w:fldCharType="separate"/>
      </w:r>
      <w:bookmarkStart w:id="114" w:name="_Toc194304788"/>
      <w:r w:rsidR="00A2298E">
        <w:rPr>
          <w:noProof/>
          <w:sz w:val="20"/>
          <w:szCs w:val="20"/>
        </w:rPr>
        <w:t>14</w:t>
      </w:r>
      <w:r w:rsidRPr="00767800">
        <w:rPr>
          <w:sz w:val="20"/>
          <w:szCs w:val="20"/>
        </w:rPr>
        <w:fldChar w:fldCharType="end"/>
      </w:r>
      <w:r w:rsidRPr="00767800">
        <w:rPr>
          <w:sz w:val="20"/>
          <w:szCs w:val="20"/>
        </w:rPr>
        <w:t>. ábra Weboldalunk rólunk része</w:t>
      </w:r>
      <w:bookmarkEnd w:id="114"/>
    </w:p>
    <w:p w14:paraId="6F1A07DC" w14:textId="2A534259" w:rsidR="00DF5EBD" w:rsidRDefault="00DF5EBD" w:rsidP="008C0570">
      <w:pPr>
        <w:pStyle w:val="Cmsor2"/>
      </w:pPr>
      <w:bookmarkStart w:id="115" w:name="_Toc193971872"/>
      <w:r>
        <w:lastRenderedPageBreak/>
        <w:t>Ügyfélszolgálat</w:t>
      </w:r>
      <w:bookmarkEnd w:id="115"/>
    </w:p>
    <w:p w14:paraId="24CA0EB8" w14:textId="4DAF0C33" w:rsidR="00DF5EBD" w:rsidRDefault="00DF5EBD" w:rsidP="008C0570">
      <w:r w:rsidRPr="00552604">
        <w:t xml:space="preserve">Ez a rész a weboldalunkon segítségnyújtási szándékkal jött létre. Bár ott a megannyi elérhetőség, közösségimédia, telefonszámok, viszont ezeket a konkrét üzeneteket, amik az ügyfélszolgálaton keresztül érkeznek be, sokkal nagyobb odafigyeléssel kezeljük és </w:t>
      </w:r>
      <w:r w:rsidRPr="008C0570">
        <w:t>prioritást</w:t>
      </w:r>
      <w:r w:rsidRPr="00552604">
        <w:t xml:space="preserve"> is élveznek. Alapvetően egy felhasználónév, egy email-cím, telefonszám és végül az üzenet tartalma. Ezek azok a dolgok, amelyekre szükségünk van, hogy mindent gördülékenyen tudjuk bonyolítani. </w:t>
      </w:r>
      <w:r w:rsidR="00D43EB9" w:rsidRPr="00552604">
        <w:t xml:space="preserve"> (</w:t>
      </w:r>
      <w:r w:rsidR="008C0570">
        <w:t>H</w:t>
      </w:r>
      <w:r w:rsidR="00D43EB9" w:rsidRPr="00552604">
        <w:t>ibabejelentésre van az oldal karbantartói felé</w:t>
      </w:r>
      <w:r w:rsidR="008C0570">
        <w:t>.</w:t>
      </w:r>
      <w:r w:rsidR="00D43EB9" w:rsidRPr="00552604">
        <w:t>)</w:t>
      </w:r>
    </w:p>
    <w:p w14:paraId="7BE59FE5" w14:textId="77777777" w:rsidR="002B77BE" w:rsidRDefault="002B77BE" w:rsidP="008C0570"/>
    <w:p w14:paraId="349CD322" w14:textId="77777777" w:rsidR="002B77BE" w:rsidRDefault="002B77BE" w:rsidP="002B77BE">
      <w:pPr>
        <w:keepNext/>
      </w:pPr>
      <w:r>
        <w:rPr>
          <w:noProof/>
        </w:rPr>
        <w:drawing>
          <wp:inline distT="0" distB="0" distL="0" distR="0" wp14:anchorId="525AAF33" wp14:editId="7A2002DE">
            <wp:extent cx="5579745" cy="4058920"/>
            <wp:effectExtent l="0" t="0" r="1905" b="0"/>
            <wp:docPr id="472868609" name="Kép 25" descr="A képen szöveg, képernyőkép, szoftver,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8609" name="Kép 25" descr="A képen szöveg, képernyőkép, szoftver, tervezés látható&#10;&#10;Előfordulhat, hogy a mesterséges intelligencia által létrehozott tartalom helytelen."/>
                    <pic:cNvPicPr/>
                  </pic:nvPicPr>
                  <pic:blipFill>
                    <a:blip r:embed="rId26">
                      <a:extLst>
                        <a:ext uri="{28A0092B-C50C-407E-A947-70E740481C1C}">
                          <a14:useLocalDpi xmlns:a14="http://schemas.microsoft.com/office/drawing/2010/main" val="0"/>
                        </a:ext>
                      </a:extLst>
                    </a:blip>
                    <a:stretch>
                      <a:fillRect/>
                    </a:stretch>
                  </pic:blipFill>
                  <pic:spPr>
                    <a:xfrm>
                      <a:off x="0" y="0"/>
                      <a:ext cx="5579745" cy="4058920"/>
                    </a:xfrm>
                    <a:prstGeom prst="rect">
                      <a:avLst/>
                    </a:prstGeom>
                  </pic:spPr>
                </pic:pic>
              </a:graphicData>
            </a:graphic>
          </wp:inline>
        </w:drawing>
      </w:r>
    </w:p>
    <w:p w14:paraId="026E82DA" w14:textId="64DF4307" w:rsidR="002B77BE" w:rsidRPr="00767800" w:rsidRDefault="002B77BE" w:rsidP="002B77BE">
      <w:pPr>
        <w:pStyle w:val="Kpalrs"/>
        <w:jc w:val="center"/>
        <w:rPr>
          <w:sz w:val="20"/>
          <w:szCs w:val="20"/>
        </w:rPr>
      </w:pPr>
      <w:r w:rsidRPr="00767800">
        <w:rPr>
          <w:sz w:val="20"/>
          <w:szCs w:val="20"/>
        </w:rPr>
        <w:fldChar w:fldCharType="begin"/>
      </w:r>
      <w:r w:rsidRPr="00767800">
        <w:rPr>
          <w:sz w:val="20"/>
          <w:szCs w:val="20"/>
        </w:rPr>
        <w:instrText xml:space="preserve"> SEQ ábra \* ARABIC </w:instrText>
      </w:r>
      <w:r w:rsidRPr="00767800">
        <w:rPr>
          <w:sz w:val="20"/>
          <w:szCs w:val="20"/>
        </w:rPr>
        <w:fldChar w:fldCharType="separate"/>
      </w:r>
      <w:bookmarkStart w:id="116" w:name="_Toc194304789"/>
      <w:r w:rsidR="00A2298E">
        <w:rPr>
          <w:noProof/>
          <w:sz w:val="20"/>
          <w:szCs w:val="20"/>
        </w:rPr>
        <w:t>15</w:t>
      </w:r>
      <w:r w:rsidRPr="00767800">
        <w:rPr>
          <w:sz w:val="20"/>
          <w:szCs w:val="20"/>
        </w:rPr>
        <w:fldChar w:fldCharType="end"/>
      </w:r>
      <w:r w:rsidRPr="00767800">
        <w:rPr>
          <w:sz w:val="20"/>
          <w:szCs w:val="20"/>
        </w:rPr>
        <w:t>. ábra Az oldal ügyfélszolgálat része</w:t>
      </w:r>
      <w:bookmarkEnd w:id="116"/>
    </w:p>
    <w:p w14:paraId="2F5209C7" w14:textId="5C52465E" w:rsidR="007C5DF4" w:rsidRDefault="00552490" w:rsidP="008C0570">
      <w:pPr>
        <w:pStyle w:val="Cmsor1"/>
      </w:pPr>
      <w:bookmarkStart w:id="117" w:name="_Toc193971873"/>
      <w:r>
        <w:lastRenderedPageBreak/>
        <w:t>Fejlesztői dokumentáció</w:t>
      </w:r>
      <w:bookmarkEnd w:id="117"/>
    </w:p>
    <w:p w14:paraId="34AB18D4" w14:textId="77777777" w:rsidR="0037267F" w:rsidRDefault="0037267F" w:rsidP="008C0570"/>
    <w:p w14:paraId="2873FD44" w14:textId="226A590A" w:rsidR="00C227A7" w:rsidRPr="00C227A7" w:rsidRDefault="0037267F" w:rsidP="008C0570">
      <w:pPr>
        <w:pStyle w:val="Cmsor2"/>
      </w:pPr>
      <w:bookmarkStart w:id="118" w:name="_Toc193971874"/>
      <w:r>
        <w:t>Alkalmazott technológiák</w:t>
      </w:r>
      <w:bookmarkEnd w:id="118"/>
    </w:p>
    <w:p w14:paraId="3709249B" w14:textId="35356221" w:rsidR="0037267F" w:rsidRPr="008C0570" w:rsidRDefault="0037267F" w:rsidP="00D90FF0">
      <w:pPr>
        <w:pStyle w:val="Listaszerbekezds"/>
        <w:numPr>
          <w:ilvl w:val="0"/>
          <w:numId w:val="28"/>
        </w:numPr>
        <w:spacing w:after="120"/>
      </w:pPr>
      <w:r w:rsidRPr="008C0570">
        <w:t xml:space="preserve">Next.js 15.1.4: </w:t>
      </w:r>
      <w:proofErr w:type="spellStart"/>
      <w:r w:rsidRPr="008C0570">
        <w:t>React</w:t>
      </w:r>
      <w:proofErr w:type="spellEnd"/>
      <w:r w:rsidRPr="008C0570">
        <w:t xml:space="preserve"> alapú </w:t>
      </w:r>
      <w:proofErr w:type="spellStart"/>
      <w:r w:rsidRPr="008C0570">
        <w:t>full-stack</w:t>
      </w:r>
      <w:proofErr w:type="spellEnd"/>
      <w:r w:rsidRPr="008C0570">
        <w:t xml:space="preserve"> keretrendszer, amelyet a szerveroldali </w:t>
      </w:r>
      <w:proofErr w:type="spellStart"/>
      <w:r w:rsidRPr="008C0570">
        <w:t>renderelés</w:t>
      </w:r>
      <w:proofErr w:type="spellEnd"/>
      <w:r w:rsidRPr="008C0570">
        <w:t xml:space="preserve"> és az API-</w:t>
      </w:r>
      <w:proofErr w:type="spellStart"/>
      <w:r w:rsidRPr="008C0570">
        <w:t>routok</w:t>
      </w:r>
      <w:proofErr w:type="spellEnd"/>
      <w:r w:rsidRPr="008C0570">
        <w:t xml:space="preserve"> kezelésére használtunk.</w:t>
      </w:r>
    </w:p>
    <w:p w14:paraId="74CE2A3E" w14:textId="77777777" w:rsidR="0037267F" w:rsidRPr="0037267F" w:rsidRDefault="0037267F" w:rsidP="00D90FF0">
      <w:pPr>
        <w:spacing w:after="120"/>
      </w:pPr>
    </w:p>
    <w:p w14:paraId="243787DC" w14:textId="6AC6B71E" w:rsidR="0037267F" w:rsidRPr="008C0570" w:rsidRDefault="0037267F" w:rsidP="00D90FF0">
      <w:pPr>
        <w:pStyle w:val="Listaszerbekezds"/>
        <w:numPr>
          <w:ilvl w:val="0"/>
          <w:numId w:val="28"/>
        </w:numPr>
        <w:spacing w:after="120"/>
      </w:pPr>
      <w:proofErr w:type="spellStart"/>
      <w:r w:rsidRPr="008C0570">
        <w:t>React</w:t>
      </w:r>
      <w:proofErr w:type="spellEnd"/>
      <w:r w:rsidRPr="008C0570">
        <w:t xml:space="preserve"> 19.0: A komponensalapú felhasználói felület megvalósításához.</w:t>
      </w:r>
    </w:p>
    <w:p w14:paraId="0163B5CD" w14:textId="77777777" w:rsidR="0037267F" w:rsidRPr="0037267F" w:rsidRDefault="0037267F" w:rsidP="00D90FF0">
      <w:pPr>
        <w:spacing w:after="120"/>
      </w:pPr>
    </w:p>
    <w:p w14:paraId="64D5EB74" w14:textId="39D4DD46" w:rsidR="0037267F" w:rsidRPr="008C0570" w:rsidRDefault="0037267F" w:rsidP="00D90FF0">
      <w:pPr>
        <w:pStyle w:val="Listaszerbekezds"/>
        <w:numPr>
          <w:ilvl w:val="0"/>
          <w:numId w:val="28"/>
        </w:numPr>
        <w:spacing w:after="120"/>
      </w:pPr>
      <w:proofErr w:type="spellStart"/>
      <w:r w:rsidRPr="008C0570">
        <w:t>TypeScriptet</w:t>
      </w:r>
      <w:proofErr w:type="spellEnd"/>
      <w:r w:rsidRPr="008C0570">
        <w:t>: az API-</w:t>
      </w:r>
      <w:proofErr w:type="spellStart"/>
      <w:r w:rsidRPr="008C0570">
        <w:t>routok</w:t>
      </w:r>
      <w:proofErr w:type="spellEnd"/>
      <w:r w:rsidRPr="008C0570">
        <w:t xml:space="preserve"> .</w:t>
      </w:r>
      <w:proofErr w:type="spellStart"/>
      <w:r w:rsidRPr="008C0570">
        <w:t>ts</w:t>
      </w:r>
      <w:proofErr w:type="spellEnd"/>
      <w:r w:rsidRPr="008C0570">
        <w:t>, a kliensoldali oldalak pedig .</w:t>
      </w:r>
      <w:proofErr w:type="spellStart"/>
      <w:r w:rsidRPr="008C0570">
        <w:t>tsx</w:t>
      </w:r>
      <w:proofErr w:type="spellEnd"/>
      <w:r w:rsidRPr="008C0570">
        <w:t xml:space="preserve"> fájlokban készültek.</w:t>
      </w:r>
    </w:p>
    <w:p w14:paraId="7DB6A5FE" w14:textId="77777777" w:rsidR="0037267F" w:rsidRDefault="0037267F" w:rsidP="008C0570"/>
    <w:p w14:paraId="5988482E" w14:textId="0EB207E2" w:rsidR="0037267F" w:rsidRDefault="0037267F" w:rsidP="008C0570">
      <w:pPr>
        <w:pStyle w:val="Cmsor2"/>
      </w:pPr>
      <w:bookmarkStart w:id="119" w:name="_Toc193971875"/>
      <w:r>
        <w:t>Felhasznált könyvtárak és eszközök</w:t>
      </w:r>
      <w:bookmarkEnd w:id="119"/>
    </w:p>
    <w:p w14:paraId="339F0BA4" w14:textId="77777777" w:rsidR="00C227A7" w:rsidRPr="00D90FF0" w:rsidRDefault="00C227A7" w:rsidP="00D90FF0">
      <w:pPr>
        <w:pStyle w:val="Cmsor3"/>
        <w:numPr>
          <w:ilvl w:val="0"/>
          <w:numId w:val="0"/>
        </w:numPr>
        <w:spacing w:after="120"/>
        <w:rPr>
          <w:sz w:val="24"/>
          <w:szCs w:val="28"/>
        </w:rPr>
      </w:pPr>
    </w:p>
    <w:p w14:paraId="5C45E7BF" w14:textId="1CDEA6E8" w:rsidR="0037267F" w:rsidRPr="0037267F" w:rsidRDefault="0037267F" w:rsidP="00D90FF0">
      <w:pPr>
        <w:pStyle w:val="Listaszerbekezds"/>
        <w:numPr>
          <w:ilvl w:val="0"/>
          <w:numId w:val="28"/>
        </w:numPr>
        <w:spacing w:after="120"/>
      </w:pPr>
      <w:proofErr w:type="spellStart"/>
      <w:r w:rsidRPr="0037267F">
        <w:t>Prisma</w:t>
      </w:r>
      <w:proofErr w:type="spellEnd"/>
      <w:r w:rsidRPr="0037267F">
        <w:t xml:space="preserve"> és </w:t>
      </w:r>
      <w:proofErr w:type="spellStart"/>
      <w:r w:rsidRPr="0037267F">
        <w:t>MySQL</w:t>
      </w:r>
      <w:proofErr w:type="spellEnd"/>
      <w:r w:rsidRPr="0037267F">
        <w:t>: Az adatbázis kezelésére, adatmodellek létrehozására, ORM-ként (</w:t>
      </w:r>
      <w:proofErr w:type="spellStart"/>
      <w:r w:rsidRPr="0037267F">
        <w:t>Object-Relational</w:t>
      </w:r>
      <w:proofErr w:type="spellEnd"/>
      <w:r w:rsidRPr="0037267F">
        <w:t xml:space="preserve"> </w:t>
      </w:r>
      <w:proofErr w:type="spellStart"/>
      <w:r w:rsidRPr="0037267F">
        <w:t>Mapping</w:t>
      </w:r>
      <w:proofErr w:type="spellEnd"/>
      <w:r w:rsidRPr="0037267F">
        <w:t xml:space="preserve">) </w:t>
      </w:r>
      <w:proofErr w:type="spellStart"/>
      <w:r w:rsidRPr="0037267F">
        <w:t>Prisma</w:t>
      </w:r>
      <w:proofErr w:type="spellEnd"/>
      <w:r w:rsidRPr="0037267F">
        <w:t xml:space="preserve">-t alkalmaztuk, amely </w:t>
      </w:r>
      <w:proofErr w:type="spellStart"/>
      <w:r w:rsidRPr="0037267F">
        <w:t>MySQL</w:t>
      </w:r>
      <w:proofErr w:type="spellEnd"/>
      <w:r w:rsidRPr="0037267F">
        <w:t xml:space="preserve"> adatbázissal működött együtt.</w:t>
      </w:r>
    </w:p>
    <w:p w14:paraId="00D87ED4" w14:textId="77777777" w:rsidR="0037267F" w:rsidRPr="0037267F" w:rsidRDefault="0037267F" w:rsidP="00D90FF0">
      <w:pPr>
        <w:spacing w:after="120"/>
      </w:pPr>
    </w:p>
    <w:p w14:paraId="0C8648D6" w14:textId="10000D91" w:rsidR="0037267F" w:rsidRPr="0037267F" w:rsidRDefault="0037267F" w:rsidP="00D90FF0">
      <w:pPr>
        <w:pStyle w:val="Listaszerbekezds"/>
        <w:numPr>
          <w:ilvl w:val="0"/>
          <w:numId w:val="28"/>
        </w:numPr>
        <w:spacing w:after="120"/>
      </w:pPr>
      <w:r w:rsidRPr="0037267F">
        <w:t xml:space="preserve">Jelszótitkosítás: A felhasználói és adminisztrátori jelszavak biztonságos tárolására a </w:t>
      </w:r>
      <w:proofErr w:type="spellStart"/>
      <w:r w:rsidRPr="0037267F">
        <w:t>bcryptjs</w:t>
      </w:r>
      <w:proofErr w:type="spellEnd"/>
      <w:r w:rsidRPr="0037267F">
        <w:t xml:space="preserve"> könyvtárat használtuk fel.</w:t>
      </w:r>
    </w:p>
    <w:p w14:paraId="16A4E79A" w14:textId="77777777" w:rsidR="0037267F" w:rsidRPr="0037267F" w:rsidRDefault="0037267F" w:rsidP="00D90FF0">
      <w:pPr>
        <w:spacing w:after="120"/>
      </w:pPr>
    </w:p>
    <w:p w14:paraId="4F55C437" w14:textId="2855DBA0" w:rsidR="0037267F" w:rsidRPr="0037267F" w:rsidRDefault="0037267F" w:rsidP="00D90FF0">
      <w:pPr>
        <w:pStyle w:val="Listaszerbekezds"/>
        <w:numPr>
          <w:ilvl w:val="0"/>
          <w:numId w:val="28"/>
        </w:numPr>
        <w:spacing w:after="120"/>
      </w:pPr>
      <w:proofErr w:type="spellStart"/>
      <w:r w:rsidRPr="0037267F">
        <w:t>Cookie</w:t>
      </w:r>
      <w:proofErr w:type="spellEnd"/>
      <w:r w:rsidRPr="0037267F">
        <w:t xml:space="preserve">-kezelés: Az </w:t>
      </w:r>
      <w:proofErr w:type="spellStart"/>
      <w:r w:rsidRPr="0037267F">
        <w:t>autentikációhoz</w:t>
      </w:r>
      <w:proofErr w:type="spellEnd"/>
      <w:r w:rsidRPr="0037267F">
        <w:t xml:space="preserve"> a </w:t>
      </w:r>
      <w:proofErr w:type="spellStart"/>
      <w:r w:rsidRPr="0037267F">
        <w:t>next-client-cookies</w:t>
      </w:r>
      <w:proofErr w:type="spellEnd"/>
      <w:r w:rsidRPr="0037267F">
        <w:t xml:space="preserve"> csomagot alkalmaztuk.</w:t>
      </w:r>
    </w:p>
    <w:p w14:paraId="28555C31" w14:textId="77777777" w:rsidR="0037267F" w:rsidRPr="0037267F" w:rsidRDefault="0037267F" w:rsidP="00D90FF0">
      <w:pPr>
        <w:spacing w:after="120"/>
      </w:pPr>
    </w:p>
    <w:p w14:paraId="6DBE9CAA" w14:textId="21A00F37" w:rsidR="0037267F" w:rsidRPr="0037267F" w:rsidRDefault="0037267F" w:rsidP="00D90FF0">
      <w:pPr>
        <w:pStyle w:val="Listaszerbekezds"/>
        <w:numPr>
          <w:ilvl w:val="0"/>
          <w:numId w:val="28"/>
        </w:numPr>
        <w:spacing w:after="120"/>
      </w:pPr>
      <w:r w:rsidRPr="0037267F">
        <w:t xml:space="preserve">Adatgenerálás: A szükséges adatok létrehozására a </w:t>
      </w:r>
      <w:proofErr w:type="spellStart"/>
      <w:r w:rsidRPr="0037267F">
        <w:t>faker</w:t>
      </w:r>
      <w:proofErr w:type="spellEnd"/>
      <w:r w:rsidRPr="0037267F">
        <w:t xml:space="preserve"> könyvtár segítségével generáltunk </w:t>
      </w:r>
      <w:proofErr w:type="spellStart"/>
      <w:r w:rsidRPr="0037267F">
        <w:t>seed</w:t>
      </w:r>
      <w:proofErr w:type="spellEnd"/>
      <w:r w:rsidRPr="0037267F">
        <w:t xml:space="preserve"> adatokat.</w:t>
      </w:r>
    </w:p>
    <w:p w14:paraId="448D0FEE" w14:textId="77777777" w:rsidR="0037267F" w:rsidRPr="0037267F" w:rsidRDefault="0037267F" w:rsidP="00D90FF0">
      <w:pPr>
        <w:spacing w:after="120"/>
      </w:pPr>
    </w:p>
    <w:p w14:paraId="72A90622" w14:textId="27354A68" w:rsidR="0037267F" w:rsidRPr="0037267F" w:rsidRDefault="0037267F" w:rsidP="00D90FF0">
      <w:pPr>
        <w:pStyle w:val="Listaszerbekezds"/>
        <w:numPr>
          <w:ilvl w:val="0"/>
          <w:numId w:val="28"/>
        </w:numPr>
        <w:spacing w:after="120"/>
        <w:ind w:left="714" w:hanging="357"/>
      </w:pPr>
      <w:proofErr w:type="spellStart"/>
      <w:r w:rsidRPr="0037267F">
        <w:lastRenderedPageBreak/>
        <w:t>QRcode</w:t>
      </w:r>
      <w:proofErr w:type="spellEnd"/>
      <w:r w:rsidRPr="0037267F">
        <w:t xml:space="preserve"> generálás: A kuponok QR-kódjainak a generálásához a </w:t>
      </w:r>
      <w:proofErr w:type="spellStart"/>
      <w:r w:rsidRPr="0037267F">
        <w:t>qrcode.react</w:t>
      </w:r>
      <w:proofErr w:type="spellEnd"/>
      <w:r w:rsidRPr="0037267F">
        <w:t xml:space="preserve"> könyvtárt alkalmaztuk.</w:t>
      </w:r>
    </w:p>
    <w:p w14:paraId="595D3D09" w14:textId="77777777" w:rsidR="0037267F" w:rsidRPr="0037267F" w:rsidRDefault="0037267F" w:rsidP="00D90FF0">
      <w:pPr>
        <w:spacing w:after="120"/>
      </w:pPr>
    </w:p>
    <w:p w14:paraId="304F5D59" w14:textId="3E3E5968" w:rsidR="0037267F" w:rsidRPr="0037267F" w:rsidRDefault="0037267F" w:rsidP="00D90FF0">
      <w:pPr>
        <w:pStyle w:val="Listaszerbekezds"/>
        <w:numPr>
          <w:ilvl w:val="0"/>
          <w:numId w:val="28"/>
        </w:numPr>
        <w:spacing w:after="120"/>
      </w:pPr>
      <w:r w:rsidRPr="0037267F">
        <w:t xml:space="preserve">Térkép: Az interaktív térképhez a </w:t>
      </w:r>
      <w:proofErr w:type="spellStart"/>
      <w:r w:rsidRPr="0037267F">
        <w:t>react-leaflet</w:t>
      </w:r>
      <w:proofErr w:type="spellEnd"/>
      <w:r w:rsidRPr="0037267F">
        <w:t xml:space="preserve"> könyvtárat integráltuk a projektünkbe.</w:t>
      </w:r>
    </w:p>
    <w:p w14:paraId="6FBCF87E" w14:textId="77777777" w:rsidR="0037267F" w:rsidRDefault="0037267F" w:rsidP="008C0570"/>
    <w:p w14:paraId="6FFB4730" w14:textId="0F135FE4" w:rsidR="0037267F" w:rsidRDefault="0037267F" w:rsidP="008C0570">
      <w:pPr>
        <w:pStyle w:val="Cmsor2"/>
      </w:pPr>
      <w:bookmarkStart w:id="120" w:name="_Toc193971876"/>
      <w:r>
        <w:t>Felhasználói felület és design</w:t>
      </w:r>
      <w:bookmarkEnd w:id="120"/>
    </w:p>
    <w:p w14:paraId="1561211E" w14:textId="77777777" w:rsidR="00C227A7" w:rsidRPr="00C227A7" w:rsidRDefault="00C227A7" w:rsidP="00340A8C">
      <w:pPr>
        <w:pStyle w:val="Cmsor3"/>
        <w:numPr>
          <w:ilvl w:val="0"/>
          <w:numId w:val="0"/>
        </w:numPr>
        <w:ind w:left="1276" w:hanging="1276"/>
      </w:pPr>
    </w:p>
    <w:p w14:paraId="15E6E8DD" w14:textId="77777777" w:rsidR="0037267F" w:rsidRPr="0037267F" w:rsidRDefault="0037267F" w:rsidP="00D90FF0">
      <w:pPr>
        <w:spacing w:after="120"/>
      </w:pPr>
      <w:r w:rsidRPr="0037267F">
        <w:t>A weboldal felhasználói felületének kialakítása során több design és frontend technológiát használtunk:</w:t>
      </w:r>
    </w:p>
    <w:p w14:paraId="56801377" w14:textId="77777777" w:rsidR="0037267F" w:rsidRPr="0037267F" w:rsidRDefault="0037267F" w:rsidP="00D90FF0">
      <w:pPr>
        <w:spacing w:after="120"/>
      </w:pPr>
    </w:p>
    <w:p w14:paraId="0A77AA61" w14:textId="77777777" w:rsidR="0037267F" w:rsidRPr="0037267F" w:rsidRDefault="0037267F" w:rsidP="00D90FF0">
      <w:pPr>
        <w:pStyle w:val="Listaszerbekezds"/>
        <w:numPr>
          <w:ilvl w:val="0"/>
          <w:numId w:val="27"/>
        </w:numPr>
        <w:spacing w:after="120"/>
      </w:pPr>
      <w:proofErr w:type="spellStart"/>
      <w:r w:rsidRPr="0037267F">
        <w:t>Material</w:t>
      </w:r>
      <w:proofErr w:type="spellEnd"/>
      <w:r w:rsidRPr="0037267F">
        <w:t xml:space="preserve">-UI 6.3 (95%): A komponensalapú kialakítás és az egységes vizuális megjelenés érdekében minden UI-elemet </w:t>
      </w:r>
      <w:proofErr w:type="spellStart"/>
      <w:r w:rsidRPr="0037267F">
        <w:t>Material</w:t>
      </w:r>
      <w:proofErr w:type="spellEnd"/>
      <w:r w:rsidRPr="0037267F">
        <w:t>-UI komponensekkel valósítottunk meg.</w:t>
      </w:r>
    </w:p>
    <w:p w14:paraId="2BCFFF2A" w14:textId="77777777" w:rsidR="0037267F" w:rsidRPr="0037267F" w:rsidRDefault="0037267F" w:rsidP="00D90FF0">
      <w:pPr>
        <w:spacing w:after="120"/>
      </w:pPr>
    </w:p>
    <w:p w14:paraId="7E6020E6" w14:textId="66B25DBC" w:rsidR="0037267F" w:rsidRDefault="0037267F" w:rsidP="00D90FF0">
      <w:pPr>
        <w:pStyle w:val="Listaszerbekezds"/>
        <w:numPr>
          <w:ilvl w:val="0"/>
          <w:numId w:val="27"/>
        </w:numPr>
        <w:spacing w:after="120"/>
      </w:pPr>
      <w:proofErr w:type="spellStart"/>
      <w:r w:rsidRPr="0037267F">
        <w:t>Bootstrap</w:t>
      </w:r>
      <w:proofErr w:type="spellEnd"/>
      <w:r w:rsidRPr="0037267F">
        <w:t xml:space="preserve"> 5.3 (5%): Csak néhány oldalon, a </w:t>
      </w:r>
      <w:proofErr w:type="spellStart"/>
      <w:r w:rsidRPr="0037267F">
        <w:t>page.tsx</w:t>
      </w:r>
      <w:proofErr w:type="spellEnd"/>
      <w:r w:rsidRPr="0037267F">
        <w:t xml:space="preserve"> fájlokban alkalmaztunk </w:t>
      </w:r>
      <w:proofErr w:type="spellStart"/>
      <w:r w:rsidRPr="0037267F">
        <w:t>Bootstrap</w:t>
      </w:r>
      <w:proofErr w:type="spellEnd"/>
      <w:r w:rsidRPr="0037267F">
        <w:t xml:space="preserve"> megoldásokat.</w:t>
      </w:r>
    </w:p>
    <w:p w14:paraId="190205DE" w14:textId="77777777" w:rsidR="00C227A7" w:rsidRPr="0037267F" w:rsidRDefault="00C227A7" w:rsidP="00D90FF0">
      <w:pPr>
        <w:spacing w:after="120"/>
      </w:pPr>
    </w:p>
    <w:p w14:paraId="16C3EF78" w14:textId="0C83C9BE" w:rsidR="0037267F" w:rsidRDefault="0037267F" w:rsidP="00D90FF0">
      <w:pPr>
        <w:pStyle w:val="Listaszerbekezds"/>
        <w:numPr>
          <w:ilvl w:val="0"/>
          <w:numId w:val="27"/>
        </w:numPr>
        <w:spacing w:after="120"/>
      </w:pPr>
      <w:proofErr w:type="spellStart"/>
      <w:r w:rsidRPr="0037267F">
        <w:t>Figma</w:t>
      </w:r>
      <w:proofErr w:type="spellEnd"/>
      <w:r w:rsidRPr="0037267F">
        <w:t xml:space="preserve">: A weboldal teljes vizuális tervezését a </w:t>
      </w:r>
      <w:proofErr w:type="spellStart"/>
      <w:r w:rsidRPr="0037267F">
        <w:t>Figma</w:t>
      </w:r>
      <w:proofErr w:type="spellEnd"/>
      <w:r w:rsidRPr="0037267F">
        <w:t xml:space="preserve"> segítségével készítettük el.</w:t>
      </w:r>
    </w:p>
    <w:p w14:paraId="6155DC7C" w14:textId="77777777" w:rsidR="00C227A7" w:rsidRPr="0037267F" w:rsidRDefault="00C227A7" w:rsidP="00D90FF0">
      <w:pPr>
        <w:spacing w:after="120"/>
      </w:pPr>
    </w:p>
    <w:p w14:paraId="163E33F2" w14:textId="75C6799A" w:rsidR="0037267F" w:rsidRPr="00306C52" w:rsidRDefault="0037267F" w:rsidP="00D90FF0">
      <w:pPr>
        <w:pStyle w:val="Listaszerbekezds"/>
        <w:numPr>
          <w:ilvl w:val="0"/>
          <w:numId w:val="27"/>
        </w:numPr>
        <w:spacing w:after="120"/>
        <w:rPr>
          <w:b/>
        </w:rPr>
      </w:pPr>
      <w:bookmarkStart w:id="121" w:name="_Toc193911702"/>
      <w:r w:rsidRPr="00B8680C">
        <w:t xml:space="preserve">Adobe Photoshop és </w:t>
      </w:r>
      <w:proofErr w:type="spellStart"/>
      <w:r w:rsidRPr="00B8680C">
        <w:t>Canva</w:t>
      </w:r>
      <w:proofErr w:type="spellEnd"/>
      <w:r w:rsidRPr="00B8680C">
        <w:t xml:space="preserve">: A logó és névjegykártya elkészítésére az Adobe </w:t>
      </w:r>
      <w:proofErr w:type="spellStart"/>
      <w:r w:rsidRPr="00B8680C">
        <w:t>Creative</w:t>
      </w:r>
      <w:proofErr w:type="spellEnd"/>
      <w:r w:rsidRPr="00B8680C">
        <w:t xml:space="preserve"> </w:t>
      </w:r>
      <w:proofErr w:type="spellStart"/>
      <w:r w:rsidRPr="00B8680C">
        <w:t>Cloud</w:t>
      </w:r>
      <w:proofErr w:type="spellEnd"/>
      <w:r w:rsidRPr="00B8680C">
        <w:t xml:space="preserve">-ban elérhető Photoshopot és a </w:t>
      </w:r>
      <w:proofErr w:type="spellStart"/>
      <w:r w:rsidRPr="00B8680C">
        <w:t>Canvát</w:t>
      </w:r>
      <w:proofErr w:type="spellEnd"/>
      <w:r w:rsidRPr="00B8680C">
        <w:t xml:space="preserve"> használtuk.</w:t>
      </w:r>
      <w:bookmarkEnd w:id="121"/>
    </w:p>
    <w:p w14:paraId="40D421DB" w14:textId="77777777" w:rsidR="00306C52" w:rsidRDefault="00306C52">
      <w:pPr>
        <w:widowControl/>
        <w:suppressAutoHyphens w:val="0"/>
        <w:spacing w:before="0" w:after="0" w:line="240" w:lineRule="auto"/>
        <w:jc w:val="left"/>
        <w:rPr>
          <w:rFonts w:ascii="Arial" w:hAnsi="Arial"/>
          <w:b/>
          <w:bCs/>
          <w:sz w:val="32"/>
          <w:szCs w:val="32"/>
        </w:rPr>
      </w:pPr>
      <w:r>
        <w:br w:type="page"/>
      </w:r>
    </w:p>
    <w:p w14:paraId="3143661A" w14:textId="057B51C0" w:rsidR="00306C52" w:rsidRPr="00306C52" w:rsidRDefault="009D344A" w:rsidP="00306C52">
      <w:pPr>
        <w:pStyle w:val="Cmsor2"/>
      </w:pPr>
      <w:r>
        <w:lastRenderedPageBreak/>
        <w:t>Fejlesztői környezet</w:t>
      </w:r>
    </w:p>
    <w:p w14:paraId="1DE42CFA" w14:textId="555AFCE9" w:rsidR="003462B0" w:rsidRDefault="009310CF" w:rsidP="00D90FF0">
      <w:pPr>
        <w:pStyle w:val="Szvegtrzs"/>
        <w:spacing w:line="360" w:lineRule="auto"/>
      </w:pPr>
      <w:r>
        <w:br/>
        <w:t>Választásunk azért esett erre</w:t>
      </w:r>
      <w:r w:rsidR="00306C52">
        <w:t>,</w:t>
      </w:r>
      <w:r w:rsidR="00EB57B6">
        <w:t xml:space="preserve"> Visual </w:t>
      </w:r>
      <w:proofErr w:type="spellStart"/>
      <w:r w:rsidR="00EB57B6">
        <w:t>Studio</w:t>
      </w:r>
      <w:proofErr w:type="spellEnd"/>
      <w:r w:rsidR="00EB57B6">
        <w:t xml:space="preserve"> </w:t>
      </w:r>
      <w:proofErr w:type="spellStart"/>
      <w:r w:rsidR="00EB57B6">
        <w:t>Code-ra</w:t>
      </w:r>
      <w:proofErr w:type="spellEnd"/>
      <w:r>
        <w:t xml:space="preserve"> mer</w:t>
      </w:r>
      <w:r w:rsidR="00BB02EB">
        <w:t>t a tanulmányaink során temérdek alkalommal használtuk, már-már otthonosan mozgunk benne</w:t>
      </w:r>
      <w:r w:rsidR="00DB46CB">
        <w:t>. Felépítése átlátható, minden kézre áll és sok bővítmény áll rendelkezésre</w:t>
      </w:r>
      <w:r w:rsidR="001005A5">
        <w:t>,</w:t>
      </w:r>
      <w:r w:rsidR="00DB46CB">
        <w:t xml:space="preserve"> ami hasznos, meggyorsítja a munkavégzést. </w:t>
      </w:r>
    </w:p>
    <w:p w14:paraId="480D802E" w14:textId="11427C97" w:rsidR="003D0B87" w:rsidRDefault="003D0B87" w:rsidP="008C0570">
      <w:pPr>
        <w:pStyle w:val="Szvegtrzs"/>
      </w:pPr>
    </w:p>
    <w:p w14:paraId="75109B6E" w14:textId="39AF6891" w:rsidR="003D0B87" w:rsidRDefault="003D0B87" w:rsidP="008C0570">
      <w:pPr>
        <w:pStyle w:val="Cmsor2"/>
      </w:pPr>
      <w:bookmarkStart w:id="122" w:name="_Toc193971878"/>
      <w:r>
        <w:t>Next.js</w:t>
      </w:r>
      <w:bookmarkEnd w:id="122"/>
    </w:p>
    <w:p w14:paraId="78333816" w14:textId="5ED2C659" w:rsidR="005F4CA0" w:rsidRDefault="00B4010C" w:rsidP="00D90FF0">
      <w:pPr>
        <w:spacing w:after="120"/>
      </w:pPr>
      <w:bookmarkStart w:id="123" w:name="_Toc191652403"/>
      <w:bookmarkStart w:id="124" w:name="_Toc191665506"/>
      <w:bookmarkStart w:id="125" w:name="_Toc191667858"/>
      <w:bookmarkStart w:id="126" w:name="_Toc192966169"/>
      <w:bookmarkStart w:id="127" w:name="_Toc193911706"/>
      <w:r w:rsidRPr="00B4010C">
        <w:t xml:space="preserve">Ez egy korszerű keretrendszer </w:t>
      </w:r>
      <w:proofErr w:type="spellStart"/>
      <w:r w:rsidRPr="00B4010C">
        <w:t>React</w:t>
      </w:r>
      <w:proofErr w:type="spellEnd"/>
      <w:r w:rsidRPr="00B4010C">
        <w:t xml:space="preserve"> alkalmazásokhoz. </w:t>
      </w:r>
      <w:r w:rsidR="000B1AFF">
        <w:t>C</w:t>
      </w:r>
      <w:r>
        <w:t xml:space="preserve">élja, hogy egyszerűsítse a bonyolult </w:t>
      </w:r>
      <w:proofErr w:type="spellStart"/>
      <w:r>
        <w:t>React</w:t>
      </w:r>
      <w:proofErr w:type="spellEnd"/>
      <w:r>
        <w:t xml:space="preserve"> alkalmazások fejlesztését és egysége</w:t>
      </w:r>
      <w:r w:rsidR="000B1AFF">
        <w:t>s</w:t>
      </w:r>
      <w:r>
        <w:t xml:space="preserve"> módot biztosítson funkciókban gazdag és teljesítményoptimalizált webalkalmazások megalkotásához.</w:t>
      </w:r>
    </w:p>
    <w:p w14:paraId="6ABA9F39" w14:textId="37BC9791" w:rsidR="00B813E5" w:rsidRDefault="00B4010C" w:rsidP="00D90FF0">
      <w:pPr>
        <w:spacing w:after="120"/>
        <w:rPr>
          <w:b/>
          <w:bCs/>
        </w:rPr>
      </w:pPr>
      <w:r>
        <w:t xml:space="preserve"> </w:t>
      </w:r>
      <w:r>
        <w:br/>
      </w:r>
      <w:r w:rsidR="00B813E5" w:rsidRPr="00572FC8">
        <w:rPr>
          <w:b/>
        </w:rPr>
        <w:t>Server-</w:t>
      </w:r>
      <w:proofErr w:type="spellStart"/>
      <w:r w:rsidR="00B813E5" w:rsidRPr="00572FC8">
        <w:rPr>
          <w:b/>
        </w:rPr>
        <w:t>side</w:t>
      </w:r>
      <w:proofErr w:type="spellEnd"/>
      <w:r w:rsidR="00B813E5" w:rsidRPr="00572FC8">
        <w:rPr>
          <w:b/>
        </w:rPr>
        <w:t xml:space="preserve"> </w:t>
      </w:r>
      <w:proofErr w:type="spellStart"/>
      <w:r w:rsidR="00B813E5" w:rsidRPr="00572FC8">
        <w:rPr>
          <w:b/>
        </w:rPr>
        <w:t>Rendering</w:t>
      </w:r>
      <w:proofErr w:type="spellEnd"/>
      <w:r w:rsidR="00B813E5">
        <w:t xml:space="preserve"> </w:t>
      </w:r>
      <w:r>
        <w:t xml:space="preserve">a next.js lehetővé teszi a </w:t>
      </w:r>
      <w:proofErr w:type="spellStart"/>
      <w:r w:rsidR="005F4CA0">
        <w:t>R</w:t>
      </w:r>
      <w:r>
        <w:t>eact</w:t>
      </w:r>
      <w:proofErr w:type="spellEnd"/>
      <w:r>
        <w:t xml:space="preserve"> komponensek szerveroldali </w:t>
      </w:r>
      <w:proofErr w:type="spellStart"/>
      <w:r>
        <w:t>renderelését</w:t>
      </w:r>
      <w:proofErr w:type="spellEnd"/>
      <w:r>
        <w:t>, ez lehetővé teszi az alkalmazások/weboldalak gyorsabb betöltését és javítja a keresőoptimalizálást</w:t>
      </w:r>
      <w:r w:rsidR="00B813E5">
        <w:t>, teljesítményt</w:t>
      </w:r>
      <w:r>
        <w:t xml:space="preserve">. </w:t>
      </w:r>
      <w:bookmarkEnd w:id="123"/>
      <w:bookmarkEnd w:id="124"/>
      <w:bookmarkEnd w:id="125"/>
      <w:bookmarkEnd w:id="126"/>
      <w:bookmarkEnd w:id="127"/>
    </w:p>
    <w:p w14:paraId="3C6546EA" w14:textId="77777777" w:rsidR="00B813E5" w:rsidRDefault="00B813E5" w:rsidP="00D90FF0">
      <w:pPr>
        <w:pStyle w:val="Szvegtrzs"/>
        <w:spacing w:line="360" w:lineRule="auto"/>
      </w:pPr>
    </w:p>
    <w:p w14:paraId="356DFCEE" w14:textId="40C92DB3" w:rsidR="0024374A" w:rsidRDefault="00B813E5" w:rsidP="00D90FF0">
      <w:pPr>
        <w:pStyle w:val="Szvegtrzs"/>
        <w:spacing w:line="360" w:lineRule="auto"/>
      </w:pPr>
      <w:proofErr w:type="spellStart"/>
      <w:r w:rsidRPr="00B813E5">
        <w:rPr>
          <w:b/>
          <w:bCs/>
        </w:rPr>
        <w:t>Static</w:t>
      </w:r>
      <w:proofErr w:type="spellEnd"/>
      <w:r w:rsidRPr="00B813E5">
        <w:rPr>
          <w:b/>
          <w:bCs/>
        </w:rPr>
        <w:t xml:space="preserve"> Site </w:t>
      </w:r>
      <w:proofErr w:type="spellStart"/>
      <w:r w:rsidRPr="00B813E5">
        <w:rPr>
          <w:b/>
          <w:bCs/>
        </w:rPr>
        <w:t>Generation</w:t>
      </w:r>
      <w:proofErr w:type="spellEnd"/>
      <w:r>
        <w:rPr>
          <w:b/>
          <w:bCs/>
        </w:rPr>
        <w:t xml:space="preserve"> </w:t>
      </w:r>
      <w:r>
        <w:t xml:space="preserve">a next.js segítségével a fejlesztők statikus webhelyeket is generálhatnak </w:t>
      </w:r>
      <w:proofErr w:type="spellStart"/>
      <w:r w:rsidR="005F4CA0">
        <w:t>R</w:t>
      </w:r>
      <w:r>
        <w:t>eact</w:t>
      </w:r>
      <w:proofErr w:type="spellEnd"/>
      <w:r>
        <w:t xml:space="preserve"> komponensekből. Különösen hasznos olyan helyeken, ahol a tartalom nem változik gyakran, lehetővé téve a villámgyors oldalbetöltési időt és javítja a keresőmotor </w:t>
      </w:r>
      <w:proofErr w:type="spellStart"/>
      <w:r>
        <w:t>optimalizáltságát</w:t>
      </w:r>
      <w:proofErr w:type="spellEnd"/>
      <w:r w:rsidR="0024374A">
        <w:t>.</w:t>
      </w:r>
    </w:p>
    <w:p w14:paraId="0EBD458E" w14:textId="503C53F7" w:rsidR="00C322DA" w:rsidRDefault="00B813E5" w:rsidP="00D90FF0">
      <w:pPr>
        <w:pStyle w:val="Szvegtrzs"/>
        <w:spacing w:line="360" w:lineRule="auto"/>
      </w:pPr>
      <w:r>
        <w:br/>
      </w:r>
      <w:r w:rsidR="00B568F5">
        <w:t>Next.js erős funkciókészletet kínál, ezek a webfejlesztéssel kapcsolatos gyakori kihívásokra adnak megoldást. Például: a fentebb is említett teljesítmény optimalizálás, skálázhatóságot. Egyszerűsíti a bonyolult alkalmazások építésének</w:t>
      </w:r>
      <w:r w:rsidR="0024374A">
        <w:t xml:space="preserve"> </w:t>
      </w:r>
      <w:r w:rsidR="00B568F5">
        <w:t>folyamatát.</w:t>
      </w:r>
      <w:r w:rsidR="00C322DA">
        <w:t xml:space="preserve"> </w:t>
      </w:r>
    </w:p>
    <w:p w14:paraId="2C742559" w14:textId="77777777" w:rsidR="0024374A" w:rsidRDefault="0024374A" w:rsidP="00D90FF0">
      <w:pPr>
        <w:pStyle w:val="Szvegtrzs"/>
        <w:spacing w:line="360" w:lineRule="auto"/>
      </w:pPr>
    </w:p>
    <w:p w14:paraId="2E7967E7" w14:textId="2F8A77AA" w:rsidR="005F4CA0" w:rsidRPr="0079301C" w:rsidRDefault="009310CF" w:rsidP="0079301C">
      <w:pPr>
        <w:pStyle w:val="Szvegtrzs"/>
        <w:spacing w:line="360" w:lineRule="auto"/>
      </w:pPr>
      <w:r>
        <w:t>Választásunk azért esett erre</w:t>
      </w:r>
      <w:r w:rsidR="005F4CA0">
        <w:t>,</w:t>
      </w:r>
      <w:r>
        <w:t xml:space="preserve"> mert</w:t>
      </w:r>
      <w:r w:rsidR="007736DC">
        <w:t xml:space="preserve"> számos jó és egyszerűen használható módot kínál egy látványos és praktikus oldalak tervezésére. </w:t>
      </w:r>
      <w:r w:rsidR="00350021">
        <w:t xml:space="preserve">Az sem utolsó szempont, hogy a </w:t>
      </w:r>
      <w:proofErr w:type="spellStart"/>
      <w:r w:rsidR="00350021">
        <w:t>React-al</w:t>
      </w:r>
      <w:proofErr w:type="spellEnd"/>
      <w:r w:rsidR="00350021">
        <w:t xml:space="preserve"> jól együttműködik és nálunk az is megtalálható.</w:t>
      </w:r>
    </w:p>
    <w:p w14:paraId="0ED4B325" w14:textId="5B0A1FF9" w:rsidR="00B95474" w:rsidRDefault="00053AF5" w:rsidP="008C0570">
      <w:pPr>
        <w:pStyle w:val="Cmsor2"/>
      </w:pPr>
      <w:bookmarkStart w:id="128" w:name="_Toc193971879"/>
      <w:proofErr w:type="spellStart"/>
      <w:r>
        <w:lastRenderedPageBreak/>
        <w:t>React</w:t>
      </w:r>
      <w:bookmarkEnd w:id="128"/>
      <w:proofErr w:type="spellEnd"/>
    </w:p>
    <w:p w14:paraId="12B2A4D4" w14:textId="78C42FFE" w:rsidR="006213AD" w:rsidRPr="00315FF9" w:rsidRDefault="003D416C" w:rsidP="00D90FF0">
      <w:pPr>
        <w:spacing w:after="120"/>
        <w:rPr>
          <w:b/>
          <w:bCs/>
        </w:rPr>
      </w:pPr>
      <w:bookmarkStart w:id="129" w:name="_Toc191652405"/>
      <w:bookmarkStart w:id="130" w:name="_Toc191665508"/>
      <w:bookmarkStart w:id="131" w:name="_Toc191667860"/>
      <w:bookmarkStart w:id="132" w:name="_Toc192966171"/>
      <w:bookmarkStart w:id="133" w:name="_Toc193911708"/>
      <w:r w:rsidRPr="00315FF9">
        <w:t>Egy rugalmas JavaScript könyvtár, felhasználói felületek készítéséhez. Lehetővé teszi a felhasználói felületek összeállítását kódrészletek</w:t>
      </w:r>
      <w:r w:rsidR="00315FF9" w:rsidRPr="00315FF9">
        <w:t>ből</w:t>
      </w:r>
      <w:r w:rsidRPr="00315FF9">
        <w:t xml:space="preserve">, komponensekből. Ezek segítségével mondjuk meg a </w:t>
      </w:r>
      <w:proofErr w:type="spellStart"/>
      <w:r w:rsidRPr="00315FF9">
        <w:t>Reactnak</w:t>
      </w:r>
      <w:proofErr w:type="spellEnd"/>
      <w:r w:rsidRPr="00315FF9">
        <w:t xml:space="preserve">, hogy mit szeretnénk látni a képernyőn. Ha az adatunk megváltozik, az hatékonyan frissíti és </w:t>
      </w:r>
      <w:proofErr w:type="spellStart"/>
      <w:r w:rsidRPr="00315FF9">
        <w:t>újrarendereli</w:t>
      </w:r>
      <w:proofErr w:type="spellEnd"/>
      <w:r w:rsidRPr="00315FF9">
        <w:t xml:space="preserve"> a komponensünket. Ezek a komponensek paramétereket fogadnak</w:t>
      </w:r>
      <w:r w:rsidR="00315FF9" w:rsidRPr="00315FF9">
        <w:t xml:space="preserve"> és egy nézethierarchiát adnak vissza a </w:t>
      </w:r>
      <w:proofErr w:type="spellStart"/>
      <w:r w:rsidR="00315FF9" w:rsidRPr="00315FF9">
        <w:t>render</w:t>
      </w:r>
      <w:proofErr w:type="spellEnd"/>
      <w:r w:rsidR="00315FF9" w:rsidRPr="00315FF9">
        <w:t xml:space="preserve"> metóduson keresztül. Ez a metódus egy leírását adja vissza annak, amit a képernyőn szeretnénk látni. </w:t>
      </w:r>
      <w:proofErr w:type="spellStart"/>
      <w:r w:rsidR="00315FF9" w:rsidRPr="00315FF9">
        <w:t>React</w:t>
      </w:r>
      <w:proofErr w:type="spellEnd"/>
      <w:r w:rsidR="00315FF9" w:rsidRPr="00315FF9">
        <w:t xml:space="preserve"> fogja a leírást és megjeleníti az eredményt. Pontosabban a </w:t>
      </w:r>
      <w:proofErr w:type="spellStart"/>
      <w:r w:rsidR="00315FF9" w:rsidRPr="00315FF9">
        <w:t>render</w:t>
      </w:r>
      <w:proofErr w:type="spellEnd"/>
      <w:r w:rsidR="00315FF9" w:rsidRPr="00315FF9">
        <w:t xml:space="preserve"> metódus egy </w:t>
      </w:r>
      <w:proofErr w:type="spellStart"/>
      <w:r w:rsidR="00315FF9" w:rsidRPr="00315FF9">
        <w:t>React</w:t>
      </w:r>
      <w:proofErr w:type="spellEnd"/>
      <w:r w:rsidR="00315FF9" w:rsidRPr="00315FF9">
        <w:t xml:space="preserve"> elemet ad vissza, ami egy „könnyűsúlyú” leírása annak, amit valójában </w:t>
      </w:r>
      <w:proofErr w:type="spellStart"/>
      <w:r w:rsidR="00315FF9" w:rsidRPr="00315FF9">
        <w:t>renderelni</w:t>
      </w:r>
      <w:proofErr w:type="spellEnd"/>
      <w:r w:rsidR="00315FF9" w:rsidRPr="00315FF9">
        <w:t xml:space="preserve"> kell.</w:t>
      </w:r>
      <w:bookmarkEnd w:id="129"/>
      <w:bookmarkEnd w:id="130"/>
      <w:bookmarkEnd w:id="131"/>
      <w:bookmarkEnd w:id="132"/>
      <w:bookmarkEnd w:id="133"/>
    </w:p>
    <w:p w14:paraId="46C43426" w14:textId="77777777" w:rsidR="00315FF9" w:rsidRPr="00315FF9" w:rsidRDefault="00315FF9" w:rsidP="00D90FF0">
      <w:pPr>
        <w:pStyle w:val="Szvegtrzs"/>
        <w:spacing w:line="360" w:lineRule="auto"/>
      </w:pPr>
    </w:p>
    <w:p w14:paraId="7D87E4EB" w14:textId="7708A4EA" w:rsidR="00315FF9" w:rsidRPr="00315FF9" w:rsidRDefault="00315FF9" w:rsidP="00D90FF0">
      <w:pPr>
        <w:pStyle w:val="Szvegtrzs"/>
        <w:spacing w:line="360" w:lineRule="auto"/>
      </w:pPr>
      <w:r w:rsidRPr="00315FF9">
        <w:t>Legtöbb</w:t>
      </w:r>
      <w:r>
        <w:t xml:space="preserve"> fejlesztő, akik ebben a közegben dolgoznak egy speciális szintaxist használ</w:t>
      </w:r>
      <w:r w:rsidR="009310CF">
        <w:t>nak</w:t>
      </w:r>
      <w:r>
        <w:t xml:space="preserve"> név szerint: </w:t>
      </w:r>
      <w:r w:rsidRPr="00315FF9">
        <w:rPr>
          <w:b/>
          <w:bCs/>
        </w:rPr>
        <w:t>JSX</w:t>
      </w:r>
      <w:r>
        <w:rPr>
          <w:b/>
          <w:bCs/>
        </w:rPr>
        <w:t xml:space="preserve">. </w:t>
      </w:r>
      <w:r>
        <w:t>Ez könnyebbé teszi a struktúrák írását. Emellett rendelkezik a JavaScript minden erejével, bármilyen kifejezést tehet</w:t>
      </w:r>
      <w:r w:rsidR="009310CF">
        <w:t>ünk kapcsos zárójelek közé</w:t>
      </w:r>
      <w:r>
        <w:t xml:space="preserve"> </w:t>
      </w:r>
      <w:r w:rsidR="009310CF">
        <w:t xml:space="preserve">az előbb említett programozási nyelvből. Minden </w:t>
      </w:r>
      <w:proofErr w:type="spellStart"/>
      <w:r w:rsidR="009310CF">
        <w:t>React</w:t>
      </w:r>
      <w:proofErr w:type="spellEnd"/>
      <w:r w:rsidR="009310CF">
        <w:t xml:space="preserve"> elem egy JavaScript objektum, amit változókban tárolhatunk, vagy körbe küldhetünk a programban. Minden komponens elzártan és függetlenük operálhat, komplex felhasználói felületet létrehozva számunkra. </w:t>
      </w:r>
    </w:p>
    <w:p w14:paraId="4917B2D9" w14:textId="17ACCC6D" w:rsidR="00A13667" w:rsidRDefault="009310CF" w:rsidP="00D90FF0">
      <w:pPr>
        <w:pStyle w:val="Szvegtrzs"/>
        <w:spacing w:line="360" w:lineRule="auto"/>
      </w:pPr>
      <w:r>
        <w:br/>
        <w:t>Választásunk azért esett erre</w:t>
      </w:r>
      <w:r w:rsidR="005F4CA0">
        <w:t>,</w:t>
      </w:r>
      <w:r>
        <w:t xml:space="preserve"> mert</w:t>
      </w:r>
      <w:r w:rsidR="00350021">
        <w:t xml:space="preserve"> </w:t>
      </w:r>
      <w:r w:rsidR="000D444E">
        <w:t>sok forrás segíti a weboldalunk felépítést, átlátható, könnyedén böngészhetünk megannyi minta között. Ötletet ad, motivál, hogy egy egyedi és jól kinéző oldalt kerüljön ki a kezeink közül.</w:t>
      </w:r>
    </w:p>
    <w:p w14:paraId="37B6FC67" w14:textId="77777777" w:rsidR="00A13667" w:rsidRDefault="00A13667" w:rsidP="008C0570">
      <w:pPr>
        <w:pStyle w:val="Szvegtrzs"/>
      </w:pPr>
    </w:p>
    <w:p w14:paraId="669A07E7" w14:textId="77777777" w:rsidR="005F4CA0" w:rsidRDefault="005F4CA0">
      <w:pPr>
        <w:widowControl/>
        <w:suppressAutoHyphens w:val="0"/>
        <w:spacing w:before="0" w:after="0" w:line="240" w:lineRule="auto"/>
        <w:jc w:val="left"/>
        <w:rPr>
          <w:rFonts w:ascii="Arial" w:hAnsi="Arial"/>
          <w:b/>
          <w:bCs/>
          <w:sz w:val="32"/>
          <w:szCs w:val="32"/>
        </w:rPr>
      </w:pPr>
      <w:r>
        <w:br w:type="page"/>
      </w:r>
    </w:p>
    <w:p w14:paraId="0F00E530" w14:textId="187F4C2D" w:rsidR="00A13667" w:rsidRDefault="00A13667" w:rsidP="008C0570">
      <w:pPr>
        <w:pStyle w:val="Cmsor2"/>
      </w:pPr>
      <w:bookmarkStart w:id="134" w:name="_Toc193971880"/>
      <w:proofErr w:type="spellStart"/>
      <w:r>
        <w:lastRenderedPageBreak/>
        <w:t>Prisma</w:t>
      </w:r>
      <w:bookmarkEnd w:id="134"/>
      <w:proofErr w:type="spellEnd"/>
    </w:p>
    <w:p w14:paraId="4156FB3C" w14:textId="5839B70D" w:rsidR="00A13667" w:rsidRPr="00546734" w:rsidRDefault="00197A93" w:rsidP="00D90FF0">
      <w:pPr>
        <w:spacing w:after="120"/>
        <w:rPr>
          <w:b/>
          <w:bCs/>
        </w:rPr>
      </w:pPr>
      <w:bookmarkStart w:id="135" w:name="_Toc191665510"/>
      <w:bookmarkStart w:id="136" w:name="_Toc191667862"/>
      <w:bookmarkStart w:id="137" w:name="_Toc192966173"/>
      <w:bookmarkStart w:id="138" w:name="_Toc193911710"/>
      <w:r w:rsidRPr="00546734">
        <w:t xml:space="preserve">Egy modern, típusbiztos eszköz, elsősorban </w:t>
      </w:r>
      <w:proofErr w:type="spellStart"/>
      <w:r w:rsidRPr="00546734">
        <w:t>TypeScript</w:t>
      </w:r>
      <w:proofErr w:type="spellEnd"/>
      <w:r w:rsidRPr="00546734">
        <w:t xml:space="preserve"> és JavaScript programozási nyelvekhez fejlesztve. Célja, hogy egyszerűbbé és hatékonyabbá tegye az adatbázisokkal történő munkavégzést, miközben csökkenti a „</w:t>
      </w:r>
      <w:proofErr w:type="spellStart"/>
      <w:r w:rsidRPr="00546734">
        <w:t>mauális</w:t>
      </w:r>
      <w:proofErr w:type="spellEnd"/>
      <w:r w:rsidRPr="00546734">
        <w:t xml:space="preserve">” SQL </w:t>
      </w:r>
      <w:r w:rsidR="005F4CA0">
        <w:t>í</w:t>
      </w:r>
      <w:r w:rsidRPr="00546734">
        <w:t>rásának szükségét.</w:t>
      </w:r>
      <w:bookmarkEnd w:id="135"/>
      <w:bookmarkEnd w:id="136"/>
      <w:bookmarkEnd w:id="137"/>
      <w:bookmarkEnd w:id="138"/>
    </w:p>
    <w:p w14:paraId="431D7121" w14:textId="77777777" w:rsidR="00546734" w:rsidRPr="00546734" w:rsidRDefault="00546734" w:rsidP="00D90FF0">
      <w:pPr>
        <w:pStyle w:val="Szvegtrzs"/>
        <w:spacing w:line="360" w:lineRule="auto"/>
      </w:pPr>
    </w:p>
    <w:p w14:paraId="7DFDCFE8" w14:textId="60251840" w:rsidR="00546734" w:rsidRDefault="00546734" w:rsidP="00D90FF0">
      <w:pPr>
        <w:pStyle w:val="Szvegtrzs"/>
        <w:spacing w:line="360" w:lineRule="auto"/>
      </w:pPr>
      <w:r w:rsidRPr="00546734">
        <w:t xml:space="preserve">Bonyolult SQL lekérdezések írása helyett a </w:t>
      </w:r>
      <w:proofErr w:type="spellStart"/>
      <w:r w:rsidRPr="00546734">
        <w:t>Prisma</w:t>
      </w:r>
      <w:proofErr w:type="spellEnd"/>
      <w:r w:rsidRPr="00546734">
        <w:t xml:space="preserve"> segítségével egy API-n keresztül érhetjük el az adatokat.</w:t>
      </w:r>
      <w:r>
        <w:t xml:space="preserve"> Teljes mértékben támogatva van a </w:t>
      </w:r>
      <w:proofErr w:type="spellStart"/>
      <w:r>
        <w:t>TypeScript</w:t>
      </w:r>
      <w:proofErr w:type="spellEnd"/>
      <w:r>
        <w:t xml:space="preserve"> és a JavaScript egyaránt, így az adatbázis integrációk típusazonosak lesznek. Az automatikus migrációk lehetővé teszik az adatbázis sémájának verziókezelését és frissítését anélkül, hogy manuálisan kellene módosítani az adatbázist.</w:t>
      </w:r>
    </w:p>
    <w:p w14:paraId="2CC4E871" w14:textId="77777777" w:rsidR="00546734" w:rsidRDefault="00546734" w:rsidP="00D90FF0">
      <w:pPr>
        <w:pStyle w:val="Szvegtrzs"/>
        <w:spacing w:line="360" w:lineRule="auto"/>
      </w:pPr>
    </w:p>
    <w:p w14:paraId="7356E98A" w14:textId="02873FE1" w:rsidR="00546734" w:rsidRDefault="00546734" w:rsidP="00D90FF0">
      <w:pPr>
        <w:pStyle w:val="Szvegtrzs"/>
        <w:spacing w:line="360" w:lineRule="auto"/>
      </w:pPr>
      <w:proofErr w:type="spellStart"/>
      <w:r>
        <w:t>Prisma</w:t>
      </w:r>
      <w:proofErr w:type="spellEnd"/>
      <w:r>
        <w:t xml:space="preserve"> </w:t>
      </w:r>
      <w:proofErr w:type="spellStart"/>
      <w:r>
        <w:t>Studio</w:t>
      </w:r>
      <w:proofErr w:type="spellEnd"/>
      <w:r>
        <w:t xml:space="preserve"> segítségével vizuálisan, könnyedén böngészhetjük és szerkeszthetjük az adatbázist. Rengeteg népszerű adatbázis modellel működik. Többek között: </w:t>
      </w:r>
      <w:proofErr w:type="spellStart"/>
      <w:r>
        <w:t>MySQL</w:t>
      </w:r>
      <w:proofErr w:type="spellEnd"/>
      <w:r>
        <w:t xml:space="preserve">, </w:t>
      </w:r>
      <w:proofErr w:type="spellStart"/>
      <w:r>
        <w:t>SQLite</w:t>
      </w:r>
      <w:proofErr w:type="spellEnd"/>
      <w:r>
        <w:t xml:space="preserve">, </w:t>
      </w:r>
      <w:proofErr w:type="spellStart"/>
      <w:r>
        <w:t>MongoDB</w:t>
      </w:r>
      <w:proofErr w:type="spellEnd"/>
      <w:r w:rsidR="005F4CA0">
        <w:t>.</w:t>
      </w:r>
    </w:p>
    <w:p w14:paraId="2DC70280" w14:textId="77777777" w:rsidR="00546734" w:rsidRDefault="00546734" w:rsidP="00D90FF0">
      <w:pPr>
        <w:pStyle w:val="Szvegtrzs"/>
        <w:spacing w:line="360" w:lineRule="auto"/>
      </w:pPr>
    </w:p>
    <w:p w14:paraId="267DE831" w14:textId="2AD69458" w:rsidR="00546734" w:rsidRPr="009E1D20" w:rsidRDefault="00546734" w:rsidP="00D90FF0">
      <w:pPr>
        <w:pStyle w:val="Szvegtrzs"/>
        <w:spacing w:line="360" w:lineRule="auto"/>
      </w:pPr>
      <w:r>
        <w:t>Választásunk azért esett erre</w:t>
      </w:r>
      <w:r w:rsidR="0012741B">
        <w:t>,</w:t>
      </w:r>
      <w:r>
        <w:t xml:space="preserve"> mert</w:t>
      </w:r>
      <w:r w:rsidR="008314C8">
        <w:t xml:space="preserve"> a vizuális láthatóság hatalmas mértékben elősegítette számunkra a produktív és precíz, nem utolsó sorban gördülékeny munkavégzést. </w:t>
      </w:r>
    </w:p>
    <w:p w14:paraId="0C6E8754" w14:textId="77777777" w:rsidR="00BB02EB" w:rsidRDefault="00BB02EB" w:rsidP="008C0570">
      <w:pPr>
        <w:pStyle w:val="Szvegtrzs"/>
      </w:pPr>
    </w:p>
    <w:p w14:paraId="1C19480E" w14:textId="77777777" w:rsidR="0012741B" w:rsidRDefault="0012741B">
      <w:pPr>
        <w:widowControl/>
        <w:suppressAutoHyphens w:val="0"/>
        <w:spacing w:before="0" w:after="0" w:line="240" w:lineRule="auto"/>
        <w:jc w:val="left"/>
        <w:rPr>
          <w:rFonts w:ascii="Arial" w:hAnsi="Arial"/>
          <w:b/>
          <w:bCs/>
          <w:sz w:val="32"/>
          <w:szCs w:val="32"/>
        </w:rPr>
      </w:pPr>
      <w:r>
        <w:br w:type="page"/>
      </w:r>
    </w:p>
    <w:p w14:paraId="4BC75F29" w14:textId="0E4C31A5" w:rsidR="0040683C" w:rsidRDefault="0040683C" w:rsidP="008C0570">
      <w:pPr>
        <w:pStyle w:val="Cmsor2"/>
      </w:pPr>
      <w:bookmarkStart w:id="139" w:name="_Toc193971881"/>
      <w:r>
        <w:lastRenderedPageBreak/>
        <w:t>MYSQL</w:t>
      </w:r>
      <w:bookmarkEnd w:id="139"/>
    </w:p>
    <w:p w14:paraId="5F26214C" w14:textId="3E479D1B" w:rsidR="00546734" w:rsidRDefault="00EF03EE" w:rsidP="00D90FF0">
      <w:pPr>
        <w:spacing w:after="120"/>
        <w:rPr>
          <w:b/>
          <w:bCs/>
        </w:rPr>
      </w:pPr>
      <w:bookmarkStart w:id="140" w:name="_Toc191665512"/>
      <w:bookmarkStart w:id="141" w:name="_Toc191667864"/>
      <w:bookmarkStart w:id="142" w:name="_Toc192966175"/>
      <w:bookmarkStart w:id="143" w:name="_Toc193911712"/>
      <w:r w:rsidRPr="00EF03EE">
        <w:t>Az egyik legelterjedtebb adatbáziskezelő rendszer</w:t>
      </w:r>
      <w:r>
        <w:t>,</w:t>
      </w:r>
      <w:r w:rsidRPr="00EF03EE">
        <w:t xml:space="preserve"> </w:t>
      </w:r>
      <w:r w:rsidR="00546734">
        <w:t>nyílt forráskód</w:t>
      </w:r>
      <w:r w:rsidR="00DC5F8C">
        <w:t>ú,</w:t>
      </w:r>
      <w:r w:rsidR="00E715D1">
        <w:t xml:space="preserve"> ingyenes, egyszerűen beállítható megoldást kínál a dinamikus webhelyek számára.</w:t>
      </w:r>
      <w:bookmarkEnd w:id="140"/>
      <w:bookmarkEnd w:id="141"/>
      <w:bookmarkEnd w:id="142"/>
      <w:bookmarkEnd w:id="143"/>
    </w:p>
    <w:p w14:paraId="1F092797" w14:textId="77777777" w:rsidR="00DC7144" w:rsidRDefault="00DC7144" w:rsidP="00D90FF0">
      <w:pPr>
        <w:pStyle w:val="Szvegtrzs"/>
        <w:spacing w:line="360" w:lineRule="auto"/>
      </w:pPr>
    </w:p>
    <w:p w14:paraId="6AA284C5" w14:textId="729F9181" w:rsidR="00DC7144" w:rsidRDefault="00DC7144" w:rsidP="00D90FF0">
      <w:pPr>
        <w:pStyle w:val="Szvegtrzs"/>
        <w:spacing w:line="360" w:lineRule="auto"/>
      </w:pPr>
      <w:r>
        <w:t>Rengeteg programozás nyelvet támogat. Teljesség igénye nélkül néhány: C, C++, C#, Delphi, Java, PHP</w:t>
      </w:r>
      <w:r w:rsidR="00D53961">
        <w:t xml:space="preserve">. </w:t>
      </w:r>
      <w:r w:rsidR="00D53961" w:rsidRPr="00D53961">
        <w:t xml:space="preserve">Open </w:t>
      </w:r>
      <w:proofErr w:type="spellStart"/>
      <w:r w:rsidR="00D53961" w:rsidRPr="00D53961">
        <w:t>Database</w:t>
      </w:r>
      <w:proofErr w:type="spellEnd"/>
      <w:r w:rsidR="00D53961" w:rsidRPr="00D53961">
        <w:t xml:space="preserve"> </w:t>
      </w:r>
      <w:proofErr w:type="spellStart"/>
      <w:r w:rsidR="00D53961" w:rsidRPr="00D53961">
        <w:t>Connectivity</w:t>
      </w:r>
      <w:proofErr w:type="spellEnd"/>
      <w:r w:rsidR="00D53961">
        <w:t xml:space="preserve"> (ODBC) kezelő nyelvek számára is hozzáférhető az adatbáziskezelő.</w:t>
      </w:r>
    </w:p>
    <w:p w14:paraId="3B3F2A69" w14:textId="77777777" w:rsidR="00FE293C" w:rsidRDefault="00FE293C" w:rsidP="00D90FF0">
      <w:pPr>
        <w:pStyle w:val="Szvegtrzs"/>
        <w:spacing w:line="360" w:lineRule="auto"/>
      </w:pPr>
    </w:p>
    <w:p w14:paraId="7B0B53AE" w14:textId="35364628" w:rsidR="00FE293C" w:rsidRDefault="00FE293C" w:rsidP="00D90FF0">
      <w:pPr>
        <w:pStyle w:val="Szvegtrzs"/>
        <w:spacing w:line="360" w:lineRule="auto"/>
      </w:pPr>
      <w:r>
        <w:t xml:space="preserve">Az adatbázisok adminisztrációjára parancssori eszközöket használhatjuk, ezeket a </w:t>
      </w:r>
      <w:proofErr w:type="spellStart"/>
      <w:r>
        <w:t>MySQL</w:t>
      </w:r>
      <w:proofErr w:type="spellEnd"/>
      <w:r>
        <w:t xml:space="preserve"> honlapjáról letölthetjük, számos előnyt hordoznak magukban, gördülékenyebb a munkavégzés a használatukkal. </w:t>
      </w:r>
      <w:r w:rsidR="00D07695">
        <w:t xml:space="preserve">A </w:t>
      </w:r>
      <w:proofErr w:type="spellStart"/>
      <w:r>
        <w:t>phpMyAdmin</w:t>
      </w:r>
      <w:proofErr w:type="spellEnd"/>
      <w:r>
        <w:t xml:space="preserve"> is elterjedt</w:t>
      </w:r>
      <w:r w:rsidR="00D07695">
        <w:t xml:space="preserve">, </w:t>
      </w:r>
      <w:r>
        <w:t>hasonlóan nyílt forráskódú, adatbázisok akár időzített, vagy ismétlődő mentésére szolgál.</w:t>
      </w:r>
    </w:p>
    <w:p w14:paraId="78B24FE0" w14:textId="77777777" w:rsidR="003B3FFA" w:rsidRDefault="003B3FFA" w:rsidP="00D90FF0">
      <w:pPr>
        <w:pStyle w:val="Szvegtrzs"/>
        <w:spacing w:line="360" w:lineRule="auto"/>
      </w:pPr>
    </w:p>
    <w:p w14:paraId="0E25DF3A" w14:textId="664537F3" w:rsidR="00FE293C" w:rsidRDefault="003B3FFA" w:rsidP="00D90FF0">
      <w:pPr>
        <w:pStyle w:val="Szvegtrzs"/>
        <w:spacing w:line="360" w:lineRule="auto"/>
      </w:pPr>
      <w:r>
        <w:t xml:space="preserve">Számos különböző platformon futtatható többek között: Linux, Mac OS X, </w:t>
      </w:r>
      <w:proofErr w:type="spellStart"/>
      <w:r>
        <w:t>Solaris</w:t>
      </w:r>
      <w:proofErr w:type="spellEnd"/>
      <w:r>
        <w:t xml:space="preserve">, Windows, </w:t>
      </w:r>
      <w:proofErr w:type="spellStart"/>
      <w:r>
        <w:t>SunOS</w:t>
      </w:r>
      <w:proofErr w:type="spellEnd"/>
      <w:r w:rsidR="00D26F75">
        <w:t xml:space="preserve">. </w:t>
      </w:r>
      <w:r w:rsidR="00563E84">
        <w:t>Keresztplatformos elérhetőséggel, lekérdezés gyorstárral és részleges Unicode támogatással is rendelkezik a megannyi elérhető funkció mellett. Többféle tárolómotor, natív, Partnerek által fejlesztett, közösségi. Sok más adatbázisban ezek nem találhatóak meg.</w:t>
      </w:r>
    </w:p>
    <w:p w14:paraId="09B7BD7A" w14:textId="77777777" w:rsidR="00563E84" w:rsidRDefault="00563E84" w:rsidP="00D90FF0">
      <w:pPr>
        <w:pStyle w:val="Szvegtrzs"/>
        <w:spacing w:line="360" w:lineRule="auto"/>
      </w:pPr>
    </w:p>
    <w:p w14:paraId="5B2BF708" w14:textId="4A2F7164" w:rsidR="00A062B6" w:rsidRPr="00546734" w:rsidRDefault="00A062B6" w:rsidP="00D90FF0">
      <w:pPr>
        <w:pStyle w:val="Szvegtrzs"/>
        <w:spacing w:line="360" w:lineRule="auto"/>
      </w:pPr>
      <w:r>
        <w:t>Választásunk azért esett erre</w:t>
      </w:r>
      <w:r w:rsidR="008E4206">
        <w:t xml:space="preserve">, </w:t>
      </w:r>
      <w:r>
        <w:t>mert</w:t>
      </w:r>
      <w:r w:rsidR="006A2F23">
        <w:t xml:space="preserve"> iskolai tanulmányainkból eredeztethetően van már benne tapasztalatunk</w:t>
      </w:r>
      <w:r w:rsidR="008E4206">
        <w:t>,</w:t>
      </w:r>
      <w:r w:rsidR="006A2F23">
        <w:t xml:space="preserve"> így nem volt teljesen idegen az alkalmazás. Egyszerű, gyors, könnyen kezelhető ezek még tovább erősítették bennünk, hogy használatba vegyük ezt az adatbáziskezelőt.</w:t>
      </w:r>
    </w:p>
    <w:p w14:paraId="35C8941F" w14:textId="77777777" w:rsidR="00FE293C" w:rsidRDefault="00FE293C" w:rsidP="00D90FF0">
      <w:pPr>
        <w:pStyle w:val="Szvegtrzs"/>
        <w:spacing w:line="360" w:lineRule="auto"/>
      </w:pPr>
    </w:p>
    <w:p w14:paraId="4E55287E" w14:textId="77777777" w:rsidR="00863D83" w:rsidRDefault="00863D83" w:rsidP="00D90FF0">
      <w:pPr>
        <w:pStyle w:val="Szvegtrzs"/>
        <w:spacing w:line="360" w:lineRule="auto"/>
      </w:pPr>
    </w:p>
    <w:p w14:paraId="576BDE2B" w14:textId="2789B6D2" w:rsidR="008E4206" w:rsidRDefault="008E4206">
      <w:pPr>
        <w:widowControl/>
        <w:suppressAutoHyphens w:val="0"/>
        <w:spacing w:before="0" w:after="0" w:line="240" w:lineRule="auto"/>
        <w:jc w:val="left"/>
        <w:rPr>
          <w:rFonts w:ascii="Arial" w:hAnsi="Arial"/>
          <w:b/>
          <w:bCs/>
          <w:sz w:val="32"/>
          <w:szCs w:val="32"/>
        </w:rPr>
      </w:pPr>
    </w:p>
    <w:p w14:paraId="3CC63828" w14:textId="04269697" w:rsidR="00F16BD7" w:rsidRDefault="00F16BD7" w:rsidP="008C0570">
      <w:pPr>
        <w:pStyle w:val="Cmsor2"/>
      </w:pPr>
      <w:bookmarkStart w:id="144" w:name="_Toc193971882"/>
      <w:proofErr w:type="spellStart"/>
      <w:r>
        <w:lastRenderedPageBreak/>
        <w:t>Bcrypt</w:t>
      </w:r>
      <w:bookmarkEnd w:id="144"/>
      <w:proofErr w:type="spellEnd"/>
      <w:r>
        <w:t xml:space="preserve"> </w:t>
      </w:r>
    </w:p>
    <w:p w14:paraId="02F4A4B3" w14:textId="7156E330" w:rsidR="00413DB0" w:rsidRDefault="002954A4" w:rsidP="00D90FF0">
      <w:pPr>
        <w:spacing w:after="120"/>
        <w:rPr>
          <w:b/>
          <w:bCs/>
        </w:rPr>
      </w:pPr>
      <w:bookmarkStart w:id="145" w:name="_Toc191665514"/>
      <w:bookmarkStart w:id="146" w:name="_Toc191667866"/>
      <w:bookmarkStart w:id="147" w:name="_Toc192966177"/>
      <w:bookmarkStart w:id="148" w:name="_Toc193911714"/>
      <w:r w:rsidRPr="002954A4">
        <w:t>Ez egy kriptográfiai kivonatoló algoritmus, amely kifejezetten ajánlott jelszókivonatoláshoz</w:t>
      </w:r>
      <w:r w:rsidR="00E12D99">
        <w:t>. A</w:t>
      </w:r>
      <w:r w:rsidR="00E12D99" w:rsidRPr="00E12D99">
        <w:t>lkalmazások hátterében való biztonságos tárolásra tervezt</w:t>
      </w:r>
      <w:r w:rsidR="00E12D99">
        <w:t>é</w:t>
      </w:r>
      <w:r w:rsidR="00E12D99" w:rsidRPr="00E12D99">
        <w:t xml:space="preserve">k oly módon, hogy kevésbé legyen kitéve a szótár alapú </w:t>
      </w:r>
      <w:proofErr w:type="spellStart"/>
      <w:r w:rsidR="00E12D99" w:rsidRPr="00E12D99">
        <w:t>kiber</w:t>
      </w:r>
      <w:proofErr w:type="spellEnd"/>
      <w:r w:rsidR="00E12D99">
        <w:t xml:space="preserve"> </w:t>
      </w:r>
      <w:r w:rsidR="00E12D99" w:rsidRPr="00E12D99">
        <w:t xml:space="preserve">támadásoknak. </w:t>
      </w:r>
      <w:r w:rsidR="00373F12">
        <w:t>„Só”-t tartalmaz</w:t>
      </w:r>
      <w:r w:rsidR="008E4206">
        <w:t>,</w:t>
      </w:r>
      <w:r w:rsidR="00373F12">
        <w:t xml:space="preserve"> ami ebben a kontextusban egy véletlenszerű adat, amely segítségével hatékonyabb a jelszó titkosítás.</w:t>
      </w:r>
      <w:bookmarkEnd w:id="145"/>
      <w:bookmarkEnd w:id="146"/>
      <w:bookmarkEnd w:id="147"/>
      <w:bookmarkEnd w:id="148"/>
    </w:p>
    <w:p w14:paraId="31D528C4" w14:textId="77777777" w:rsidR="00E12D99" w:rsidRDefault="00E12D99" w:rsidP="00D90FF0">
      <w:pPr>
        <w:pStyle w:val="Szvegtrzs"/>
        <w:spacing w:line="360" w:lineRule="auto"/>
      </w:pPr>
    </w:p>
    <w:p w14:paraId="5B0EA80A" w14:textId="77777777" w:rsidR="00DC2BF4" w:rsidRDefault="00DC2BF4" w:rsidP="00D90FF0">
      <w:pPr>
        <w:pStyle w:val="Szvegtrzs"/>
        <w:spacing w:line="360" w:lineRule="auto"/>
      </w:pPr>
      <w:r>
        <w:t xml:space="preserve">„Só” működése: </w:t>
      </w:r>
      <w:r w:rsidRPr="00447096">
        <w:t xml:space="preserve">A sima szöveges jelszó elé egy véletlenszerű, 16 bájtos </w:t>
      </w:r>
      <w:r>
        <w:t>„</w:t>
      </w:r>
      <w:r w:rsidRPr="00447096">
        <w:t>sóérték</w:t>
      </w:r>
      <w:r>
        <w:t>”</w:t>
      </w:r>
      <w:r w:rsidRPr="00447096">
        <w:t xml:space="preserve"> kerül hozzáadásra. A </w:t>
      </w:r>
      <w:r>
        <w:t>„</w:t>
      </w:r>
      <w:r w:rsidRPr="00447096">
        <w:t>sót</w:t>
      </w:r>
      <w:r>
        <w:t>”</w:t>
      </w:r>
      <w:r w:rsidRPr="00447096">
        <w:t xml:space="preserve"> ezután kivonatolja, ami egy 22 karakteres karakterláncot eredményez, amely a jelszókivonat elé kerül.</w:t>
      </w:r>
    </w:p>
    <w:p w14:paraId="6AD02CFA" w14:textId="77777777" w:rsidR="00DC2BF4" w:rsidRPr="00287B58" w:rsidRDefault="00DC2BF4" w:rsidP="00D90FF0">
      <w:pPr>
        <w:pStyle w:val="Szvegtrzs"/>
        <w:spacing w:line="360" w:lineRule="auto"/>
      </w:pPr>
    </w:p>
    <w:p w14:paraId="36C74498" w14:textId="508DABA3" w:rsidR="00447096" w:rsidRDefault="00E12D99" w:rsidP="00D90FF0">
      <w:pPr>
        <w:pStyle w:val="Szvegtrzs"/>
        <w:spacing w:line="360" w:lineRule="auto"/>
      </w:pPr>
      <w:r w:rsidRPr="00287B58">
        <w:t>Összetett kivonatolási folyamatot futtat, amelynek során</w:t>
      </w:r>
      <w:r w:rsidR="00447096">
        <w:t xml:space="preserve"> a felhasználó </w:t>
      </w:r>
      <w:proofErr w:type="spellStart"/>
      <w:r w:rsidR="00447096">
        <w:t>jelszava</w:t>
      </w:r>
      <w:proofErr w:type="spellEnd"/>
      <w:r w:rsidR="00447096">
        <w:t xml:space="preserve"> egy rögzített hosszúságú karakterszámmá alakul. Egyirányú </w:t>
      </w:r>
      <w:proofErr w:type="spellStart"/>
      <w:r w:rsidR="00447096">
        <w:t>hash</w:t>
      </w:r>
      <w:proofErr w:type="spellEnd"/>
      <w:r w:rsidR="00447096">
        <w:t xml:space="preserve"> funkció használata elősegíti, hogy a jelszót kivonatolás után ne lehessen visszaállítani eredeti formájába.</w:t>
      </w:r>
    </w:p>
    <w:p w14:paraId="475C785E" w14:textId="77777777" w:rsidR="00213530" w:rsidRDefault="00213530" w:rsidP="00D90FF0">
      <w:pPr>
        <w:pStyle w:val="Szvegtrzs"/>
        <w:spacing w:line="360" w:lineRule="auto"/>
      </w:pPr>
    </w:p>
    <w:p w14:paraId="2329FE32" w14:textId="5A014D56" w:rsidR="00213530" w:rsidRPr="00287B58" w:rsidRDefault="00213530" w:rsidP="00D90FF0">
      <w:pPr>
        <w:pStyle w:val="Szvegtrzs"/>
        <w:spacing w:line="360" w:lineRule="auto"/>
      </w:pPr>
      <w:r w:rsidRPr="00213530">
        <w:t xml:space="preserve">Minden alkalommal, amikor a felhasználó bejelentkezik a fiókjába, a </w:t>
      </w:r>
      <w:proofErr w:type="spellStart"/>
      <w:r w:rsidRPr="00213530">
        <w:t>bcrypt</w:t>
      </w:r>
      <w:proofErr w:type="spellEnd"/>
      <w:r w:rsidRPr="00213530">
        <w:t xml:space="preserve"> újra kivonatolja a jelszavát, és összehasonlítja az új </w:t>
      </w:r>
      <w:proofErr w:type="spellStart"/>
      <w:r w:rsidRPr="00213530">
        <w:t>hash</w:t>
      </w:r>
      <w:proofErr w:type="spellEnd"/>
      <w:r w:rsidRPr="00213530">
        <w:t xml:space="preserve"> értéket a rendszer memóriájában tárolt verzióval, hogy ellenőrizze, egyeznek-e a jelszavak.</w:t>
      </w:r>
      <w:r w:rsidR="009F6DF4">
        <w:t xml:space="preserve"> Az egyszerű kivonatolás helyett ezt a bonyolult módszert használja ezzel garantálva a jelszó törhetetlenségét.</w:t>
      </w:r>
    </w:p>
    <w:p w14:paraId="30128EAD" w14:textId="77777777" w:rsidR="00E12D99" w:rsidRDefault="00E12D99" w:rsidP="00D90FF0">
      <w:pPr>
        <w:pStyle w:val="Szvegtrzs"/>
        <w:spacing w:line="360" w:lineRule="auto"/>
      </w:pPr>
    </w:p>
    <w:p w14:paraId="15571EC3" w14:textId="67B38A48" w:rsidR="00C35CDE" w:rsidRPr="00546734" w:rsidRDefault="00C35CDE" w:rsidP="00D90FF0">
      <w:pPr>
        <w:pStyle w:val="Szvegtrzs"/>
        <w:spacing w:line="360" w:lineRule="auto"/>
      </w:pPr>
      <w:r>
        <w:t>Választásunk azért esett erre</w:t>
      </w:r>
      <w:r w:rsidR="008E4206">
        <w:t xml:space="preserve">, </w:t>
      </w:r>
      <w:r>
        <w:t>mert kiemelkedő és nem hétköznapi titkosítási mód áll az egész jelszó tárolás mögött. Az alap és a fejlettebb támadások sokasága ellen biztos védelmet nyújt és szinte lehetetlen megtörni.</w:t>
      </w:r>
    </w:p>
    <w:p w14:paraId="36EEC2A1" w14:textId="77777777" w:rsidR="006633B2" w:rsidRDefault="006633B2" w:rsidP="00D90FF0">
      <w:pPr>
        <w:pStyle w:val="Szvegtrzs"/>
        <w:spacing w:line="360" w:lineRule="auto"/>
      </w:pPr>
    </w:p>
    <w:p w14:paraId="20328197" w14:textId="77777777" w:rsidR="006633B2" w:rsidRDefault="006633B2" w:rsidP="00D90FF0">
      <w:pPr>
        <w:pStyle w:val="Szvegtrzs"/>
        <w:spacing w:line="360" w:lineRule="auto"/>
      </w:pPr>
    </w:p>
    <w:p w14:paraId="6D78E75B" w14:textId="77777777" w:rsidR="006633B2" w:rsidRDefault="006633B2" w:rsidP="008C0570">
      <w:pPr>
        <w:pStyle w:val="Szvegtrzs"/>
      </w:pPr>
    </w:p>
    <w:p w14:paraId="66EE3827" w14:textId="3F83F98B" w:rsidR="008E4206" w:rsidRDefault="008E4206">
      <w:pPr>
        <w:widowControl/>
        <w:suppressAutoHyphens w:val="0"/>
        <w:spacing w:before="0" w:after="0" w:line="240" w:lineRule="auto"/>
        <w:jc w:val="left"/>
        <w:rPr>
          <w:rFonts w:ascii="Arial" w:hAnsi="Arial"/>
          <w:b/>
          <w:bCs/>
          <w:sz w:val="32"/>
          <w:szCs w:val="32"/>
        </w:rPr>
      </w:pPr>
    </w:p>
    <w:p w14:paraId="6CA1D5CF" w14:textId="0AFEAAE1" w:rsidR="00BA0C92" w:rsidRDefault="007F1AEF" w:rsidP="008C0570">
      <w:pPr>
        <w:pStyle w:val="Cmsor2"/>
      </w:pPr>
      <w:bookmarkStart w:id="149" w:name="_Toc193971883"/>
      <w:r>
        <w:lastRenderedPageBreak/>
        <w:t>Adatbázis táblái és kapcsolatai</w:t>
      </w:r>
      <w:bookmarkEnd w:id="149"/>
    </w:p>
    <w:p w14:paraId="039C72F1" w14:textId="5EFAB98A" w:rsidR="00112D99" w:rsidRPr="00112D99" w:rsidRDefault="00112D99" w:rsidP="00D90FF0">
      <w:pPr>
        <w:spacing w:after="120"/>
        <w:rPr>
          <w:b/>
          <w:bCs/>
        </w:rPr>
      </w:pPr>
      <w:bookmarkStart w:id="150" w:name="_Toc192966179"/>
      <w:bookmarkStart w:id="151" w:name="_Toc193695502"/>
      <w:bookmarkStart w:id="152" w:name="_Toc193911716"/>
      <w:r w:rsidRPr="00112D99">
        <w:t xml:space="preserve">Az alkalmazáshoz tartozó adatok tárolására </w:t>
      </w:r>
      <w:proofErr w:type="spellStart"/>
      <w:r w:rsidRPr="00112D99">
        <w:t>plazaaszdb</w:t>
      </w:r>
      <w:proofErr w:type="spellEnd"/>
      <w:r w:rsidRPr="00112D99">
        <w:t xml:space="preserve"> nevű adatbázis nyújt lehetőséget. Az adatbázisnak a lokális szerveren kell futnia jelszó nélkül. Jelenleg az adatbázis </w:t>
      </w:r>
      <w:r w:rsidR="007946DD">
        <w:t>1</w:t>
      </w:r>
      <w:r w:rsidR="00A35EFB">
        <w:t>2</w:t>
      </w:r>
      <w:r w:rsidRPr="00112D99">
        <w:t xml:space="preserve"> táblából és közöttük </w:t>
      </w:r>
      <w:r w:rsidR="007946DD">
        <w:t xml:space="preserve">6 </w:t>
      </w:r>
      <w:r w:rsidRPr="00112D99">
        <w:t>kapcsolatból áll. Továbbá alapból tartalmaz adatokat, amelyek szükségesek a működéséhez teszteléséhez.</w:t>
      </w:r>
      <w:bookmarkEnd w:id="150"/>
      <w:bookmarkEnd w:id="151"/>
      <w:bookmarkEnd w:id="152"/>
    </w:p>
    <w:p w14:paraId="126F4033" w14:textId="77777777" w:rsidR="00552490" w:rsidRDefault="00552490" w:rsidP="00D90FF0"/>
    <w:p w14:paraId="13D9D331" w14:textId="77777777" w:rsidR="00953016" w:rsidRDefault="00953016" w:rsidP="00953016">
      <w:pPr>
        <w:keepNext/>
      </w:pPr>
      <w:r>
        <w:rPr>
          <w:noProof/>
        </w:rPr>
        <w:drawing>
          <wp:inline distT="0" distB="0" distL="0" distR="0" wp14:anchorId="6F487AD5" wp14:editId="5E00AAC5">
            <wp:extent cx="5579745" cy="4140200"/>
            <wp:effectExtent l="0" t="0" r="1905" b="0"/>
            <wp:docPr id="1405622128" name="Kép 4" descr="A képen szöveg, képernyőkép, szám,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22128" name="Kép 4" descr="A képen szöveg, képernyőkép, szám, szoftver látható&#10;&#10;Előfordulhat, hogy a mesterséges intelligencia által létrehozott tartalom helytelen."/>
                    <pic:cNvPicPr/>
                  </pic:nvPicPr>
                  <pic:blipFill>
                    <a:blip r:embed="rId27">
                      <a:extLst>
                        <a:ext uri="{28A0092B-C50C-407E-A947-70E740481C1C}">
                          <a14:useLocalDpi xmlns:a14="http://schemas.microsoft.com/office/drawing/2010/main" val="0"/>
                        </a:ext>
                      </a:extLst>
                    </a:blip>
                    <a:stretch>
                      <a:fillRect/>
                    </a:stretch>
                  </pic:blipFill>
                  <pic:spPr>
                    <a:xfrm>
                      <a:off x="0" y="0"/>
                      <a:ext cx="5579745" cy="4140200"/>
                    </a:xfrm>
                    <a:prstGeom prst="rect">
                      <a:avLst/>
                    </a:prstGeom>
                  </pic:spPr>
                </pic:pic>
              </a:graphicData>
            </a:graphic>
          </wp:inline>
        </w:drawing>
      </w:r>
    </w:p>
    <w:p w14:paraId="440C697F" w14:textId="1F0C69F6" w:rsidR="00112D99" w:rsidRPr="00BF6E01" w:rsidRDefault="00953016" w:rsidP="00BF6E01">
      <w:pPr>
        <w:pStyle w:val="Kpalrs"/>
        <w:jc w:val="center"/>
        <w:rPr>
          <w:sz w:val="16"/>
          <w:szCs w:val="16"/>
        </w:rPr>
      </w:pPr>
      <w:r w:rsidRPr="00E3784A">
        <w:rPr>
          <w:sz w:val="20"/>
          <w:szCs w:val="20"/>
        </w:rPr>
        <w:fldChar w:fldCharType="begin"/>
      </w:r>
      <w:r w:rsidRPr="00E3784A">
        <w:rPr>
          <w:sz w:val="20"/>
          <w:szCs w:val="20"/>
        </w:rPr>
        <w:instrText xml:space="preserve"> SEQ ábra \* ARABIC </w:instrText>
      </w:r>
      <w:r w:rsidRPr="00E3784A">
        <w:rPr>
          <w:sz w:val="20"/>
          <w:szCs w:val="20"/>
        </w:rPr>
        <w:fldChar w:fldCharType="separate"/>
      </w:r>
      <w:bookmarkStart w:id="153" w:name="_Toc194304790"/>
      <w:r w:rsidR="00A2298E">
        <w:rPr>
          <w:noProof/>
          <w:sz w:val="20"/>
          <w:szCs w:val="20"/>
        </w:rPr>
        <w:t>16</w:t>
      </w:r>
      <w:r w:rsidRPr="00E3784A">
        <w:rPr>
          <w:sz w:val="20"/>
          <w:szCs w:val="20"/>
        </w:rPr>
        <w:fldChar w:fldCharType="end"/>
      </w:r>
      <w:r w:rsidRPr="00E3784A">
        <w:rPr>
          <w:sz w:val="20"/>
          <w:szCs w:val="20"/>
        </w:rPr>
        <w:t>. ábra Adatbázis táblák és kapcsolatok</w:t>
      </w:r>
      <w:bookmarkEnd w:id="153"/>
    </w:p>
    <w:p w14:paraId="1253AF09" w14:textId="0E4960E1" w:rsidR="00A35EFB" w:rsidRDefault="007208B1" w:rsidP="007208B1">
      <w:pPr>
        <w:widowControl/>
        <w:suppressAutoHyphens w:val="0"/>
        <w:spacing w:before="0" w:after="0" w:line="240" w:lineRule="auto"/>
        <w:jc w:val="left"/>
      </w:pPr>
      <w:r>
        <w:br w:type="page"/>
      </w:r>
    </w:p>
    <w:p w14:paraId="32534B5E" w14:textId="1788D944" w:rsidR="00BF6E01" w:rsidRDefault="00BF6E01" w:rsidP="00BF6E01">
      <w:pPr>
        <w:pStyle w:val="Szvegtrzs"/>
      </w:pPr>
      <w:r>
        <w:lastRenderedPageBreak/>
        <w:t xml:space="preserve">Lentebb néhány adatbázis tábla kifejtve is megtalálható, viszont az összesről egy rövid ismertető: </w:t>
      </w:r>
    </w:p>
    <w:p w14:paraId="683DA878" w14:textId="77777777" w:rsidR="00BF6E01" w:rsidRDefault="00BF6E01" w:rsidP="00BF6E01">
      <w:pPr>
        <w:pStyle w:val="Szvegtrzs"/>
        <w:ind w:firstLine="709"/>
      </w:pPr>
      <w:r>
        <w:t>„</w:t>
      </w:r>
      <w:proofErr w:type="spellStart"/>
      <w:r>
        <w:t>county</w:t>
      </w:r>
      <w:proofErr w:type="spellEnd"/>
      <w:r>
        <w:t xml:space="preserve">” </w:t>
      </w:r>
      <w:r w:rsidRPr="00BF6E01">
        <w:t>Az országban megtalálható és ide felvitt vármegyék</w:t>
      </w:r>
      <w:r>
        <w:t xml:space="preserve">et tárolja. </w:t>
      </w:r>
    </w:p>
    <w:p w14:paraId="70972B40" w14:textId="7396A3E1" w:rsidR="00BF6E01" w:rsidRDefault="00BF6E01" w:rsidP="00BF6E01">
      <w:pPr>
        <w:pStyle w:val="Szvegtrzs"/>
        <w:ind w:firstLine="709"/>
      </w:pPr>
      <w:r>
        <w:t>„</w:t>
      </w:r>
      <w:proofErr w:type="spellStart"/>
      <w:r>
        <w:t>coupon</w:t>
      </w:r>
      <w:proofErr w:type="spellEnd"/>
      <w:r>
        <w:t xml:space="preserve">” </w:t>
      </w:r>
      <w:r w:rsidRPr="00BF6E01">
        <w:t>Weboldalhoz társított, ott használatban lévő kuponok információi</w:t>
      </w:r>
      <w:r>
        <w:t>t tartalmazza</w:t>
      </w:r>
    </w:p>
    <w:p w14:paraId="7D363189" w14:textId="08B7946D" w:rsidR="00A35EFB" w:rsidRDefault="00BF6E01" w:rsidP="00A35EFB">
      <w:pPr>
        <w:pStyle w:val="Szvegtrzs"/>
        <w:ind w:firstLine="709"/>
      </w:pPr>
      <w:r>
        <w:t>„</w:t>
      </w:r>
      <w:proofErr w:type="spellStart"/>
      <w:r>
        <w:t>leafletmap</w:t>
      </w:r>
      <w:proofErr w:type="spellEnd"/>
      <w:r>
        <w:t xml:space="preserve">” </w:t>
      </w:r>
      <w:r w:rsidRPr="00BF6E01">
        <w:t>Általunk használt térkép és az azon megjelölt adatok eltárolására szolgál</w:t>
      </w:r>
      <w:r w:rsidR="00A35EFB">
        <w:t>.</w:t>
      </w:r>
    </w:p>
    <w:p w14:paraId="17C2B784" w14:textId="5DF71A82" w:rsidR="00A35EFB" w:rsidRDefault="00A35EFB" w:rsidP="00A35EFB">
      <w:pPr>
        <w:pStyle w:val="Szvegtrzs"/>
        <w:ind w:firstLine="709"/>
      </w:pPr>
      <w:r>
        <w:t>„</w:t>
      </w:r>
      <w:proofErr w:type="spellStart"/>
      <w:r>
        <w:t>plazastore</w:t>
      </w:r>
      <w:proofErr w:type="spellEnd"/>
      <w:r>
        <w:t xml:space="preserve">” </w:t>
      </w:r>
      <w:r w:rsidRPr="00A35EFB">
        <w:t>Az üzletközpontokon belül található üzletek adatai</w:t>
      </w:r>
      <w:r>
        <w:t>t tárolja.</w:t>
      </w:r>
    </w:p>
    <w:p w14:paraId="1C859C36" w14:textId="4D9BEE85" w:rsidR="00A35EFB" w:rsidRDefault="00A35EFB" w:rsidP="00A35EFB">
      <w:pPr>
        <w:pStyle w:val="Szvegtrzs"/>
        <w:ind w:firstLine="709"/>
      </w:pPr>
      <w:r>
        <w:t>„</w:t>
      </w:r>
      <w:proofErr w:type="spellStart"/>
      <w:r>
        <w:t>store</w:t>
      </w:r>
      <w:proofErr w:type="spellEnd"/>
      <w:r>
        <w:t xml:space="preserve">” </w:t>
      </w:r>
      <w:r w:rsidRPr="00A35EFB">
        <w:t>Azon boltok, melyek a bevásárlóközpontokon belül találhatóak, vannak eltárolva itt</w:t>
      </w:r>
      <w:r>
        <w:t>.</w:t>
      </w:r>
    </w:p>
    <w:p w14:paraId="3C121145" w14:textId="569B39E4" w:rsidR="00A35EFB" w:rsidRDefault="00A35EFB" w:rsidP="00A35EFB">
      <w:pPr>
        <w:pStyle w:val="Szvegtrzs"/>
        <w:ind w:firstLine="709"/>
      </w:pPr>
      <w:r>
        <w:t>„</w:t>
      </w:r>
      <w:proofErr w:type="spellStart"/>
      <w:r>
        <w:t>support</w:t>
      </w:r>
      <w:proofErr w:type="spellEnd"/>
      <w:r>
        <w:t xml:space="preserve">” </w:t>
      </w:r>
      <w:r w:rsidRPr="00A35EFB">
        <w:t>Az oldalon megtalálható segítségkérés (ügyfélszolgálat) adatait tárolja</w:t>
      </w:r>
      <w:r>
        <w:t>.</w:t>
      </w:r>
    </w:p>
    <w:p w14:paraId="19E3B776" w14:textId="35E3E26A" w:rsidR="00A35EFB" w:rsidRDefault="00A35EFB" w:rsidP="00A35EFB">
      <w:pPr>
        <w:pStyle w:val="Szvegtrzs"/>
        <w:ind w:firstLine="709"/>
      </w:pPr>
      <w:r>
        <w:t xml:space="preserve">„city” </w:t>
      </w:r>
      <w:r w:rsidRPr="00A35EFB">
        <w:t xml:space="preserve">Az oldalon megtalálható </w:t>
      </w:r>
      <w:r>
        <w:t xml:space="preserve">városok </w:t>
      </w:r>
      <w:r w:rsidRPr="00A35EFB">
        <w:t>adatait tárolja</w:t>
      </w:r>
      <w:r>
        <w:t>.</w:t>
      </w:r>
    </w:p>
    <w:p w14:paraId="6017B2A2" w14:textId="3B040CC2" w:rsidR="00A35EFB" w:rsidRDefault="00A35EFB" w:rsidP="00A35EFB">
      <w:pPr>
        <w:pStyle w:val="Szvegtrzs"/>
        <w:ind w:firstLine="709"/>
      </w:pPr>
      <w:r>
        <w:t>„_</w:t>
      </w:r>
      <w:proofErr w:type="spellStart"/>
      <w:r>
        <w:t>plazatostores</w:t>
      </w:r>
      <w:proofErr w:type="spellEnd"/>
      <w:r>
        <w:t>” Egy kapcsolat a két tábla között.</w:t>
      </w:r>
    </w:p>
    <w:p w14:paraId="256A2F97" w14:textId="77777777" w:rsidR="007208B1" w:rsidRDefault="007208B1" w:rsidP="00A35EFB">
      <w:pPr>
        <w:pStyle w:val="Szvegtrzs"/>
        <w:ind w:firstLine="709"/>
      </w:pPr>
    </w:p>
    <w:p w14:paraId="613A452B" w14:textId="03DA8889" w:rsidR="007208B1" w:rsidRDefault="007208B1" w:rsidP="007208B1">
      <w:pPr>
        <w:pStyle w:val="Szvegtrzs"/>
        <w:rPr>
          <w:rFonts w:ascii="Helvetica" w:hAnsi="Helvetica"/>
          <w:bdr w:val="none" w:sz="0" w:space="0" w:color="auto" w:frame="1"/>
        </w:rPr>
      </w:pPr>
      <w:r>
        <w:rPr>
          <w:rFonts w:ascii="Helvetica" w:hAnsi="Helvetica"/>
          <w:bdr w:val="none" w:sz="0" w:space="0" w:color="auto" w:frame="1"/>
        </w:rPr>
        <w:t xml:space="preserve">Biztonság és Adatkülönválasztás </w:t>
      </w:r>
    </w:p>
    <w:p w14:paraId="71B4AAA9" w14:textId="77777777" w:rsidR="007208B1" w:rsidRDefault="007208B1" w:rsidP="007208B1">
      <w:pPr>
        <w:pStyle w:val="Szvegtrzs"/>
        <w:rPr>
          <w:rFonts w:ascii="Helvetica" w:hAnsi="Helvetica"/>
          <w:bdr w:val="none" w:sz="0" w:space="0" w:color="auto" w:frame="1"/>
        </w:rPr>
      </w:pPr>
    </w:p>
    <w:p w14:paraId="09AF565D" w14:textId="184B2604" w:rsidR="007208B1" w:rsidRPr="00DC527B" w:rsidRDefault="007208B1" w:rsidP="007208B1">
      <w:pPr>
        <w:pStyle w:val="Szvegtrzs"/>
        <w:spacing w:line="360" w:lineRule="auto"/>
        <w:rPr>
          <w:rFonts w:cs="Times New Roman"/>
          <w:bdr w:val="none" w:sz="0" w:space="0" w:color="auto" w:frame="1"/>
        </w:rPr>
      </w:pPr>
      <w:r w:rsidRPr="00DC527B">
        <w:rPr>
          <w:rFonts w:cs="Times New Roman"/>
          <w:bdr w:val="none" w:sz="0" w:space="0" w:color="auto" w:frame="1"/>
        </w:rPr>
        <w:t xml:space="preserve">Külön </w:t>
      </w:r>
      <w:r w:rsidR="008C3365">
        <w:rPr>
          <w:rFonts w:cs="Times New Roman"/>
          <w:bdr w:val="none" w:sz="0" w:space="0" w:color="auto" w:frame="1"/>
        </w:rPr>
        <w:t>„</w:t>
      </w:r>
      <w:proofErr w:type="spellStart"/>
      <w:r w:rsidRPr="00DC527B">
        <w:rPr>
          <w:rFonts w:cs="Times New Roman"/>
          <w:bdr w:val="none" w:sz="0" w:space="0" w:color="auto" w:frame="1"/>
        </w:rPr>
        <w:t>Admin</w:t>
      </w:r>
      <w:proofErr w:type="spellEnd"/>
      <w:r w:rsidR="008C3365">
        <w:rPr>
          <w:rFonts w:cs="Times New Roman"/>
          <w:bdr w:val="none" w:sz="0" w:space="0" w:color="auto" w:frame="1"/>
        </w:rPr>
        <w:t>”</w:t>
      </w:r>
      <w:r w:rsidRPr="00DC527B">
        <w:rPr>
          <w:rFonts w:cs="Times New Roman"/>
          <w:bdr w:val="none" w:sz="0" w:space="0" w:color="auto" w:frame="1"/>
        </w:rPr>
        <w:t xml:space="preserve"> és </w:t>
      </w:r>
      <w:r w:rsidR="008C3365">
        <w:rPr>
          <w:rFonts w:cs="Times New Roman"/>
          <w:bdr w:val="none" w:sz="0" w:space="0" w:color="auto" w:frame="1"/>
        </w:rPr>
        <w:t>„</w:t>
      </w:r>
      <w:proofErr w:type="spellStart"/>
      <w:r w:rsidRPr="00DC527B">
        <w:rPr>
          <w:rFonts w:cs="Times New Roman"/>
          <w:bdr w:val="none" w:sz="0" w:space="0" w:color="auto" w:frame="1"/>
        </w:rPr>
        <w:t>User</w:t>
      </w:r>
      <w:proofErr w:type="spellEnd"/>
      <w:r w:rsidR="008C3365">
        <w:rPr>
          <w:rFonts w:cs="Times New Roman"/>
          <w:bdr w:val="none" w:sz="0" w:space="0" w:color="auto" w:frame="1"/>
        </w:rPr>
        <w:t>”</w:t>
      </w:r>
      <w:r w:rsidRPr="00DC527B">
        <w:rPr>
          <w:rFonts w:cs="Times New Roman"/>
          <w:bdr w:val="none" w:sz="0" w:space="0" w:color="auto" w:frame="1"/>
        </w:rPr>
        <w:t xml:space="preserve"> adatbázis táblák:</w:t>
      </w:r>
      <w:r>
        <w:rPr>
          <w:rFonts w:cs="Times New Roman"/>
          <w:bdr w:val="none" w:sz="0" w:space="0" w:color="auto" w:frame="1"/>
        </w:rPr>
        <w:tab/>
      </w:r>
      <w:r w:rsidRPr="00DC527B">
        <w:rPr>
          <w:rFonts w:cs="Times New Roman"/>
          <w:bdr w:val="none" w:sz="0" w:space="0" w:color="auto" w:frame="1"/>
        </w:rPr>
        <w:t xml:space="preserve"> A Felhasználói és Admin</w:t>
      </w:r>
      <w:r>
        <w:rPr>
          <w:rFonts w:cs="Times New Roman"/>
          <w:bdr w:val="none" w:sz="0" w:space="0" w:color="auto" w:frame="1"/>
        </w:rPr>
        <w:t>isztrátori</w:t>
      </w:r>
      <w:r w:rsidRPr="00DC527B">
        <w:rPr>
          <w:rFonts w:cs="Times New Roman"/>
          <w:bdr w:val="none" w:sz="0" w:space="0" w:color="auto" w:frame="1"/>
        </w:rPr>
        <w:t xml:space="preserve"> adatok külön táblákban való tárolása biztosítja, hogy egy lehetséges rosszindulatú támadó, aki hozzáfér a felhasználói táblához, ne</w:t>
      </w:r>
      <w:r>
        <w:rPr>
          <w:rFonts w:cs="Times New Roman"/>
          <w:bdr w:val="none" w:sz="0" w:space="0" w:color="auto" w:frame="1"/>
        </w:rPr>
        <w:t xml:space="preserve"> szerezhessen </w:t>
      </w:r>
      <w:r w:rsidRPr="00DC527B">
        <w:rPr>
          <w:rFonts w:cs="Times New Roman"/>
          <w:bdr w:val="none" w:sz="0" w:space="0" w:color="auto" w:frame="1"/>
        </w:rPr>
        <w:t xml:space="preserve">automatikusan </w:t>
      </w:r>
      <w:r>
        <w:rPr>
          <w:rFonts w:cs="Times New Roman"/>
          <w:bdr w:val="none" w:sz="0" w:space="0" w:color="auto" w:frame="1"/>
        </w:rPr>
        <w:t>ilyen</w:t>
      </w:r>
      <w:r w:rsidRPr="00DC527B">
        <w:rPr>
          <w:rFonts w:cs="Times New Roman"/>
          <w:bdr w:val="none" w:sz="0" w:space="0" w:color="auto" w:frame="1"/>
        </w:rPr>
        <w:t xml:space="preserve"> jogosultságokat. Az </w:t>
      </w:r>
      <w:r>
        <w:rPr>
          <w:rFonts w:cs="Times New Roman"/>
          <w:bdr w:val="none" w:sz="0" w:space="0" w:color="auto" w:frame="1"/>
        </w:rPr>
        <w:t>ezen</w:t>
      </w:r>
      <w:r w:rsidRPr="00DC527B">
        <w:rPr>
          <w:rFonts w:cs="Times New Roman"/>
          <w:bdr w:val="none" w:sz="0" w:space="0" w:color="auto" w:frame="1"/>
        </w:rPr>
        <w:t xml:space="preserve"> táblá</w:t>
      </w:r>
      <w:r>
        <w:rPr>
          <w:rFonts w:cs="Times New Roman"/>
          <w:bdr w:val="none" w:sz="0" w:space="0" w:color="auto" w:frame="1"/>
        </w:rPr>
        <w:t>k</w:t>
      </w:r>
      <w:r w:rsidRPr="00DC527B">
        <w:rPr>
          <w:rFonts w:cs="Times New Roman"/>
          <w:bdr w:val="none" w:sz="0" w:space="0" w:color="auto" w:frame="1"/>
        </w:rPr>
        <w:t xml:space="preserve">ban tárolt adatok elkülönítése megakadályozza, hogy véletlen módosítások vagy jogosultsági hibák hatással legyenek az adminisztrátorokra. </w:t>
      </w:r>
    </w:p>
    <w:p w14:paraId="26BFD7D9" w14:textId="53882939" w:rsidR="007208B1" w:rsidRPr="00DC527B" w:rsidRDefault="007208B1" w:rsidP="007208B1">
      <w:pPr>
        <w:pStyle w:val="Szvegtrzs"/>
        <w:spacing w:line="360" w:lineRule="auto"/>
        <w:rPr>
          <w:rFonts w:cs="Times New Roman"/>
          <w:bdr w:val="none" w:sz="0" w:space="0" w:color="auto" w:frame="1"/>
        </w:rPr>
      </w:pPr>
      <w:r w:rsidRPr="00DC527B">
        <w:rPr>
          <w:rFonts w:cs="Times New Roman"/>
          <w:bdr w:val="none" w:sz="0" w:space="0" w:color="auto" w:frame="1"/>
        </w:rPr>
        <w:t>Biztonsági Eljárások:</w:t>
      </w:r>
      <w:r>
        <w:rPr>
          <w:rFonts w:cs="Times New Roman"/>
          <w:bdr w:val="none" w:sz="0" w:space="0" w:color="auto" w:frame="1"/>
        </w:rPr>
        <w:tab/>
      </w:r>
      <w:r>
        <w:rPr>
          <w:rFonts w:cs="Times New Roman"/>
          <w:bdr w:val="none" w:sz="0" w:space="0" w:color="auto" w:frame="1"/>
        </w:rPr>
        <w:tab/>
      </w:r>
      <w:r w:rsidRPr="00DC527B">
        <w:rPr>
          <w:rFonts w:cs="Times New Roman"/>
          <w:bdr w:val="none" w:sz="0" w:space="0" w:color="auto" w:frame="1"/>
        </w:rPr>
        <w:t xml:space="preserve"> Mivel az </w:t>
      </w:r>
      <w:r w:rsidR="008C3365">
        <w:rPr>
          <w:rFonts w:cs="Times New Roman"/>
          <w:bdr w:val="none" w:sz="0" w:space="0" w:color="auto" w:frame="1"/>
        </w:rPr>
        <w:t>„</w:t>
      </w:r>
      <w:proofErr w:type="spellStart"/>
      <w:r w:rsidRPr="00DC527B">
        <w:rPr>
          <w:rFonts w:cs="Times New Roman"/>
          <w:bdr w:val="none" w:sz="0" w:space="0" w:color="auto" w:frame="1"/>
        </w:rPr>
        <w:t>Admin</w:t>
      </w:r>
      <w:proofErr w:type="spellEnd"/>
      <w:r w:rsidR="008C3365">
        <w:rPr>
          <w:rFonts w:cs="Times New Roman"/>
          <w:bdr w:val="none" w:sz="0" w:space="0" w:color="auto" w:frame="1"/>
        </w:rPr>
        <w:t>”</w:t>
      </w:r>
      <w:r w:rsidRPr="00DC527B">
        <w:rPr>
          <w:rFonts w:cs="Times New Roman"/>
          <w:bdr w:val="none" w:sz="0" w:space="0" w:color="auto" w:frame="1"/>
        </w:rPr>
        <w:t xml:space="preserve"> és </w:t>
      </w:r>
      <w:r w:rsidR="008C3365">
        <w:rPr>
          <w:rFonts w:cs="Times New Roman"/>
          <w:bdr w:val="none" w:sz="0" w:space="0" w:color="auto" w:frame="1"/>
        </w:rPr>
        <w:t>„</w:t>
      </w:r>
      <w:proofErr w:type="spellStart"/>
      <w:r w:rsidRPr="00DC527B">
        <w:rPr>
          <w:rFonts w:cs="Times New Roman"/>
          <w:bdr w:val="none" w:sz="0" w:space="0" w:color="auto" w:frame="1"/>
        </w:rPr>
        <w:t>User</w:t>
      </w:r>
      <w:proofErr w:type="spellEnd"/>
      <w:r w:rsidR="008C3365">
        <w:rPr>
          <w:rFonts w:cs="Times New Roman"/>
          <w:bdr w:val="none" w:sz="0" w:space="0" w:color="auto" w:frame="1"/>
        </w:rPr>
        <w:t>”</w:t>
      </w:r>
      <w:r w:rsidRPr="00DC527B">
        <w:rPr>
          <w:rFonts w:cs="Times New Roman"/>
          <w:bdr w:val="none" w:sz="0" w:space="0" w:color="auto" w:frame="1"/>
        </w:rPr>
        <w:t xml:space="preserve"> adatok külön táblában szerepelnek, az </w:t>
      </w:r>
      <w:r>
        <w:rPr>
          <w:rFonts w:cs="Times New Roman"/>
          <w:bdr w:val="none" w:sz="0" w:space="0" w:color="auto" w:frame="1"/>
        </w:rPr>
        <w:t>adminisztrátorok</w:t>
      </w:r>
      <w:r w:rsidRPr="00DC527B">
        <w:rPr>
          <w:rFonts w:cs="Times New Roman"/>
          <w:bdr w:val="none" w:sz="0" w:space="0" w:color="auto" w:frame="1"/>
        </w:rPr>
        <w:t xml:space="preserve"> számára külön biztonsági eljárások (pl. kétlépcsős azonosítás) alkalmazhatók, így a rendszer adminisztrátori jogosultságai külön védettséget élveznek. Ez csökkenti a kockázatot, hogy a felhasználói adatok kompromittálása esetén az adminisztrátorok hozzáférése is veszélybe kerüljön. </w:t>
      </w:r>
    </w:p>
    <w:p w14:paraId="28C87208" w14:textId="53CCC47C" w:rsidR="007208B1" w:rsidRPr="00DC527B" w:rsidRDefault="007208B1" w:rsidP="007208B1">
      <w:pPr>
        <w:pStyle w:val="Szvegtrzs"/>
        <w:spacing w:line="360" w:lineRule="auto"/>
        <w:rPr>
          <w:rFonts w:cs="Times New Roman"/>
          <w:bdr w:val="none" w:sz="0" w:space="0" w:color="auto" w:frame="1"/>
        </w:rPr>
      </w:pPr>
      <w:r w:rsidRPr="00DC527B">
        <w:rPr>
          <w:rFonts w:cs="Times New Roman"/>
          <w:bdr w:val="none" w:sz="0" w:space="0" w:color="auto" w:frame="1"/>
        </w:rPr>
        <w:t xml:space="preserve">Adatszeparáció: </w:t>
      </w:r>
      <w:r>
        <w:rPr>
          <w:rFonts w:cs="Times New Roman"/>
          <w:bdr w:val="none" w:sz="0" w:space="0" w:color="auto" w:frame="1"/>
        </w:rPr>
        <w:tab/>
      </w:r>
      <w:r w:rsidRPr="00DC527B">
        <w:rPr>
          <w:rFonts w:cs="Times New Roman"/>
          <w:bdr w:val="none" w:sz="0" w:space="0" w:color="auto" w:frame="1"/>
        </w:rPr>
        <w:t xml:space="preserve">A külön </w:t>
      </w:r>
      <w:r w:rsidR="008C3365">
        <w:rPr>
          <w:rFonts w:cs="Times New Roman"/>
          <w:bdr w:val="none" w:sz="0" w:space="0" w:color="auto" w:frame="1"/>
        </w:rPr>
        <w:t>„</w:t>
      </w:r>
      <w:proofErr w:type="spellStart"/>
      <w:r w:rsidRPr="00DC527B">
        <w:rPr>
          <w:rFonts w:cs="Times New Roman"/>
          <w:bdr w:val="none" w:sz="0" w:space="0" w:color="auto" w:frame="1"/>
        </w:rPr>
        <w:t>Admin</w:t>
      </w:r>
      <w:proofErr w:type="spellEnd"/>
      <w:r w:rsidR="008C3365">
        <w:rPr>
          <w:rFonts w:cs="Times New Roman"/>
          <w:bdr w:val="none" w:sz="0" w:space="0" w:color="auto" w:frame="1"/>
        </w:rPr>
        <w:t>”</w:t>
      </w:r>
      <w:r w:rsidRPr="00DC527B">
        <w:rPr>
          <w:rFonts w:cs="Times New Roman"/>
          <w:bdr w:val="none" w:sz="0" w:space="0" w:color="auto" w:frame="1"/>
        </w:rPr>
        <w:t xml:space="preserve"> tábla megakadályozza, hogy a Felhasználói táblában végrehajtott tömeges módosítások vagy hibák befolyásolják az </w:t>
      </w:r>
      <w:proofErr w:type="spellStart"/>
      <w:r w:rsidR="001705B6">
        <w:rPr>
          <w:rFonts w:cs="Times New Roman"/>
          <w:bdr w:val="none" w:sz="0" w:space="0" w:color="auto" w:frame="1"/>
        </w:rPr>
        <w:t>A</w:t>
      </w:r>
      <w:r w:rsidRPr="00DC527B">
        <w:rPr>
          <w:rFonts w:cs="Times New Roman"/>
          <w:bdr w:val="none" w:sz="0" w:space="0" w:color="auto" w:frame="1"/>
        </w:rPr>
        <w:t>dminok</w:t>
      </w:r>
      <w:proofErr w:type="spellEnd"/>
      <w:r w:rsidRPr="00DC527B">
        <w:rPr>
          <w:rFonts w:cs="Times New Roman"/>
          <w:bdr w:val="none" w:sz="0" w:space="0" w:color="auto" w:frame="1"/>
        </w:rPr>
        <w:t xml:space="preserve"> adatainak biztonságát.</w:t>
      </w:r>
    </w:p>
    <w:p w14:paraId="2CCB5A59" w14:textId="77777777" w:rsidR="007208B1" w:rsidRPr="00DC527B" w:rsidRDefault="007208B1" w:rsidP="007208B1">
      <w:pPr>
        <w:widowControl/>
        <w:suppressAutoHyphens w:val="0"/>
        <w:spacing w:before="0" w:after="0" w:line="240" w:lineRule="auto"/>
        <w:jc w:val="left"/>
        <w:rPr>
          <w:rFonts w:ascii="Helvetica" w:hAnsi="Helvetica"/>
          <w:bdr w:val="none" w:sz="0" w:space="0" w:color="auto" w:frame="1"/>
        </w:rPr>
      </w:pPr>
      <w:r>
        <w:rPr>
          <w:rFonts w:ascii="Helvetica" w:hAnsi="Helvetica"/>
          <w:bdr w:val="none" w:sz="0" w:space="0" w:color="auto" w:frame="1"/>
        </w:rPr>
        <w:br w:type="page"/>
      </w:r>
    </w:p>
    <w:p w14:paraId="63056681" w14:textId="77777777" w:rsidR="007208B1" w:rsidRDefault="007208B1" w:rsidP="00A35EFB">
      <w:pPr>
        <w:pStyle w:val="Szvegtrzs"/>
      </w:pPr>
    </w:p>
    <w:p w14:paraId="5392F7AA" w14:textId="3CFB6B4C" w:rsidR="00112D99" w:rsidRPr="00112D99" w:rsidRDefault="00093B9D" w:rsidP="008C0570">
      <w:pPr>
        <w:pStyle w:val="Cmsor3"/>
      </w:pPr>
      <w:bookmarkStart w:id="154" w:name="_Toc193971884"/>
      <w:r>
        <w:t>„</w:t>
      </w:r>
      <w:proofErr w:type="spellStart"/>
      <w:r>
        <w:t>admin</w:t>
      </w:r>
      <w:proofErr w:type="spellEnd"/>
      <w:r>
        <w:t>” tábla</w:t>
      </w:r>
      <w:bookmarkEnd w:id="154"/>
    </w:p>
    <w:p w14:paraId="00AAF174" w14:textId="083063B5" w:rsidR="00112D99" w:rsidRDefault="00112D99" w:rsidP="00D90FF0">
      <w:pPr>
        <w:pStyle w:val="Szvegtrzs"/>
        <w:spacing w:line="360" w:lineRule="auto"/>
      </w:pPr>
      <w:r>
        <w:t xml:space="preserve">Ezen tábla az </w:t>
      </w:r>
      <w:proofErr w:type="spellStart"/>
      <w:r>
        <w:t>adminok</w:t>
      </w:r>
      <w:proofErr w:type="spellEnd"/>
      <w:r>
        <w:t xml:space="preserve"> bejelentkezési és hozzáférési adatainak tárolásáért felelős.</w:t>
      </w:r>
    </w:p>
    <w:tbl>
      <w:tblPr>
        <w:tblW w:w="7937"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45"/>
        <w:gridCol w:w="2646"/>
        <w:gridCol w:w="2646"/>
      </w:tblGrid>
      <w:tr w:rsidR="00093B9D" w14:paraId="0D2EA801" w14:textId="77777777" w:rsidTr="002770E0">
        <w:trPr>
          <w:trHeight w:val="380"/>
        </w:trPr>
        <w:tc>
          <w:tcPr>
            <w:tcW w:w="2645" w:type="dxa"/>
          </w:tcPr>
          <w:p w14:paraId="273F2FB3" w14:textId="7E5BF543" w:rsidR="00093B9D" w:rsidRDefault="00093B9D" w:rsidP="008C0570">
            <w:pPr>
              <w:pStyle w:val="Szvegtrzs"/>
            </w:pPr>
            <w:r>
              <w:t>Mezőnév</w:t>
            </w:r>
          </w:p>
        </w:tc>
        <w:tc>
          <w:tcPr>
            <w:tcW w:w="2646" w:type="dxa"/>
          </w:tcPr>
          <w:p w14:paraId="2E2D9F26" w14:textId="383C0A57" w:rsidR="00093B9D" w:rsidRDefault="00093B9D" w:rsidP="008C0570">
            <w:pPr>
              <w:pStyle w:val="Szvegtrzs"/>
            </w:pPr>
            <w:r>
              <w:t>Típus</w:t>
            </w:r>
          </w:p>
        </w:tc>
        <w:tc>
          <w:tcPr>
            <w:tcW w:w="2646" w:type="dxa"/>
          </w:tcPr>
          <w:p w14:paraId="53D428D0" w14:textId="3D0FD434" w:rsidR="00093B9D" w:rsidRDefault="00093B9D" w:rsidP="008C0570">
            <w:pPr>
              <w:pStyle w:val="Szvegtrzs"/>
            </w:pPr>
            <w:r>
              <w:t xml:space="preserve">Megjegyzés </w:t>
            </w:r>
          </w:p>
        </w:tc>
      </w:tr>
      <w:tr w:rsidR="00093B9D" w14:paraId="2AD75F07" w14:textId="77777777" w:rsidTr="002770E0">
        <w:trPr>
          <w:trHeight w:val="380"/>
        </w:trPr>
        <w:tc>
          <w:tcPr>
            <w:tcW w:w="2645" w:type="dxa"/>
          </w:tcPr>
          <w:p w14:paraId="2CC80020" w14:textId="607EEBAA" w:rsidR="00093B9D" w:rsidRDefault="00093B9D" w:rsidP="008C0570">
            <w:pPr>
              <w:pStyle w:val="Szvegtrzs"/>
            </w:pPr>
            <w:proofErr w:type="spellStart"/>
            <w:r>
              <w:t>id</w:t>
            </w:r>
            <w:proofErr w:type="spellEnd"/>
          </w:p>
        </w:tc>
        <w:tc>
          <w:tcPr>
            <w:tcW w:w="2646" w:type="dxa"/>
          </w:tcPr>
          <w:p w14:paraId="0FB999EE" w14:textId="3062021F" w:rsidR="00093B9D" w:rsidRDefault="00093B9D" w:rsidP="008C0570">
            <w:pPr>
              <w:pStyle w:val="Szvegtrzs"/>
            </w:pPr>
            <w:r>
              <w:t>INT</w:t>
            </w:r>
          </w:p>
        </w:tc>
        <w:tc>
          <w:tcPr>
            <w:tcW w:w="2646" w:type="dxa"/>
          </w:tcPr>
          <w:p w14:paraId="47DAAACD" w14:textId="33D8CB6F" w:rsidR="00093B9D" w:rsidRDefault="00093B9D" w:rsidP="008C0570">
            <w:pPr>
              <w:pStyle w:val="Szvegtrzs"/>
            </w:pPr>
            <w:r>
              <w:t xml:space="preserve">Azonosító </w:t>
            </w:r>
          </w:p>
        </w:tc>
      </w:tr>
      <w:tr w:rsidR="00093B9D" w14:paraId="4B4D3F3B" w14:textId="77777777" w:rsidTr="002770E0">
        <w:trPr>
          <w:trHeight w:val="380"/>
        </w:trPr>
        <w:tc>
          <w:tcPr>
            <w:tcW w:w="2645" w:type="dxa"/>
          </w:tcPr>
          <w:p w14:paraId="4A1FB96D" w14:textId="4F139BCA" w:rsidR="00093B9D" w:rsidRDefault="00093B9D" w:rsidP="008C0570">
            <w:pPr>
              <w:pStyle w:val="Szvegtrzs"/>
            </w:pPr>
            <w:proofErr w:type="spellStart"/>
            <w:r>
              <w:t>username</w:t>
            </w:r>
            <w:proofErr w:type="spellEnd"/>
          </w:p>
        </w:tc>
        <w:tc>
          <w:tcPr>
            <w:tcW w:w="2646" w:type="dxa"/>
          </w:tcPr>
          <w:p w14:paraId="3E195EAB" w14:textId="600A1A3C" w:rsidR="00093B9D" w:rsidRDefault="00093B9D" w:rsidP="008C0570">
            <w:pPr>
              <w:pStyle w:val="Szvegtrzs"/>
            </w:pPr>
            <w:r>
              <w:t>VARCHAR</w:t>
            </w:r>
          </w:p>
        </w:tc>
        <w:tc>
          <w:tcPr>
            <w:tcW w:w="2646" w:type="dxa"/>
          </w:tcPr>
          <w:p w14:paraId="6E519851" w14:textId="1A8FE18C" w:rsidR="00093B9D" w:rsidRDefault="00093B9D" w:rsidP="008C0570">
            <w:pPr>
              <w:pStyle w:val="Szvegtrzs"/>
            </w:pPr>
            <w:r>
              <w:t xml:space="preserve">Felhasználónév </w:t>
            </w:r>
          </w:p>
        </w:tc>
      </w:tr>
      <w:tr w:rsidR="00093B9D" w14:paraId="0329F60E" w14:textId="77777777" w:rsidTr="002770E0">
        <w:trPr>
          <w:trHeight w:val="380"/>
        </w:trPr>
        <w:tc>
          <w:tcPr>
            <w:tcW w:w="2645" w:type="dxa"/>
          </w:tcPr>
          <w:p w14:paraId="200C5560" w14:textId="1DA221AB" w:rsidR="00093B9D" w:rsidRDefault="00093B9D" w:rsidP="008C0570">
            <w:pPr>
              <w:pStyle w:val="Szvegtrzs"/>
            </w:pPr>
            <w:proofErr w:type="spellStart"/>
            <w:r>
              <w:t>password</w:t>
            </w:r>
            <w:proofErr w:type="spellEnd"/>
          </w:p>
        </w:tc>
        <w:tc>
          <w:tcPr>
            <w:tcW w:w="2646" w:type="dxa"/>
          </w:tcPr>
          <w:p w14:paraId="143406B7" w14:textId="6F8E6F28" w:rsidR="00093B9D" w:rsidRDefault="00093B9D" w:rsidP="008C0570">
            <w:pPr>
              <w:pStyle w:val="Szvegtrzs"/>
            </w:pPr>
            <w:r>
              <w:t>VARCHAR</w:t>
            </w:r>
          </w:p>
        </w:tc>
        <w:tc>
          <w:tcPr>
            <w:tcW w:w="2646" w:type="dxa"/>
          </w:tcPr>
          <w:p w14:paraId="2365603E" w14:textId="30DFD599" w:rsidR="00093B9D" w:rsidRDefault="00093B9D" w:rsidP="008C0570">
            <w:pPr>
              <w:pStyle w:val="Szvegtrzs"/>
            </w:pPr>
            <w:r>
              <w:t xml:space="preserve">Jelszó </w:t>
            </w:r>
          </w:p>
        </w:tc>
      </w:tr>
    </w:tbl>
    <w:p w14:paraId="242A8539" w14:textId="77777777" w:rsidR="00A35EFB" w:rsidRDefault="00A35EFB" w:rsidP="00767800">
      <w:pPr>
        <w:widowControl/>
        <w:suppressAutoHyphens w:val="0"/>
        <w:spacing w:before="0" w:after="0" w:line="240" w:lineRule="auto"/>
        <w:jc w:val="left"/>
        <w:rPr>
          <w:rFonts w:ascii="Arial" w:hAnsi="Arial"/>
          <w:b/>
          <w:bCs/>
          <w:sz w:val="28"/>
          <w:szCs w:val="30"/>
        </w:rPr>
      </w:pPr>
    </w:p>
    <w:p w14:paraId="4D3CFEDA" w14:textId="77777777" w:rsidR="00767800" w:rsidRDefault="00767800" w:rsidP="00767800">
      <w:pPr>
        <w:pStyle w:val="Cmsor3"/>
      </w:pPr>
      <w:bookmarkStart w:id="155" w:name="_Toc193971885"/>
      <w:r>
        <w:t>„</w:t>
      </w:r>
      <w:proofErr w:type="spellStart"/>
      <w:r>
        <w:t>user</w:t>
      </w:r>
      <w:proofErr w:type="spellEnd"/>
      <w:r>
        <w:t>” tábla</w:t>
      </w:r>
      <w:bookmarkEnd w:id="155"/>
    </w:p>
    <w:p w14:paraId="3809D7EC" w14:textId="77777777" w:rsidR="00767800" w:rsidRPr="00FF6572" w:rsidRDefault="00767800" w:rsidP="00767800">
      <w:pPr>
        <w:spacing w:after="120"/>
      </w:pPr>
      <w:r w:rsidRPr="00FF6572">
        <w:t>Felhasználók, akik az oldalon regisztráltak, az ő adataik vannak eltárolva ebben a táblában</w:t>
      </w:r>
    </w:p>
    <w:tbl>
      <w:tblPr>
        <w:tblW w:w="7937"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45"/>
        <w:gridCol w:w="2646"/>
        <w:gridCol w:w="2646"/>
      </w:tblGrid>
      <w:tr w:rsidR="00767800" w14:paraId="02B74363" w14:textId="77777777" w:rsidTr="002770E0">
        <w:trPr>
          <w:trHeight w:val="380"/>
        </w:trPr>
        <w:tc>
          <w:tcPr>
            <w:tcW w:w="2645" w:type="dxa"/>
          </w:tcPr>
          <w:p w14:paraId="6CAD53B2" w14:textId="77777777" w:rsidR="00767800" w:rsidRDefault="00767800" w:rsidP="002770E0">
            <w:pPr>
              <w:pStyle w:val="Szvegtrzs"/>
            </w:pPr>
            <w:r>
              <w:t>Mezőnév</w:t>
            </w:r>
          </w:p>
        </w:tc>
        <w:tc>
          <w:tcPr>
            <w:tcW w:w="2646" w:type="dxa"/>
          </w:tcPr>
          <w:p w14:paraId="5070C122" w14:textId="77777777" w:rsidR="00767800" w:rsidRDefault="00767800" w:rsidP="002770E0">
            <w:pPr>
              <w:pStyle w:val="Szvegtrzs"/>
            </w:pPr>
            <w:r>
              <w:t>Típus</w:t>
            </w:r>
          </w:p>
        </w:tc>
        <w:tc>
          <w:tcPr>
            <w:tcW w:w="2646" w:type="dxa"/>
          </w:tcPr>
          <w:p w14:paraId="10AE1DBB" w14:textId="77777777" w:rsidR="00767800" w:rsidRDefault="00767800" w:rsidP="002770E0">
            <w:pPr>
              <w:pStyle w:val="Szvegtrzs"/>
            </w:pPr>
            <w:r>
              <w:t xml:space="preserve">Megjegyzés </w:t>
            </w:r>
          </w:p>
        </w:tc>
      </w:tr>
      <w:tr w:rsidR="00767800" w14:paraId="46E72D84" w14:textId="77777777" w:rsidTr="002770E0">
        <w:trPr>
          <w:trHeight w:val="380"/>
        </w:trPr>
        <w:tc>
          <w:tcPr>
            <w:tcW w:w="2645" w:type="dxa"/>
          </w:tcPr>
          <w:p w14:paraId="4BA0E622" w14:textId="77777777" w:rsidR="00767800" w:rsidRDefault="00767800" w:rsidP="002770E0">
            <w:pPr>
              <w:pStyle w:val="Szvegtrzs"/>
            </w:pPr>
            <w:proofErr w:type="spellStart"/>
            <w:r>
              <w:t>id</w:t>
            </w:r>
            <w:proofErr w:type="spellEnd"/>
          </w:p>
        </w:tc>
        <w:tc>
          <w:tcPr>
            <w:tcW w:w="2646" w:type="dxa"/>
          </w:tcPr>
          <w:p w14:paraId="76A996E5" w14:textId="77777777" w:rsidR="00767800" w:rsidRDefault="00767800" w:rsidP="002770E0">
            <w:pPr>
              <w:pStyle w:val="Szvegtrzs"/>
            </w:pPr>
            <w:r>
              <w:t>INT</w:t>
            </w:r>
          </w:p>
        </w:tc>
        <w:tc>
          <w:tcPr>
            <w:tcW w:w="2646" w:type="dxa"/>
          </w:tcPr>
          <w:p w14:paraId="630EB94A" w14:textId="77777777" w:rsidR="00767800" w:rsidRDefault="00767800" w:rsidP="002770E0">
            <w:pPr>
              <w:pStyle w:val="Szvegtrzs"/>
            </w:pPr>
            <w:r>
              <w:t xml:space="preserve">Azonosító </w:t>
            </w:r>
          </w:p>
        </w:tc>
      </w:tr>
      <w:tr w:rsidR="00767800" w14:paraId="202F081C" w14:textId="77777777" w:rsidTr="002770E0">
        <w:trPr>
          <w:trHeight w:val="380"/>
        </w:trPr>
        <w:tc>
          <w:tcPr>
            <w:tcW w:w="2645" w:type="dxa"/>
          </w:tcPr>
          <w:p w14:paraId="2DC9EE6E" w14:textId="77777777" w:rsidR="00767800" w:rsidRDefault="00767800" w:rsidP="002770E0">
            <w:pPr>
              <w:pStyle w:val="Szvegtrzs"/>
            </w:pPr>
            <w:proofErr w:type="spellStart"/>
            <w:r>
              <w:t>username</w:t>
            </w:r>
            <w:proofErr w:type="spellEnd"/>
          </w:p>
        </w:tc>
        <w:tc>
          <w:tcPr>
            <w:tcW w:w="2646" w:type="dxa"/>
          </w:tcPr>
          <w:p w14:paraId="36CCC4C2" w14:textId="77777777" w:rsidR="00767800" w:rsidRDefault="00767800" w:rsidP="002770E0">
            <w:pPr>
              <w:pStyle w:val="Szvegtrzs"/>
            </w:pPr>
            <w:r>
              <w:t>VARCHAR</w:t>
            </w:r>
          </w:p>
        </w:tc>
        <w:tc>
          <w:tcPr>
            <w:tcW w:w="2646" w:type="dxa"/>
          </w:tcPr>
          <w:p w14:paraId="68A5154D" w14:textId="77777777" w:rsidR="00767800" w:rsidRDefault="00767800" w:rsidP="002770E0">
            <w:pPr>
              <w:pStyle w:val="Szvegtrzs"/>
            </w:pPr>
            <w:r>
              <w:t xml:space="preserve">Felhasználónév </w:t>
            </w:r>
          </w:p>
        </w:tc>
      </w:tr>
      <w:tr w:rsidR="00767800" w14:paraId="774BF0BE" w14:textId="77777777" w:rsidTr="002770E0">
        <w:trPr>
          <w:trHeight w:val="380"/>
        </w:trPr>
        <w:tc>
          <w:tcPr>
            <w:tcW w:w="2645" w:type="dxa"/>
          </w:tcPr>
          <w:p w14:paraId="4756EB8B" w14:textId="77777777" w:rsidR="00767800" w:rsidRDefault="00767800" w:rsidP="002770E0">
            <w:pPr>
              <w:pStyle w:val="Szvegtrzs"/>
            </w:pPr>
            <w:proofErr w:type="spellStart"/>
            <w:r>
              <w:t>password</w:t>
            </w:r>
            <w:proofErr w:type="spellEnd"/>
          </w:p>
        </w:tc>
        <w:tc>
          <w:tcPr>
            <w:tcW w:w="2646" w:type="dxa"/>
          </w:tcPr>
          <w:p w14:paraId="6C971760" w14:textId="77777777" w:rsidR="00767800" w:rsidRDefault="00767800" w:rsidP="002770E0">
            <w:pPr>
              <w:pStyle w:val="Szvegtrzs"/>
            </w:pPr>
            <w:r>
              <w:t>VARCHAR</w:t>
            </w:r>
          </w:p>
        </w:tc>
        <w:tc>
          <w:tcPr>
            <w:tcW w:w="2646" w:type="dxa"/>
          </w:tcPr>
          <w:p w14:paraId="7B689C95" w14:textId="77777777" w:rsidR="00767800" w:rsidRDefault="00767800" w:rsidP="002770E0">
            <w:pPr>
              <w:pStyle w:val="Szvegtrzs"/>
            </w:pPr>
            <w:r>
              <w:t xml:space="preserve">Jelszó </w:t>
            </w:r>
          </w:p>
        </w:tc>
      </w:tr>
      <w:tr w:rsidR="00767800" w14:paraId="55868495" w14:textId="77777777" w:rsidTr="002770E0">
        <w:trPr>
          <w:trHeight w:val="380"/>
        </w:trPr>
        <w:tc>
          <w:tcPr>
            <w:tcW w:w="2645" w:type="dxa"/>
          </w:tcPr>
          <w:p w14:paraId="375FA987" w14:textId="77777777" w:rsidR="00767800" w:rsidRDefault="00767800" w:rsidP="002770E0">
            <w:pPr>
              <w:pStyle w:val="Szvegtrzs"/>
            </w:pPr>
            <w:proofErr w:type="spellStart"/>
            <w:r>
              <w:t>securityQuestion</w:t>
            </w:r>
            <w:proofErr w:type="spellEnd"/>
            <w:r>
              <w:t>(s)</w:t>
            </w:r>
          </w:p>
        </w:tc>
        <w:tc>
          <w:tcPr>
            <w:tcW w:w="2646" w:type="dxa"/>
          </w:tcPr>
          <w:p w14:paraId="6BF7674C" w14:textId="77777777" w:rsidR="00767800" w:rsidRDefault="00767800" w:rsidP="002770E0">
            <w:pPr>
              <w:pStyle w:val="Szvegtrzs"/>
            </w:pPr>
            <w:r>
              <w:t>VARCHAR</w:t>
            </w:r>
          </w:p>
        </w:tc>
        <w:tc>
          <w:tcPr>
            <w:tcW w:w="2646" w:type="dxa"/>
          </w:tcPr>
          <w:p w14:paraId="0D42C4DA" w14:textId="77777777" w:rsidR="00767800" w:rsidRDefault="00767800" w:rsidP="002770E0">
            <w:pPr>
              <w:pStyle w:val="Szvegtrzs"/>
            </w:pPr>
            <w:r>
              <w:t xml:space="preserve">Biztonsági kérdés </w:t>
            </w:r>
          </w:p>
        </w:tc>
      </w:tr>
      <w:tr w:rsidR="00767800" w14:paraId="059717C1" w14:textId="77777777" w:rsidTr="002770E0">
        <w:trPr>
          <w:trHeight w:val="380"/>
        </w:trPr>
        <w:tc>
          <w:tcPr>
            <w:tcW w:w="2645" w:type="dxa"/>
          </w:tcPr>
          <w:p w14:paraId="24993A79" w14:textId="77777777" w:rsidR="00767800" w:rsidRDefault="00767800" w:rsidP="002770E0">
            <w:pPr>
              <w:pStyle w:val="Szvegtrzs"/>
            </w:pPr>
            <w:proofErr w:type="spellStart"/>
            <w:r>
              <w:t>createdAt</w:t>
            </w:r>
            <w:proofErr w:type="spellEnd"/>
          </w:p>
        </w:tc>
        <w:tc>
          <w:tcPr>
            <w:tcW w:w="2646" w:type="dxa"/>
          </w:tcPr>
          <w:p w14:paraId="2564EE7A" w14:textId="77777777" w:rsidR="00767800" w:rsidRDefault="00767800" w:rsidP="002770E0">
            <w:pPr>
              <w:pStyle w:val="Szvegtrzs"/>
            </w:pPr>
            <w:r>
              <w:t>DATETIME</w:t>
            </w:r>
          </w:p>
        </w:tc>
        <w:tc>
          <w:tcPr>
            <w:tcW w:w="2646" w:type="dxa"/>
          </w:tcPr>
          <w:p w14:paraId="2C1D92D7" w14:textId="77777777" w:rsidR="00767800" w:rsidRDefault="00767800" w:rsidP="002770E0">
            <w:pPr>
              <w:pStyle w:val="Szvegtrzs"/>
            </w:pPr>
            <w:r>
              <w:t xml:space="preserve">Létrehozás dátuma </w:t>
            </w:r>
          </w:p>
        </w:tc>
      </w:tr>
    </w:tbl>
    <w:p w14:paraId="0A2BAC3F" w14:textId="77777777" w:rsidR="00A35EFB" w:rsidRDefault="00A35EFB" w:rsidP="008C0570">
      <w:pPr>
        <w:pStyle w:val="Cmsor3"/>
      </w:pPr>
      <w:bookmarkStart w:id="156" w:name="_Toc193971886"/>
    </w:p>
    <w:p w14:paraId="47D577B3" w14:textId="77777777" w:rsidR="00A35EFB" w:rsidRDefault="00A35EFB">
      <w:pPr>
        <w:widowControl/>
        <w:suppressAutoHyphens w:val="0"/>
        <w:spacing w:before="0" w:after="0" w:line="240" w:lineRule="auto"/>
        <w:jc w:val="left"/>
        <w:rPr>
          <w:rFonts w:ascii="Arial" w:hAnsi="Arial"/>
          <w:b/>
          <w:bCs/>
          <w:sz w:val="28"/>
          <w:szCs w:val="30"/>
        </w:rPr>
      </w:pPr>
      <w:r>
        <w:br w:type="page"/>
      </w:r>
    </w:p>
    <w:p w14:paraId="61901F2E" w14:textId="487B9379" w:rsidR="003D4695" w:rsidRDefault="003D4695" w:rsidP="008C0570">
      <w:pPr>
        <w:pStyle w:val="Cmsor3"/>
      </w:pPr>
      <w:r>
        <w:lastRenderedPageBreak/>
        <w:t>„plaza” tábla</w:t>
      </w:r>
      <w:bookmarkEnd w:id="156"/>
    </w:p>
    <w:p w14:paraId="6A0BA06F" w14:textId="3E097479" w:rsidR="00C9029A" w:rsidRPr="00C9029A" w:rsidRDefault="00C9029A" w:rsidP="00D90FF0">
      <w:pPr>
        <w:pStyle w:val="Szvegtrzs"/>
        <w:spacing w:line="360" w:lineRule="auto"/>
      </w:pPr>
      <w:r w:rsidRPr="00C9029A">
        <w:t xml:space="preserve">Bevásárlóközpontok, </w:t>
      </w:r>
      <w:r w:rsidR="006B3B74" w:rsidRPr="00C9029A">
        <w:t>koordinátái, jelölése az általunk használt térképen</w:t>
      </w:r>
      <w:r w:rsidR="006B3B74">
        <w:t xml:space="preserve">, </w:t>
      </w:r>
      <w:r w:rsidRPr="00C9029A">
        <w:t>ezek adatai, foglalnak helyett a tábla oszlopaiban.</w:t>
      </w:r>
    </w:p>
    <w:tbl>
      <w:tblPr>
        <w:tblW w:w="7937"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45"/>
        <w:gridCol w:w="2646"/>
        <w:gridCol w:w="2646"/>
      </w:tblGrid>
      <w:tr w:rsidR="003D4695" w14:paraId="7C570B3E" w14:textId="77777777" w:rsidTr="002770E0">
        <w:trPr>
          <w:trHeight w:val="380"/>
        </w:trPr>
        <w:tc>
          <w:tcPr>
            <w:tcW w:w="2645" w:type="dxa"/>
          </w:tcPr>
          <w:p w14:paraId="71090777" w14:textId="77777777" w:rsidR="003D4695" w:rsidRDefault="003D4695" w:rsidP="008C0570">
            <w:pPr>
              <w:pStyle w:val="Szvegtrzs"/>
            </w:pPr>
            <w:r>
              <w:t>Mezőnév</w:t>
            </w:r>
          </w:p>
        </w:tc>
        <w:tc>
          <w:tcPr>
            <w:tcW w:w="2646" w:type="dxa"/>
          </w:tcPr>
          <w:p w14:paraId="027065AF" w14:textId="77777777" w:rsidR="003D4695" w:rsidRDefault="003D4695" w:rsidP="008C0570">
            <w:pPr>
              <w:pStyle w:val="Szvegtrzs"/>
            </w:pPr>
            <w:r>
              <w:t>Típus</w:t>
            </w:r>
          </w:p>
        </w:tc>
        <w:tc>
          <w:tcPr>
            <w:tcW w:w="2646" w:type="dxa"/>
          </w:tcPr>
          <w:p w14:paraId="2CF98B05" w14:textId="77777777" w:rsidR="003D4695" w:rsidRDefault="003D4695" w:rsidP="008C0570">
            <w:pPr>
              <w:pStyle w:val="Szvegtrzs"/>
            </w:pPr>
            <w:r>
              <w:t xml:space="preserve">Megjegyzés </w:t>
            </w:r>
          </w:p>
        </w:tc>
      </w:tr>
      <w:tr w:rsidR="003D4695" w14:paraId="05F572D7" w14:textId="77777777" w:rsidTr="002770E0">
        <w:trPr>
          <w:trHeight w:val="380"/>
        </w:trPr>
        <w:tc>
          <w:tcPr>
            <w:tcW w:w="2645" w:type="dxa"/>
          </w:tcPr>
          <w:p w14:paraId="325744DB" w14:textId="77777777" w:rsidR="003D4695" w:rsidRDefault="003D4695" w:rsidP="008C0570">
            <w:pPr>
              <w:pStyle w:val="Szvegtrzs"/>
            </w:pPr>
            <w:proofErr w:type="spellStart"/>
            <w:r>
              <w:t>id</w:t>
            </w:r>
            <w:proofErr w:type="spellEnd"/>
          </w:p>
        </w:tc>
        <w:tc>
          <w:tcPr>
            <w:tcW w:w="2646" w:type="dxa"/>
          </w:tcPr>
          <w:p w14:paraId="58F95ECC" w14:textId="77777777" w:rsidR="003D4695" w:rsidRDefault="003D4695" w:rsidP="008C0570">
            <w:pPr>
              <w:pStyle w:val="Szvegtrzs"/>
            </w:pPr>
            <w:r>
              <w:t>INT</w:t>
            </w:r>
          </w:p>
        </w:tc>
        <w:tc>
          <w:tcPr>
            <w:tcW w:w="2646" w:type="dxa"/>
          </w:tcPr>
          <w:p w14:paraId="71B69EC2" w14:textId="77777777" w:rsidR="003D4695" w:rsidRDefault="003D4695" w:rsidP="008C0570">
            <w:pPr>
              <w:pStyle w:val="Szvegtrzs"/>
            </w:pPr>
            <w:r>
              <w:t xml:space="preserve">Azonosító </w:t>
            </w:r>
          </w:p>
        </w:tc>
      </w:tr>
      <w:tr w:rsidR="003D4695" w14:paraId="7C54882C" w14:textId="77777777" w:rsidTr="002770E0">
        <w:trPr>
          <w:trHeight w:val="380"/>
        </w:trPr>
        <w:tc>
          <w:tcPr>
            <w:tcW w:w="2645" w:type="dxa"/>
          </w:tcPr>
          <w:p w14:paraId="3443470C" w14:textId="086A87D8" w:rsidR="003D4695" w:rsidRDefault="003D4695" w:rsidP="008C0570">
            <w:pPr>
              <w:pStyle w:val="Szvegtrzs"/>
            </w:pPr>
            <w:proofErr w:type="spellStart"/>
            <w:r>
              <w:t>plazaName</w:t>
            </w:r>
            <w:proofErr w:type="spellEnd"/>
          </w:p>
        </w:tc>
        <w:tc>
          <w:tcPr>
            <w:tcW w:w="2646" w:type="dxa"/>
          </w:tcPr>
          <w:p w14:paraId="14095FE5" w14:textId="7E5AA029" w:rsidR="003D4695" w:rsidRDefault="003D4695" w:rsidP="008C0570">
            <w:pPr>
              <w:pStyle w:val="Szvegtrzs"/>
            </w:pPr>
            <w:r>
              <w:t>VARCHAR</w:t>
            </w:r>
          </w:p>
        </w:tc>
        <w:tc>
          <w:tcPr>
            <w:tcW w:w="2646" w:type="dxa"/>
          </w:tcPr>
          <w:p w14:paraId="46B08113" w14:textId="7ED57F32" w:rsidR="003D4695" w:rsidRDefault="00325A4E" w:rsidP="008C0570">
            <w:pPr>
              <w:pStyle w:val="Szvegtrzs"/>
            </w:pPr>
            <w:r>
              <w:t xml:space="preserve">Pláza neve a térképen </w:t>
            </w:r>
          </w:p>
        </w:tc>
      </w:tr>
      <w:tr w:rsidR="003D4695" w14:paraId="1EC48C71" w14:textId="77777777" w:rsidTr="002770E0">
        <w:trPr>
          <w:trHeight w:val="380"/>
        </w:trPr>
        <w:tc>
          <w:tcPr>
            <w:tcW w:w="2645" w:type="dxa"/>
          </w:tcPr>
          <w:p w14:paraId="51F8EAC2" w14:textId="5F1C23CA" w:rsidR="003D4695" w:rsidRDefault="003D4695" w:rsidP="008C0570">
            <w:pPr>
              <w:pStyle w:val="Szvegtrzs"/>
            </w:pPr>
            <w:proofErr w:type="spellStart"/>
            <w:r>
              <w:t>location</w:t>
            </w:r>
            <w:proofErr w:type="spellEnd"/>
          </w:p>
        </w:tc>
        <w:tc>
          <w:tcPr>
            <w:tcW w:w="2646" w:type="dxa"/>
          </w:tcPr>
          <w:p w14:paraId="5552E82C" w14:textId="089BA722" w:rsidR="003D4695" w:rsidRDefault="003D4695" w:rsidP="008C0570">
            <w:pPr>
              <w:pStyle w:val="Szvegtrzs"/>
            </w:pPr>
            <w:r>
              <w:t>VARCHAR</w:t>
            </w:r>
          </w:p>
        </w:tc>
        <w:tc>
          <w:tcPr>
            <w:tcW w:w="2646" w:type="dxa"/>
          </w:tcPr>
          <w:p w14:paraId="68A1B5B3" w14:textId="6E7D6816" w:rsidR="003D4695" w:rsidRDefault="00325A4E" w:rsidP="008C0570">
            <w:pPr>
              <w:pStyle w:val="Szvegtrzs"/>
            </w:pPr>
            <w:r>
              <w:t>Pláza lokációja</w:t>
            </w:r>
            <w:r w:rsidR="003D4695">
              <w:t xml:space="preserve"> </w:t>
            </w:r>
          </w:p>
        </w:tc>
      </w:tr>
      <w:tr w:rsidR="003D4695" w14:paraId="5200715C" w14:textId="77777777" w:rsidTr="002770E0">
        <w:trPr>
          <w:trHeight w:val="380"/>
        </w:trPr>
        <w:tc>
          <w:tcPr>
            <w:tcW w:w="2645" w:type="dxa"/>
          </w:tcPr>
          <w:p w14:paraId="754C7A8D" w14:textId="4E414FA3" w:rsidR="003D4695" w:rsidRDefault="003D4695" w:rsidP="008C0570">
            <w:pPr>
              <w:pStyle w:val="Szvegtrzs"/>
            </w:pPr>
            <w:proofErr w:type="spellStart"/>
            <w:r>
              <w:t>openingTime</w:t>
            </w:r>
            <w:proofErr w:type="spellEnd"/>
          </w:p>
        </w:tc>
        <w:tc>
          <w:tcPr>
            <w:tcW w:w="2646" w:type="dxa"/>
          </w:tcPr>
          <w:p w14:paraId="12067992" w14:textId="77777777" w:rsidR="003D4695" w:rsidRDefault="003D4695" w:rsidP="008C0570">
            <w:pPr>
              <w:pStyle w:val="Szvegtrzs"/>
            </w:pPr>
            <w:r>
              <w:t>VARCHAR</w:t>
            </w:r>
          </w:p>
        </w:tc>
        <w:tc>
          <w:tcPr>
            <w:tcW w:w="2646" w:type="dxa"/>
          </w:tcPr>
          <w:p w14:paraId="1D72A3BE" w14:textId="434C67E2" w:rsidR="003D4695" w:rsidRDefault="00325A4E" w:rsidP="008C0570">
            <w:pPr>
              <w:pStyle w:val="Szvegtrzs"/>
            </w:pPr>
            <w:r>
              <w:t>Pláza nyitási ideje</w:t>
            </w:r>
            <w:r w:rsidR="003D4695">
              <w:t xml:space="preserve"> </w:t>
            </w:r>
          </w:p>
        </w:tc>
      </w:tr>
      <w:tr w:rsidR="003D4695" w14:paraId="34EF6D47" w14:textId="77777777" w:rsidTr="00C9029A">
        <w:trPr>
          <w:trHeight w:val="477"/>
        </w:trPr>
        <w:tc>
          <w:tcPr>
            <w:tcW w:w="2645" w:type="dxa"/>
          </w:tcPr>
          <w:p w14:paraId="7609BF3E" w14:textId="0784FF2A" w:rsidR="003D4695" w:rsidRDefault="003D4695" w:rsidP="008C0570">
            <w:pPr>
              <w:pStyle w:val="Szvegtrzs"/>
            </w:pPr>
            <w:proofErr w:type="spellStart"/>
            <w:r>
              <w:t>closingTime</w:t>
            </w:r>
            <w:proofErr w:type="spellEnd"/>
          </w:p>
        </w:tc>
        <w:tc>
          <w:tcPr>
            <w:tcW w:w="2646" w:type="dxa"/>
          </w:tcPr>
          <w:p w14:paraId="6EFAB225" w14:textId="0F0B24ED" w:rsidR="003D4695" w:rsidRDefault="003D4695" w:rsidP="008C0570">
            <w:pPr>
              <w:pStyle w:val="Szvegtrzs"/>
            </w:pPr>
            <w:r>
              <w:t>VARCHAR</w:t>
            </w:r>
          </w:p>
        </w:tc>
        <w:tc>
          <w:tcPr>
            <w:tcW w:w="2646" w:type="dxa"/>
          </w:tcPr>
          <w:p w14:paraId="229122C4" w14:textId="508AFD6F" w:rsidR="003D4695" w:rsidRDefault="00325A4E" w:rsidP="008C0570">
            <w:pPr>
              <w:pStyle w:val="Szvegtrzs"/>
            </w:pPr>
            <w:r>
              <w:t>Pláza zárási ideje</w:t>
            </w:r>
            <w:r w:rsidR="00F06AFB">
              <w:t xml:space="preserve"> </w:t>
            </w:r>
          </w:p>
        </w:tc>
      </w:tr>
      <w:tr w:rsidR="00C9029A" w14:paraId="271BCB32"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669FD14F" w14:textId="77777777" w:rsidR="00C9029A" w:rsidRDefault="00C9029A" w:rsidP="008C0570">
            <w:pPr>
              <w:pStyle w:val="Szvegtrzs"/>
            </w:pPr>
            <w:r>
              <w:t>email</w:t>
            </w:r>
          </w:p>
        </w:tc>
        <w:tc>
          <w:tcPr>
            <w:tcW w:w="2646" w:type="dxa"/>
            <w:tcBorders>
              <w:top w:val="single" w:sz="4" w:space="0" w:color="auto"/>
              <w:left w:val="single" w:sz="4" w:space="0" w:color="auto"/>
              <w:bottom w:val="single" w:sz="4" w:space="0" w:color="auto"/>
              <w:right w:val="single" w:sz="4" w:space="0" w:color="auto"/>
            </w:tcBorders>
          </w:tcPr>
          <w:p w14:paraId="1C2DB84A" w14:textId="77777777" w:rsidR="00C9029A" w:rsidRDefault="00C9029A" w:rsidP="008C0570">
            <w:pPr>
              <w:pStyle w:val="Szvegtrzs"/>
            </w:pPr>
            <w:r>
              <w:t>VARCHAR</w:t>
            </w:r>
          </w:p>
        </w:tc>
        <w:tc>
          <w:tcPr>
            <w:tcW w:w="2646" w:type="dxa"/>
            <w:tcBorders>
              <w:top w:val="single" w:sz="4" w:space="0" w:color="auto"/>
              <w:left w:val="single" w:sz="4" w:space="0" w:color="auto"/>
              <w:bottom w:val="single" w:sz="4" w:space="0" w:color="auto"/>
              <w:right w:val="single" w:sz="4" w:space="0" w:color="auto"/>
            </w:tcBorders>
          </w:tcPr>
          <w:p w14:paraId="2103BAA3" w14:textId="77777777" w:rsidR="00C9029A" w:rsidRDefault="00C9029A" w:rsidP="008C0570">
            <w:pPr>
              <w:pStyle w:val="Szvegtrzs"/>
            </w:pPr>
            <w:r>
              <w:t xml:space="preserve">Pláza emailcíme   </w:t>
            </w:r>
          </w:p>
        </w:tc>
      </w:tr>
      <w:tr w:rsidR="00C9029A" w14:paraId="70E981DC"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704EF7AE" w14:textId="77777777" w:rsidR="00C9029A" w:rsidRDefault="00C9029A" w:rsidP="008C0570">
            <w:pPr>
              <w:pStyle w:val="Szvegtrzs"/>
            </w:pPr>
            <w:proofErr w:type="spellStart"/>
            <w:r>
              <w:t>phone</w:t>
            </w:r>
            <w:proofErr w:type="spellEnd"/>
          </w:p>
        </w:tc>
        <w:tc>
          <w:tcPr>
            <w:tcW w:w="2646" w:type="dxa"/>
            <w:tcBorders>
              <w:top w:val="single" w:sz="4" w:space="0" w:color="auto"/>
              <w:left w:val="single" w:sz="4" w:space="0" w:color="auto"/>
              <w:bottom w:val="single" w:sz="4" w:space="0" w:color="auto"/>
              <w:right w:val="single" w:sz="4" w:space="0" w:color="auto"/>
            </w:tcBorders>
          </w:tcPr>
          <w:p w14:paraId="2080C918" w14:textId="77777777" w:rsidR="00C9029A" w:rsidRDefault="00C9029A" w:rsidP="008C0570">
            <w:pPr>
              <w:pStyle w:val="Szvegtrzs"/>
            </w:pPr>
            <w:r>
              <w:t>VARCHAR</w:t>
            </w:r>
          </w:p>
        </w:tc>
        <w:tc>
          <w:tcPr>
            <w:tcW w:w="2646" w:type="dxa"/>
            <w:tcBorders>
              <w:top w:val="single" w:sz="4" w:space="0" w:color="auto"/>
              <w:left w:val="single" w:sz="4" w:space="0" w:color="auto"/>
              <w:bottom w:val="single" w:sz="4" w:space="0" w:color="auto"/>
              <w:right w:val="single" w:sz="4" w:space="0" w:color="auto"/>
            </w:tcBorders>
          </w:tcPr>
          <w:p w14:paraId="07AF735E" w14:textId="77777777" w:rsidR="00C9029A" w:rsidRDefault="00C9029A" w:rsidP="008C0570">
            <w:pPr>
              <w:pStyle w:val="Szvegtrzs"/>
            </w:pPr>
            <w:r>
              <w:t xml:space="preserve">Pláza telefonszáma  </w:t>
            </w:r>
          </w:p>
        </w:tc>
      </w:tr>
      <w:tr w:rsidR="00C9029A" w14:paraId="00B46F87"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4927D546" w14:textId="77777777" w:rsidR="00C9029A" w:rsidRDefault="00C9029A" w:rsidP="008C0570">
            <w:pPr>
              <w:pStyle w:val="Szvegtrzs"/>
            </w:pPr>
            <w:r>
              <w:t>image</w:t>
            </w:r>
          </w:p>
        </w:tc>
        <w:tc>
          <w:tcPr>
            <w:tcW w:w="2646" w:type="dxa"/>
            <w:tcBorders>
              <w:top w:val="single" w:sz="4" w:space="0" w:color="auto"/>
              <w:left w:val="single" w:sz="4" w:space="0" w:color="auto"/>
              <w:bottom w:val="single" w:sz="4" w:space="0" w:color="auto"/>
              <w:right w:val="single" w:sz="4" w:space="0" w:color="auto"/>
            </w:tcBorders>
          </w:tcPr>
          <w:p w14:paraId="182DBE1E" w14:textId="77777777" w:rsidR="00C9029A" w:rsidRDefault="00C9029A" w:rsidP="008C0570">
            <w:pPr>
              <w:pStyle w:val="Szvegtrzs"/>
            </w:pPr>
            <w:r>
              <w:t>VARCHAR</w:t>
            </w:r>
          </w:p>
        </w:tc>
        <w:tc>
          <w:tcPr>
            <w:tcW w:w="2646" w:type="dxa"/>
            <w:tcBorders>
              <w:top w:val="single" w:sz="4" w:space="0" w:color="auto"/>
              <w:left w:val="single" w:sz="4" w:space="0" w:color="auto"/>
              <w:bottom w:val="single" w:sz="4" w:space="0" w:color="auto"/>
              <w:right w:val="single" w:sz="4" w:space="0" w:color="auto"/>
            </w:tcBorders>
          </w:tcPr>
          <w:p w14:paraId="2DE336A7" w14:textId="77777777" w:rsidR="00C9029A" w:rsidRDefault="00C9029A" w:rsidP="008C0570">
            <w:pPr>
              <w:pStyle w:val="Szvegtrzs"/>
            </w:pPr>
            <w:r>
              <w:t xml:space="preserve">Kép a pláza azonosításához  </w:t>
            </w:r>
          </w:p>
        </w:tc>
      </w:tr>
      <w:tr w:rsidR="00C9029A" w14:paraId="67E6DF37"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25272CC4" w14:textId="77777777" w:rsidR="00C9029A" w:rsidRDefault="00C9029A" w:rsidP="008C0570">
            <w:pPr>
              <w:pStyle w:val="Szvegtrzs"/>
            </w:pPr>
            <w:proofErr w:type="spellStart"/>
            <w:r>
              <w:t>description</w:t>
            </w:r>
            <w:proofErr w:type="spellEnd"/>
          </w:p>
        </w:tc>
        <w:tc>
          <w:tcPr>
            <w:tcW w:w="2646" w:type="dxa"/>
            <w:tcBorders>
              <w:top w:val="single" w:sz="4" w:space="0" w:color="auto"/>
              <w:left w:val="single" w:sz="4" w:space="0" w:color="auto"/>
              <w:bottom w:val="single" w:sz="4" w:space="0" w:color="auto"/>
              <w:right w:val="single" w:sz="4" w:space="0" w:color="auto"/>
            </w:tcBorders>
          </w:tcPr>
          <w:p w14:paraId="6AED20CF" w14:textId="77777777" w:rsidR="00C9029A" w:rsidRDefault="00C9029A" w:rsidP="008C0570">
            <w:pPr>
              <w:pStyle w:val="Szvegtrzs"/>
            </w:pPr>
            <w:r>
              <w:t>VARCHAR</w:t>
            </w:r>
          </w:p>
        </w:tc>
        <w:tc>
          <w:tcPr>
            <w:tcW w:w="2646" w:type="dxa"/>
            <w:tcBorders>
              <w:top w:val="single" w:sz="4" w:space="0" w:color="auto"/>
              <w:left w:val="single" w:sz="4" w:space="0" w:color="auto"/>
              <w:bottom w:val="single" w:sz="4" w:space="0" w:color="auto"/>
              <w:right w:val="single" w:sz="4" w:space="0" w:color="auto"/>
            </w:tcBorders>
          </w:tcPr>
          <w:p w14:paraId="2610A717" w14:textId="77777777" w:rsidR="00C9029A" w:rsidRDefault="00C9029A" w:rsidP="008C0570">
            <w:pPr>
              <w:pStyle w:val="Szvegtrzs"/>
            </w:pPr>
            <w:r>
              <w:t xml:space="preserve">Pláza leírása  </w:t>
            </w:r>
          </w:p>
        </w:tc>
      </w:tr>
      <w:tr w:rsidR="00C9029A" w14:paraId="478C0670"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1F0E3439" w14:textId="77777777" w:rsidR="00C9029A" w:rsidRDefault="00C9029A" w:rsidP="008C0570">
            <w:pPr>
              <w:pStyle w:val="Szvegtrzs"/>
            </w:pPr>
            <w:proofErr w:type="spellStart"/>
            <w:r>
              <w:t>leafletMapId</w:t>
            </w:r>
            <w:proofErr w:type="spellEnd"/>
          </w:p>
        </w:tc>
        <w:tc>
          <w:tcPr>
            <w:tcW w:w="2646" w:type="dxa"/>
            <w:tcBorders>
              <w:top w:val="single" w:sz="4" w:space="0" w:color="auto"/>
              <w:left w:val="single" w:sz="4" w:space="0" w:color="auto"/>
              <w:bottom w:val="single" w:sz="4" w:space="0" w:color="auto"/>
              <w:right w:val="single" w:sz="4" w:space="0" w:color="auto"/>
            </w:tcBorders>
          </w:tcPr>
          <w:p w14:paraId="7EF6301E" w14:textId="77777777" w:rsidR="00C9029A" w:rsidRDefault="00C9029A" w:rsidP="008C0570">
            <w:pPr>
              <w:pStyle w:val="Szvegtrzs"/>
            </w:pPr>
            <w:r>
              <w:t>INT</w:t>
            </w:r>
          </w:p>
        </w:tc>
        <w:tc>
          <w:tcPr>
            <w:tcW w:w="2646" w:type="dxa"/>
            <w:tcBorders>
              <w:top w:val="single" w:sz="4" w:space="0" w:color="auto"/>
              <w:left w:val="single" w:sz="4" w:space="0" w:color="auto"/>
              <w:bottom w:val="single" w:sz="4" w:space="0" w:color="auto"/>
              <w:right w:val="single" w:sz="4" w:space="0" w:color="auto"/>
            </w:tcBorders>
          </w:tcPr>
          <w:p w14:paraId="45A0DEB1" w14:textId="77777777" w:rsidR="00C9029A" w:rsidRDefault="00C9029A" w:rsidP="008C0570">
            <w:pPr>
              <w:pStyle w:val="Szvegtrzs"/>
            </w:pPr>
            <w:r>
              <w:t xml:space="preserve">Létrehozás dátuma  </w:t>
            </w:r>
          </w:p>
        </w:tc>
      </w:tr>
      <w:tr w:rsidR="00C9029A" w14:paraId="31212B91"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61DFE43B" w14:textId="77777777" w:rsidR="00C9029A" w:rsidRDefault="00C9029A" w:rsidP="008C0570">
            <w:pPr>
              <w:pStyle w:val="Szvegtrzs"/>
            </w:pPr>
            <w:proofErr w:type="spellStart"/>
            <w:r>
              <w:t>countyId</w:t>
            </w:r>
            <w:proofErr w:type="spellEnd"/>
          </w:p>
        </w:tc>
        <w:tc>
          <w:tcPr>
            <w:tcW w:w="2646" w:type="dxa"/>
            <w:tcBorders>
              <w:top w:val="single" w:sz="4" w:space="0" w:color="auto"/>
              <w:left w:val="single" w:sz="4" w:space="0" w:color="auto"/>
              <w:bottom w:val="single" w:sz="4" w:space="0" w:color="auto"/>
              <w:right w:val="single" w:sz="4" w:space="0" w:color="auto"/>
            </w:tcBorders>
          </w:tcPr>
          <w:p w14:paraId="65439AB3" w14:textId="77777777" w:rsidR="00C9029A" w:rsidRDefault="00C9029A" w:rsidP="008C0570">
            <w:pPr>
              <w:pStyle w:val="Szvegtrzs"/>
            </w:pPr>
            <w:r>
              <w:t>INT</w:t>
            </w:r>
          </w:p>
        </w:tc>
        <w:tc>
          <w:tcPr>
            <w:tcW w:w="2646" w:type="dxa"/>
            <w:tcBorders>
              <w:top w:val="single" w:sz="4" w:space="0" w:color="auto"/>
              <w:left w:val="single" w:sz="4" w:space="0" w:color="auto"/>
              <w:bottom w:val="single" w:sz="4" w:space="0" w:color="auto"/>
              <w:right w:val="single" w:sz="4" w:space="0" w:color="auto"/>
            </w:tcBorders>
          </w:tcPr>
          <w:p w14:paraId="6D92BB1D" w14:textId="77777777" w:rsidR="00C9029A" w:rsidRDefault="00C9029A" w:rsidP="008C0570">
            <w:pPr>
              <w:pStyle w:val="Szvegtrzs"/>
            </w:pPr>
            <w:r>
              <w:t xml:space="preserve">Vármegye azonosítószáma </w:t>
            </w:r>
          </w:p>
        </w:tc>
      </w:tr>
      <w:tr w:rsidR="00C9029A" w14:paraId="758CE875"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60912008" w14:textId="77777777" w:rsidR="00C9029A" w:rsidRDefault="00C9029A" w:rsidP="008C0570">
            <w:pPr>
              <w:pStyle w:val="Szvegtrzs"/>
            </w:pPr>
            <w:r>
              <w:t>city</w:t>
            </w:r>
          </w:p>
        </w:tc>
        <w:tc>
          <w:tcPr>
            <w:tcW w:w="2646" w:type="dxa"/>
            <w:tcBorders>
              <w:top w:val="single" w:sz="4" w:space="0" w:color="auto"/>
              <w:left w:val="single" w:sz="4" w:space="0" w:color="auto"/>
              <w:bottom w:val="single" w:sz="4" w:space="0" w:color="auto"/>
              <w:right w:val="single" w:sz="4" w:space="0" w:color="auto"/>
            </w:tcBorders>
          </w:tcPr>
          <w:p w14:paraId="3A86C240" w14:textId="77777777" w:rsidR="00C9029A" w:rsidRDefault="00C9029A" w:rsidP="008C0570">
            <w:pPr>
              <w:pStyle w:val="Szvegtrzs"/>
            </w:pPr>
            <w:r>
              <w:t>VARCHAR</w:t>
            </w:r>
          </w:p>
        </w:tc>
        <w:tc>
          <w:tcPr>
            <w:tcW w:w="2646" w:type="dxa"/>
            <w:tcBorders>
              <w:top w:val="single" w:sz="4" w:space="0" w:color="auto"/>
              <w:left w:val="single" w:sz="4" w:space="0" w:color="auto"/>
              <w:bottom w:val="single" w:sz="4" w:space="0" w:color="auto"/>
              <w:right w:val="single" w:sz="4" w:space="0" w:color="auto"/>
            </w:tcBorders>
          </w:tcPr>
          <w:p w14:paraId="5ED6E7F1" w14:textId="25E0F2C8" w:rsidR="00C9029A" w:rsidRDefault="00C9029A" w:rsidP="008C0570">
            <w:pPr>
              <w:pStyle w:val="Szvegtrzs"/>
            </w:pPr>
            <w:r>
              <w:t>Város</w:t>
            </w:r>
            <w:r w:rsidR="004A295A">
              <w:t xml:space="preserve"> </w:t>
            </w:r>
            <w:r>
              <w:t xml:space="preserve">(ahol a pláza található)  </w:t>
            </w:r>
          </w:p>
        </w:tc>
      </w:tr>
      <w:tr w:rsidR="00C9029A" w14:paraId="2D19ED1F" w14:textId="77777777" w:rsidTr="00C9029A">
        <w:trPr>
          <w:trHeight w:val="477"/>
        </w:trPr>
        <w:tc>
          <w:tcPr>
            <w:tcW w:w="2645" w:type="dxa"/>
            <w:tcBorders>
              <w:top w:val="single" w:sz="4" w:space="0" w:color="auto"/>
              <w:left w:val="single" w:sz="4" w:space="0" w:color="auto"/>
              <w:bottom w:val="single" w:sz="4" w:space="0" w:color="auto"/>
              <w:right w:val="single" w:sz="4" w:space="0" w:color="auto"/>
            </w:tcBorders>
          </w:tcPr>
          <w:p w14:paraId="39BEBD86" w14:textId="77777777" w:rsidR="00C9029A" w:rsidRDefault="00C9029A" w:rsidP="008C0570">
            <w:pPr>
              <w:pStyle w:val="Szvegtrzs"/>
            </w:pPr>
            <w:proofErr w:type="spellStart"/>
            <w:r>
              <w:t>createdAt</w:t>
            </w:r>
            <w:proofErr w:type="spellEnd"/>
          </w:p>
        </w:tc>
        <w:tc>
          <w:tcPr>
            <w:tcW w:w="2646" w:type="dxa"/>
            <w:tcBorders>
              <w:top w:val="single" w:sz="4" w:space="0" w:color="auto"/>
              <w:left w:val="single" w:sz="4" w:space="0" w:color="auto"/>
              <w:bottom w:val="single" w:sz="4" w:space="0" w:color="auto"/>
              <w:right w:val="single" w:sz="4" w:space="0" w:color="auto"/>
            </w:tcBorders>
          </w:tcPr>
          <w:p w14:paraId="6579A29B" w14:textId="77777777" w:rsidR="00C9029A" w:rsidRDefault="00C9029A" w:rsidP="008C0570">
            <w:pPr>
              <w:pStyle w:val="Szvegtrzs"/>
            </w:pPr>
            <w:r>
              <w:t>DATETIME</w:t>
            </w:r>
          </w:p>
        </w:tc>
        <w:tc>
          <w:tcPr>
            <w:tcW w:w="2646" w:type="dxa"/>
            <w:tcBorders>
              <w:top w:val="single" w:sz="4" w:space="0" w:color="auto"/>
              <w:left w:val="single" w:sz="4" w:space="0" w:color="auto"/>
              <w:bottom w:val="single" w:sz="4" w:space="0" w:color="auto"/>
              <w:right w:val="single" w:sz="4" w:space="0" w:color="auto"/>
            </w:tcBorders>
          </w:tcPr>
          <w:p w14:paraId="066007DA" w14:textId="77777777" w:rsidR="00C9029A" w:rsidRDefault="00C9029A" w:rsidP="008C0570">
            <w:pPr>
              <w:pStyle w:val="Szvegtrzs"/>
            </w:pPr>
            <w:r>
              <w:t xml:space="preserve">Létrehozás dátuma </w:t>
            </w:r>
          </w:p>
        </w:tc>
      </w:tr>
    </w:tbl>
    <w:p w14:paraId="7AFC01C5" w14:textId="77777777" w:rsidR="003D4695" w:rsidRDefault="003D4695" w:rsidP="008C0570">
      <w:pPr>
        <w:pStyle w:val="Szvegtrzs"/>
      </w:pPr>
    </w:p>
    <w:p w14:paraId="2042AAE0" w14:textId="2C15A06E" w:rsidR="00020038" w:rsidRPr="00767800" w:rsidRDefault="00D90FF0">
      <w:pPr>
        <w:widowControl/>
        <w:suppressAutoHyphens w:val="0"/>
        <w:spacing w:before="0" w:after="0" w:line="240" w:lineRule="auto"/>
        <w:jc w:val="left"/>
      </w:pPr>
      <w:r>
        <w:br w:type="page"/>
      </w:r>
    </w:p>
    <w:p w14:paraId="12AF5CB3" w14:textId="2C60FFD0" w:rsidR="00C21A48" w:rsidRDefault="00C21A48" w:rsidP="008C0570">
      <w:pPr>
        <w:pStyle w:val="Cmsor2"/>
      </w:pPr>
      <w:bookmarkStart w:id="157" w:name="_Toc193971887"/>
      <w:r>
        <w:lastRenderedPageBreak/>
        <w:t>Adminisztrációs Felület</w:t>
      </w:r>
      <w:bookmarkEnd w:id="157"/>
    </w:p>
    <w:p w14:paraId="1EBB7C5D" w14:textId="59F12392" w:rsidR="00C21A48" w:rsidRPr="00C8026E" w:rsidRDefault="00C21A48" w:rsidP="00D90FF0">
      <w:pPr>
        <w:pStyle w:val="Szvegtrzs"/>
        <w:spacing w:line="360" w:lineRule="auto"/>
      </w:pPr>
      <w:r w:rsidRPr="00C8026E">
        <w:t xml:space="preserve">Az </w:t>
      </w:r>
      <w:r w:rsidR="00C8026E">
        <w:t>kezelői</w:t>
      </w:r>
      <w:r w:rsidRPr="00C8026E">
        <w:t xml:space="preserve"> felületet úgy terveztük, hogy az adminisztrátori jogosultsággal rendelkező személyek gyorsan és hatékony módon támogassa a rendszerben lévő elemek és adatok karbantartását és felügyeletét.</w:t>
      </w:r>
    </w:p>
    <w:p w14:paraId="5DCF425B" w14:textId="77777777" w:rsidR="00C21A48" w:rsidRPr="00911031" w:rsidRDefault="00C21A48" w:rsidP="008C0570">
      <w:pPr>
        <w:pStyle w:val="Szvegtrzs"/>
      </w:pPr>
    </w:p>
    <w:p w14:paraId="73319850" w14:textId="50BAC28F" w:rsidR="00C21A48" w:rsidRPr="00C8026E" w:rsidRDefault="00C21A48" w:rsidP="008C0570">
      <w:pPr>
        <w:pStyle w:val="Cmsor3"/>
      </w:pPr>
      <w:bookmarkStart w:id="158" w:name="_Toc193971888"/>
      <w:r w:rsidRPr="00C8026E">
        <w:t>Bejelentkezés és Jogosultságkezelés</w:t>
      </w:r>
      <w:bookmarkEnd w:id="158"/>
    </w:p>
    <w:p w14:paraId="50AD2D8C" w14:textId="77777777" w:rsidR="00C21A48" w:rsidRPr="00C8026E" w:rsidRDefault="00C21A48" w:rsidP="008C0570">
      <w:pPr>
        <w:pStyle w:val="Szvegtrzs"/>
      </w:pPr>
    </w:p>
    <w:p w14:paraId="1EB930B3" w14:textId="670F7485" w:rsidR="00C21A48" w:rsidRPr="00C8026E" w:rsidRDefault="00C21A48" w:rsidP="00D90FF0">
      <w:pPr>
        <w:pStyle w:val="Szvegtrzs"/>
        <w:numPr>
          <w:ilvl w:val="0"/>
          <w:numId w:val="31"/>
        </w:numPr>
        <w:spacing w:line="360" w:lineRule="auto"/>
      </w:pPr>
      <w:r w:rsidRPr="00C8026E">
        <w:t>A</w:t>
      </w:r>
      <w:r w:rsidR="00C8026E" w:rsidRPr="00C8026E">
        <w:t xml:space="preserve"> </w:t>
      </w:r>
      <w:r w:rsidRPr="00C8026E">
        <w:t>felület eléréséhez az adminisztrátoroknak be kell jelentkezniük.</w:t>
      </w:r>
    </w:p>
    <w:p w14:paraId="418DF887" w14:textId="0A7B79B2" w:rsidR="00C21A48" w:rsidRPr="00C8026E" w:rsidRDefault="00C21A48" w:rsidP="00D90FF0">
      <w:pPr>
        <w:pStyle w:val="Szvegtrzs"/>
        <w:spacing w:line="360" w:lineRule="auto"/>
      </w:pPr>
      <w:r w:rsidRPr="00C8026E">
        <w:t xml:space="preserve">Felhasználónév </w:t>
      </w:r>
    </w:p>
    <w:p w14:paraId="7E84210A" w14:textId="6576E6F4" w:rsidR="00C21A48" w:rsidRPr="00C8026E" w:rsidRDefault="00C21A48" w:rsidP="00D90FF0">
      <w:pPr>
        <w:pStyle w:val="Szvegtrzs"/>
        <w:spacing w:line="360" w:lineRule="auto"/>
      </w:pPr>
      <w:r w:rsidRPr="00C8026E">
        <w:t xml:space="preserve">Jelszó </w:t>
      </w:r>
    </w:p>
    <w:p w14:paraId="2DF48035" w14:textId="77777777" w:rsidR="00C21A48" w:rsidRPr="00911031" w:rsidRDefault="00C21A48" w:rsidP="008C0570">
      <w:pPr>
        <w:pStyle w:val="Szvegtrzs"/>
      </w:pPr>
    </w:p>
    <w:p w14:paraId="17E74999" w14:textId="64AB5377" w:rsidR="00C21A48" w:rsidRPr="00C8026E" w:rsidRDefault="00C21A48" w:rsidP="00D90FF0">
      <w:pPr>
        <w:pStyle w:val="Szvegtrzs"/>
        <w:numPr>
          <w:ilvl w:val="0"/>
          <w:numId w:val="30"/>
        </w:numPr>
      </w:pPr>
      <w:r w:rsidRPr="00C8026E">
        <w:t>A jelszó titkosítás érdekébe</w:t>
      </w:r>
      <w:r w:rsidR="00C8026E">
        <w:t>n</w:t>
      </w:r>
      <w:r w:rsidRPr="00C8026E">
        <w:t xml:space="preserve"> </w:t>
      </w:r>
      <w:proofErr w:type="spellStart"/>
      <w:r w:rsidRPr="00C8026E">
        <w:t>Bcryptet</w:t>
      </w:r>
      <w:proofErr w:type="spellEnd"/>
      <w:r w:rsidRPr="00C8026E">
        <w:t xml:space="preserve"> használtunk 10-es Salt </w:t>
      </w:r>
      <w:proofErr w:type="spellStart"/>
      <w:r w:rsidRPr="00C8026E">
        <w:t>hasheléssel</w:t>
      </w:r>
      <w:proofErr w:type="spellEnd"/>
      <w:r w:rsidRPr="00C8026E">
        <w:t>.</w:t>
      </w:r>
    </w:p>
    <w:p w14:paraId="1EFF2BFB" w14:textId="77777777" w:rsidR="00C21A48" w:rsidRPr="00C8026E" w:rsidRDefault="00C21A48" w:rsidP="008C0570">
      <w:pPr>
        <w:pStyle w:val="Szvegtrzs"/>
      </w:pPr>
    </w:p>
    <w:p w14:paraId="3E46F4E8" w14:textId="77777777" w:rsidR="00C21A48" w:rsidRPr="00C8026E" w:rsidRDefault="00C21A48" w:rsidP="008C0570">
      <w:pPr>
        <w:pStyle w:val="Szvegtrzs"/>
      </w:pPr>
      <w:r w:rsidRPr="00C8026E">
        <w:t xml:space="preserve">Alapértelmezett </w:t>
      </w:r>
      <w:proofErr w:type="spellStart"/>
      <w:r w:rsidRPr="00C8026E">
        <w:t>admin</w:t>
      </w:r>
      <w:proofErr w:type="spellEnd"/>
      <w:r w:rsidRPr="00C8026E">
        <w:t xml:space="preserve"> adatok:</w:t>
      </w:r>
    </w:p>
    <w:p w14:paraId="432E2F04" w14:textId="545E57C1" w:rsidR="00C21A48" w:rsidRPr="00C8026E" w:rsidRDefault="00C21A48" w:rsidP="008C0570">
      <w:pPr>
        <w:pStyle w:val="Szvegtrzs"/>
      </w:pPr>
      <w:r w:rsidRPr="00C8026E">
        <w:t xml:space="preserve">Felhasználónév: </w:t>
      </w:r>
      <w:proofErr w:type="spellStart"/>
      <w:r w:rsidRPr="00C8026E">
        <w:t>adminadmin</w:t>
      </w:r>
      <w:proofErr w:type="spellEnd"/>
    </w:p>
    <w:p w14:paraId="5DCE71E9" w14:textId="20F1D358" w:rsidR="00C21A48" w:rsidRDefault="00C21A48" w:rsidP="008C0570">
      <w:pPr>
        <w:pStyle w:val="Szvegtrzs"/>
      </w:pPr>
      <w:r w:rsidRPr="00C8026E">
        <w:t>Jelszó: admin1234</w:t>
      </w:r>
    </w:p>
    <w:p w14:paraId="75146F86" w14:textId="77777777" w:rsidR="00C8026E" w:rsidRPr="00C8026E" w:rsidRDefault="00C8026E" w:rsidP="008C0570">
      <w:pPr>
        <w:pStyle w:val="Szvegtrzs"/>
      </w:pPr>
    </w:p>
    <w:p w14:paraId="53F4E018" w14:textId="67A9D585" w:rsidR="00C21A48" w:rsidRPr="00C8026E" w:rsidRDefault="00C21A48" w:rsidP="00D90FF0">
      <w:pPr>
        <w:pStyle w:val="Szvegtrzs"/>
        <w:spacing w:line="360" w:lineRule="auto"/>
      </w:pPr>
      <w:r w:rsidRPr="00C8026E">
        <w:t xml:space="preserve">Az adatok </w:t>
      </w:r>
      <w:proofErr w:type="spellStart"/>
      <w:r w:rsidRPr="00C8026E">
        <w:t>seedelni</w:t>
      </w:r>
      <w:proofErr w:type="spellEnd"/>
      <w:r w:rsidRPr="00C8026E">
        <w:t xml:space="preserve"> kell a </w:t>
      </w:r>
      <w:proofErr w:type="spellStart"/>
      <w:r w:rsidRPr="00C8026E">
        <w:t>npx</w:t>
      </w:r>
      <w:proofErr w:type="spellEnd"/>
      <w:r w:rsidRPr="00C8026E">
        <w:t xml:space="preserve"> </w:t>
      </w:r>
      <w:proofErr w:type="spellStart"/>
      <w:r w:rsidRPr="00C8026E">
        <w:t>ts-node</w:t>
      </w:r>
      <w:proofErr w:type="spellEnd"/>
      <w:r w:rsidRPr="00C8026E">
        <w:t xml:space="preserve"> </w:t>
      </w:r>
      <w:proofErr w:type="spellStart"/>
      <w:r w:rsidRPr="00C8026E">
        <w:t>prisma</w:t>
      </w:r>
      <w:proofErr w:type="spellEnd"/>
      <w:r w:rsidRPr="00C8026E">
        <w:t>/</w:t>
      </w:r>
      <w:proofErr w:type="spellStart"/>
      <w:r w:rsidRPr="00C8026E">
        <w:t>seedAdmin.ts</w:t>
      </w:r>
      <w:proofErr w:type="spellEnd"/>
      <w:r w:rsidRPr="00C8026E">
        <w:t xml:space="preserve"> terminál paranccsal vagy manuálisan beállítani az adatbázis kezelő alka</w:t>
      </w:r>
      <w:r w:rsidR="00911031">
        <w:t>l</w:t>
      </w:r>
      <w:r w:rsidRPr="00C8026E">
        <w:t>mazáson belül</w:t>
      </w:r>
      <w:r w:rsidR="00911031">
        <w:t xml:space="preserve"> </w:t>
      </w:r>
      <w:r w:rsidRPr="00C8026E">
        <w:t>(ez az opció nem ajánlott</w:t>
      </w:r>
      <w:r w:rsidR="008E4206">
        <w:t>,</w:t>
      </w:r>
      <w:r w:rsidRPr="00C8026E">
        <w:t xml:space="preserve"> mert alapértelmezetten nem lesz titkosítva a jelszó).</w:t>
      </w:r>
    </w:p>
    <w:p w14:paraId="7445DA7F" w14:textId="77777777" w:rsidR="00C21A48" w:rsidRDefault="00C21A48" w:rsidP="00D90FF0">
      <w:pPr>
        <w:pStyle w:val="Szvegtrzs"/>
        <w:spacing w:line="360" w:lineRule="auto"/>
      </w:pPr>
    </w:p>
    <w:p w14:paraId="6505EB8E" w14:textId="564B0F64" w:rsidR="00C21A48" w:rsidRDefault="00C21A48" w:rsidP="00D90FF0">
      <w:pPr>
        <w:pStyle w:val="Szvegtrzs"/>
        <w:spacing w:line="360" w:lineRule="auto"/>
      </w:pPr>
      <w:r w:rsidRPr="00C8026E">
        <w:t xml:space="preserve">Az adminisztrátori adatok egy külön </w:t>
      </w:r>
      <w:r w:rsidR="00911031">
        <w:t>„</w:t>
      </w:r>
      <w:proofErr w:type="spellStart"/>
      <w:r w:rsidRPr="00C8026E">
        <w:t>Admin</w:t>
      </w:r>
      <w:proofErr w:type="spellEnd"/>
      <w:r w:rsidR="00911031">
        <w:t>”</w:t>
      </w:r>
      <w:r w:rsidRPr="00C8026E">
        <w:t xml:space="preserve"> adatbázistáblában találhatók, biztosítva a jogosultsági szintek elkülönítését a többi felhasználótól.</w:t>
      </w:r>
    </w:p>
    <w:p w14:paraId="7A9B7AAF" w14:textId="77777777" w:rsidR="008738B6" w:rsidRPr="008738B6" w:rsidRDefault="008738B6" w:rsidP="00D90FF0">
      <w:pPr>
        <w:pStyle w:val="Szvegtrzs"/>
        <w:spacing w:line="360" w:lineRule="auto"/>
      </w:pPr>
    </w:p>
    <w:p w14:paraId="562C8D09" w14:textId="77777777" w:rsidR="008E4206" w:rsidRDefault="008E4206">
      <w:pPr>
        <w:widowControl/>
        <w:suppressAutoHyphens w:val="0"/>
        <w:spacing w:before="0" w:after="0" w:line="240" w:lineRule="auto"/>
        <w:jc w:val="left"/>
        <w:rPr>
          <w:rFonts w:ascii="Arial" w:hAnsi="Arial"/>
          <w:b/>
          <w:bCs/>
          <w:sz w:val="28"/>
          <w:szCs w:val="30"/>
        </w:rPr>
      </w:pPr>
      <w:r>
        <w:br w:type="page"/>
      </w:r>
    </w:p>
    <w:p w14:paraId="109B5896" w14:textId="65A06AC2" w:rsidR="00C21A48" w:rsidRDefault="00C21A48" w:rsidP="008C0570">
      <w:pPr>
        <w:pStyle w:val="Cmsor3"/>
      </w:pPr>
      <w:bookmarkStart w:id="159" w:name="_Toc193971889"/>
      <w:r w:rsidRPr="00911031">
        <w:lastRenderedPageBreak/>
        <w:t>Adminisztrációs Funkciók</w:t>
      </w:r>
      <w:bookmarkEnd w:id="159"/>
    </w:p>
    <w:p w14:paraId="32A22DFD" w14:textId="77777777" w:rsidR="00C21A48" w:rsidRPr="00911031" w:rsidRDefault="00C21A48" w:rsidP="00D90FF0">
      <w:pPr>
        <w:pStyle w:val="Szvegtrzs"/>
        <w:spacing w:line="360" w:lineRule="auto"/>
      </w:pPr>
      <w:r w:rsidRPr="00911031">
        <w:t>Az adminisztrátorok az alábbi főbb funkciókat érhetik el:</w:t>
      </w:r>
    </w:p>
    <w:p w14:paraId="5AA93296" w14:textId="77777777" w:rsidR="00C21A48" w:rsidRDefault="00C21A48" w:rsidP="008C0570">
      <w:pPr>
        <w:pStyle w:val="Szvegtrzs"/>
      </w:pPr>
    </w:p>
    <w:p w14:paraId="28068E11" w14:textId="3086DD84" w:rsidR="00C21A48" w:rsidRPr="00CD7DB1" w:rsidRDefault="00C21A48" w:rsidP="008C0570">
      <w:pPr>
        <w:pStyle w:val="Cmsor4"/>
      </w:pPr>
      <w:r w:rsidRPr="00CD7DB1">
        <w:t>Felhasználói adatok</w:t>
      </w:r>
    </w:p>
    <w:p w14:paraId="1E84F965" w14:textId="03EE786A" w:rsidR="00C21A48" w:rsidRPr="00CD7DB1" w:rsidRDefault="00C21A48" w:rsidP="00D90FF0">
      <w:pPr>
        <w:pStyle w:val="Szvegtrzs"/>
        <w:spacing w:line="360" w:lineRule="auto"/>
      </w:pPr>
      <w:r w:rsidRPr="00CD7DB1">
        <w:t>Az adminisztrátorok megtekinthetik a regisztrált felhasználók adatait, beleértve a felhasználónev</w:t>
      </w:r>
      <w:r w:rsidR="00CD7DB1">
        <w:t>é</w:t>
      </w:r>
      <w:r w:rsidRPr="00CD7DB1">
        <w:t>t és az e-mail cím</w:t>
      </w:r>
      <w:r w:rsidR="00CD7DB1">
        <w:t>é</w:t>
      </w:r>
      <w:r w:rsidRPr="00CD7DB1">
        <w:t xml:space="preserve">t. </w:t>
      </w:r>
    </w:p>
    <w:p w14:paraId="6E605BA6" w14:textId="07DBB20F" w:rsidR="00C21A48" w:rsidRPr="00CD7DB1" w:rsidRDefault="00C21A48" w:rsidP="00D90FF0">
      <w:pPr>
        <w:pStyle w:val="Szvegtrzs"/>
        <w:spacing w:line="360" w:lineRule="auto"/>
      </w:pPr>
      <w:r w:rsidRPr="00CD7DB1">
        <w:t>Csak megtekintési lehetőség van</w:t>
      </w:r>
      <w:r w:rsidR="00CD7DB1">
        <w:t>. T</w:t>
      </w:r>
      <w:r w:rsidRPr="00CD7DB1">
        <w:t>örlésre, létrehozásra</w:t>
      </w:r>
      <w:r w:rsidR="00CD7DB1">
        <w:t xml:space="preserve">, </w:t>
      </w:r>
      <w:r w:rsidRPr="00CD7DB1">
        <w:t xml:space="preserve">illetve módosításra nincs lehetősége </w:t>
      </w:r>
      <w:r w:rsidR="00CD7DB1">
        <w:t>a kezelőnek.</w:t>
      </w:r>
    </w:p>
    <w:p w14:paraId="01A8E5D8" w14:textId="2870D064" w:rsidR="00C21A48" w:rsidRPr="00CD7DB1" w:rsidRDefault="00CD7DB1" w:rsidP="00D90FF0">
      <w:pPr>
        <w:pStyle w:val="Szvegtrzs"/>
        <w:spacing w:line="360" w:lineRule="auto"/>
      </w:pPr>
      <w:r>
        <w:t>„</w:t>
      </w:r>
      <w:proofErr w:type="spellStart"/>
      <w:r w:rsidR="00C21A48" w:rsidRPr="00CD7DB1">
        <w:t>User</w:t>
      </w:r>
      <w:proofErr w:type="spellEnd"/>
      <w:r>
        <w:t>”</w:t>
      </w:r>
      <w:r w:rsidR="00C21A48" w:rsidRPr="00CD7DB1">
        <w:t xml:space="preserve"> adatbázis tábla szolgál az adatok tárolására</w:t>
      </w:r>
      <w:r w:rsidR="00F15011">
        <w:t>.</w:t>
      </w:r>
    </w:p>
    <w:p w14:paraId="478650BB" w14:textId="77777777" w:rsidR="00C21A48" w:rsidRPr="00CD7DB1" w:rsidRDefault="00C21A48" w:rsidP="008C0570">
      <w:pPr>
        <w:pStyle w:val="Szvegtrzs"/>
      </w:pPr>
    </w:p>
    <w:p w14:paraId="06D3F7CC" w14:textId="531E8615" w:rsidR="00C21A48" w:rsidRPr="00CD7DB1" w:rsidRDefault="00C21A48" w:rsidP="008C0570">
      <w:pPr>
        <w:pStyle w:val="Cmsor4"/>
      </w:pPr>
      <w:r w:rsidRPr="00CD7DB1">
        <w:t>Támogatás(segítségnyújtás/hibabejelentés)</w:t>
      </w:r>
    </w:p>
    <w:p w14:paraId="0CD5EE3B" w14:textId="2C868478" w:rsidR="00C21A48" w:rsidRPr="00CD7DB1" w:rsidRDefault="00C21A48" w:rsidP="00D90FF0">
      <w:pPr>
        <w:pStyle w:val="Szvegtrzs"/>
        <w:spacing w:line="360" w:lineRule="auto"/>
      </w:pPr>
      <w:r w:rsidRPr="00CD7DB1">
        <w:t xml:space="preserve">A </w:t>
      </w:r>
      <w:proofErr w:type="spellStart"/>
      <w:r w:rsidRPr="00CD7DB1">
        <w:t>Support</w:t>
      </w:r>
      <w:proofErr w:type="spellEnd"/>
      <w:r w:rsidRPr="00CD7DB1">
        <w:t>/ügyfélszolgálat oldalon keresztüli segítség kéréseket</w:t>
      </w:r>
      <w:r w:rsidR="00CD7DB1">
        <w:t xml:space="preserve">, </w:t>
      </w:r>
      <w:r w:rsidRPr="00CD7DB1">
        <w:t>illetve hiba bejelentéseket tekintheti meg az admin</w:t>
      </w:r>
      <w:r w:rsidR="00F15011">
        <w:t>isztrátor.</w:t>
      </w:r>
    </w:p>
    <w:p w14:paraId="06210BDA" w14:textId="129C0C1C" w:rsidR="00C21A48" w:rsidRPr="00CD7DB1" w:rsidRDefault="00C21A48" w:rsidP="00D90FF0">
      <w:pPr>
        <w:pStyle w:val="Szvegtrzs"/>
        <w:spacing w:line="360" w:lineRule="auto"/>
      </w:pPr>
      <w:r w:rsidRPr="00CD7DB1">
        <w:t>Csak megtekintési és törlési lehetőség áll rendelkezésre, módosításra és új bejegyzések létrehozására nincs lehetőség.</w:t>
      </w:r>
    </w:p>
    <w:p w14:paraId="3CD0696F" w14:textId="6C5DF16D" w:rsidR="00C21A48" w:rsidRPr="00CD7DB1" w:rsidRDefault="00F15011" w:rsidP="00D90FF0">
      <w:pPr>
        <w:pStyle w:val="Szvegtrzs"/>
        <w:spacing w:line="360" w:lineRule="auto"/>
      </w:pPr>
      <w:r>
        <w:t>„</w:t>
      </w:r>
      <w:proofErr w:type="spellStart"/>
      <w:r w:rsidR="00C21A48" w:rsidRPr="00CD7DB1">
        <w:t>Support</w:t>
      </w:r>
      <w:proofErr w:type="spellEnd"/>
      <w:r>
        <w:t>”</w:t>
      </w:r>
      <w:r w:rsidR="00C21A48" w:rsidRPr="00CD7DB1">
        <w:t xml:space="preserve"> adatbázis tábla szolgál az adatok tárolására</w:t>
      </w:r>
      <w:r>
        <w:t>.</w:t>
      </w:r>
    </w:p>
    <w:p w14:paraId="51E97B99" w14:textId="77777777" w:rsidR="00C21A48" w:rsidRDefault="00C21A48" w:rsidP="008C0570">
      <w:pPr>
        <w:pStyle w:val="Szvegtrzs"/>
      </w:pPr>
    </w:p>
    <w:p w14:paraId="48775AA4" w14:textId="45F6AB01" w:rsidR="008738B6" w:rsidRPr="008738B6" w:rsidRDefault="00C21A48" w:rsidP="008C0570">
      <w:pPr>
        <w:pStyle w:val="Cmsor4"/>
      </w:pPr>
      <w:r w:rsidRPr="00F15011">
        <w:t>Kupon boltok</w:t>
      </w:r>
    </w:p>
    <w:p w14:paraId="3A3A30C1" w14:textId="09BFED41" w:rsidR="00C21A48" w:rsidRPr="00F15011" w:rsidRDefault="00C21A48" w:rsidP="00D90FF0">
      <w:pPr>
        <w:pStyle w:val="Szvegtrzs"/>
        <w:spacing w:line="360" w:lineRule="auto"/>
      </w:pPr>
      <w:r w:rsidRPr="00F15011">
        <w:t xml:space="preserve">Az </w:t>
      </w:r>
      <w:proofErr w:type="spellStart"/>
      <w:r w:rsidRPr="00F15011">
        <w:t>admin</w:t>
      </w:r>
      <w:proofErr w:type="spellEnd"/>
      <w:r w:rsidRPr="00F15011">
        <w:t xml:space="preserve"> ezen a felületen tud létrehozni olyan boltokat</w:t>
      </w:r>
      <w:r w:rsidR="00F15011">
        <w:t>,</w:t>
      </w:r>
      <w:r w:rsidRPr="00F15011">
        <w:t xml:space="preserve"> amelyeket később a kupon</w:t>
      </w:r>
      <w:r w:rsidR="00F15011">
        <w:t xml:space="preserve"> </w:t>
      </w:r>
      <w:r w:rsidRPr="00F15011">
        <w:t>létrehoz</w:t>
      </w:r>
      <w:r w:rsidR="00F15011">
        <w:t>ása</w:t>
      </w:r>
      <w:r w:rsidRPr="00F15011">
        <w:t>kor feltud használni</w:t>
      </w:r>
      <w:r w:rsidR="00F15011">
        <w:t>.</w:t>
      </w:r>
    </w:p>
    <w:p w14:paraId="656D2EC2" w14:textId="28F8AC41" w:rsidR="00C21A48" w:rsidRPr="00F15011" w:rsidRDefault="00C21A48" w:rsidP="00D90FF0">
      <w:pPr>
        <w:pStyle w:val="Szvegtrzs"/>
        <w:spacing w:line="360" w:lineRule="auto"/>
      </w:pPr>
      <w:r w:rsidRPr="00F15011">
        <w:t>Létrehozásra, szerkesztésre, törlésre és megtekintésre van lehetőség</w:t>
      </w:r>
      <w:r w:rsidR="001447ED">
        <w:t>.</w:t>
      </w:r>
    </w:p>
    <w:p w14:paraId="0C9A3D06" w14:textId="0E96D2ED" w:rsidR="001447ED" w:rsidRPr="00F15011" w:rsidRDefault="00F15011" w:rsidP="00D90FF0">
      <w:pPr>
        <w:pStyle w:val="Szvegtrzs"/>
        <w:spacing w:line="360" w:lineRule="auto"/>
      </w:pPr>
      <w:r>
        <w:t>„</w:t>
      </w:r>
      <w:proofErr w:type="spellStart"/>
      <w:r w:rsidR="00C21A48" w:rsidRPr="00F15011">
        <w:t>Store</w:t>
      </w:r>
      <w:proofErr w:type="spellEnd"/>
      <w:r>
        <w:t>”</w:t>
      </w:r>
      <w:r w:rsidR="00C21A48" w:rsidRPr="00F15011">
        <w:t xml:space="preserve"> adatbázis tábla szolgál az adatok tárolására</w:t>
      </w:r>
      <w:r w:rsidR="001447ED">
        <w:t>.</w:t>
      </w:r>
    </w:p>
    <w:p w14:paraId="440D57F3" w14:textId="4839E1DC" w:rsidR="00C21A48" w:rsidRPr="001447ED" w:rsidRDefault="00C21A48" w:rsidP="00D90FF0">
      <w:pPr>
        <w:pStyle w:val="Szvegtrzs"/>
        <w:numPr>
          <w:ilvl w:val="0"/>
          <w:numId w:val="26"/>
        </w:numPr>
        <w:spacing w:line="360" w:lineRule="auto"/>
      </w:pPr>
      <w:r w:rsidRPr="001447ED">
        <w:t>Felvihető adatok:</w:t>
      </w:r>
    </w:p>
    <w:p w14:paraId="7B61C379" w14:textId="2949CF56" w:rsidR="00C21A48" w:rsidRPr="001447ED" w:rsidRDefault="00C21A48" w:rsidP="00D90FF0">
      <w:pPr>
        <w:pStyle w:val="Szvegtrzs"/>
        <w:spacing w:line="360" w:lineRule="auto"/>
      </w:pPr>
      <w:r w:rsidRPr="001447ED">
        <w:t>Bolt neve (</w:t>
      </w:r>
      <w:proofErr w:type="spellStart"/>
      <w:r w:rsidRPr="001447ED">
        <w:t>String</w:t>
      </w:r>
      <w:proofErr w:type="spellEnd"/>
      <w:r w:rsidRPr="001447ED">
        <w:t xml:space="preserve">, </w:t>
      </w:r>
      <w:proofErr w:type="spellStart"/>
      <w:r w:rsidRPr="001447ED">
        <w:t>Unique</w:t>
      </w:r>
      <w:proofErr w:type="spellEnd"/>
      <w:r w:rsidRPr="001447ED">
        <w:t xml:space="preserve">, </w:t>
      </w:r>
      <w:proofErr w:type="spellStart"/>
      <w:r w:rsidRPr="001447ED">
        <w:t>validálva</w:t>
      </w:r>
      <w:proofErr w:type="spellEnd"/>
      <w:r w:rsidRPr="001447ED">
        <w:t xml:space="preserve"> van</w:t>
      </w:r>
      <w:r w:rsidR="001447ED">
        <w:t>,</w:t>
      </w:r>
      <w:r w:rsidRPr="001447ED">
        <w:t xml:space="preserve"> hogy két ugyan olyan nevű bolt nem létezhet)</w:t>
      </w:r>
      <w:r w:rsidR="00703974">
        <w:t>.</w:t>
      </w:r>
    </w:p>
    <w:p w14:paraId="709500E0" w14:textId="4B76877E" w:rsidR="00C21A48" w:rsidRPr="0036523D" w:rsidRDefault="00C21A48" w:rsidP="008C0570">
      <w:pPr>
        <w:pStyle w:val="Cmsor4"/>
        <w:numPr>
          <w:ilvl w:val="0"/>
          <w:numId w:val="26"/>
        </w:numPr>
      </w:pPr>
      <w:r w:rsidRPr="0036523D">
        <w:lastRenderedPageBreak/>
        <w:t>Kupon hozzáadás</w:t>
      </w:r>
      <w:r w:rsidR="0036523D">
        <w:t>:</w:t>
      </w:r>
    </w:p>
    <w:p w14:paraId="1F4F7E66" w14:textId="1DDB1E9F" w:rsidR="00C21A48" w:rsidRPr="001447ED" w:rsidRDefault="00C21A48" w:rsidP="00D90FF0">
      <w:pPr>
        <w:pStyle w:val="Szvegtrzs"/>
        <w:spacing w:line="360" w:lineRule="auto"/>
      </w:pPr>
      <w:r w:rsidRPr="001447ED">
        <w:t>Kuponok létrehozására szolgál legfőképpen ez a szekció</w:t>
      </w:r>
      <w:r w:rsidR="001447ED">
        <w:t>.</w:t>
      </w:r>
    </w:p>
    <w:p w14:paraId="47B0CD9F" w14:textId="45345F9C" w:rsidR="00C21A48" w:rsidRPr="001447ED" w:rsidRDefault="00C21A48" w:rsidP="00D90FF0">
      <w:pPr>
        <w:pStyle w:val="Szvegtrzs"/>
        <w:spacing w:line="360" w:lineRule="auto"/>
      </w:pPr>
      <w:r w:rsidRPr="001447ED">
        <w:t xml:space="preserve">Létrehozásra, szerkesztésre, törlésre és megtekintésre </w:t>
      </w:r>
      <w:r w:rsidR="001447ED">
        <w:t xml:space="preserve">is </w:t>
      </w:r>
      <w:r w:rsidRPr="001447ED">
        <w:t>van lehetőség</w:t>
      </w:r>
      <w:r w:rsidR="001447ED">
        <w:t>.</w:t>
      </w:r>
    </w:p>
    <w:p w14:paraId="64CD19F0" w14:textId="379AF433" w:rsidR="00C21A48" w:rsidRDefault="001447ED" w:rsidP="00D90FF0">
      <w:pPr>
        <w:pStyle w:val="Szvegtrzs"/>
        <w:spacing w:line="360" w:lineRule="auto"/>
      </w:pPr>
      <w:r>
        <w:t>„</w:t>
      </w:r>
      <w:proofErr w:type="spellStart"/>
      <w:r w:rsidR="00C21A48" w:rsidRPr="001447ED">
        <w:t>Coupon</w:t>
      </w:r>
      <w:proofErr w:type="spellEnd"/>
      <w:r>
        <w:t>”</w:t>
      </w:r>
      <w:r w:rsidR="00C21A48" w:rsidRPr="001447ED">
        <w:t xml:space="preserve"> adatbázis tábla szolgál az adatok tárolására</w:t>
      </w:r>
      <w:r>
        <w:t>.</w:t>
      </w:r>
    </w:p>
    <w:p w14:paraId="136C7535" w14:textId="77777777" w:rsidR="00703974" w:rsidRPr="001447ED" w:rsidRDefault="00703974" w:rsidP="008C0570">
      <w:pPr>
        <w:pStyle w:val="Szvegtrzs"/>
      </w:pPr>
    </w:p>
    <w:p w14:paraId="19FC6873" w14:textId="5FEECE13" w:rsidR="0036523D" w:rsidRPr="001447ED" w:rsidRDefault="00C21A48" w:rsidP="00D90FF0">
      <w:pPr>
        <w:pStyle w:val="Szvegtrzs"/>
        <w:numPr>
          <w:ilvl w:val="0"/>
          <w:numId w:val="30"/>
        </w:numPr>
      </w:pPr>
      <w:r w:rsidRPr="001447ED">
        <w:t>Felvihető adatok:</w:t>
      </w:r>
    </w:p>
    <w:p w14:paraId="72D1A643" w14:textId="41E33CEF" w:rsidR="00C21A48" w:rsidRPr="00703974" w:rsidRDefault="00C21A48" w:rsidP="00D90FF0">
      <w:pPr>
        <w:pStyle w:val="Szvegtrzs"/>
        <w:spacing w:line="360" w:lineRule="auto"/>
      </w:pPr>
      <w:r w:rsidRPr="00703974">
        <w:t xml:space="preserve"> Kedvezmény (</w:t>
      </w:r>
      <w:proofErr w:type="spellStart"/>
      <w:r w:rsidRPr="00703974">
        <w:t>String</w:t>
      </w:r>
      <w:proofErr w:type="spellEnd"/>
      <w:r w:rsidRPr="00703974">
        <w:t>, 1-99 közötti szám lehet, százalékos formában kerül bele az adatbázisba (%))</w:t>
      </w:r>
      <w:r w:rsidR="00703974">
        <w:t>.</w:t>
      </w:r>
    </w:p>
    <w:p w14:paraId="6FE45A56" w14:textId="2C42D042" w:rsidR="00C21A48" w:rsidRPr="00703974" w:rsidRDefault="00C21A48" w:rsidP="00D90FF0">
      <w:pPr>
        <w:pStyle w:val="Szvegtrzs"/>
        <w:spacing w:line="360" w:lineRule="auto"/>
      </w:pPr>
      <w:r w:rsidRPr="00703974">
        <w:t xml:space="preserve"> Felhasználási módja (</w:t>
      </w:r>
      <w:proofErr w:type="spellStart"/>
      <w:r w:rsidRPr="00703974">
        <w:t>String</w:t>
      </w:r>
      <w:proofErr w:type="spellEnd"/>
      <w:r w:rsidRPr="00703974">
        <w:t>, Max 1000 karakter)</w:t>
      </w:r>
      <w:r w:rsidR="00703974">
        <w:t>.</w:t>
      </w:r>
    </w:p>
    <w:p w14:paraId="266A9B24" w14:textId="0146FE92" w:rsidR="00C21A48" w:rsidRPr="00703974" w:rsidRDefault="00C21A48" w:rsidP="00D90FF0">
      <w:pPr>
        <w:pStyle w:val="Szvegtrzs"/>
        <w:spacing w:line="360" w:lineRule="auto"/>
      </w:pPr>
      <w:r w:rsidRPr="00703974">
        <w:t xml:space="preserve"> Érvényesség kezdete (</w:t>
      </w:r>
      <w:proofErr w:type="spellStart"/>
      <w:r w:rsidRPr="00703974">
        <w:t>DateTime</w:t>
      </w:r>
      <w:proofErr w:type="spellEnd"/>
      <w:r w:rsidRPr="00703974">
        <w:t xml:space="preserve">, </w:t>
      </w:r>
      <w:proofErr w:type="spellStart"/>
      <w:r w:rsidRPr="00703974">
        <w:t>Validálva</w:t>
      </w:r>
      <w:proofErr w:type="spellEnd"/>
      <w:r w:rsidRPr="00703974">
        <w:t xml:space="preserve"> van</w:t>
      </w:r>
      <w:r w:rsidR="00703974">
        <w:t>,</w:t>
      </w:r>
      <w:r w:rsidRPr="00703974">
        <w:t xml:space="preserve"> hogy az érvényesség kezdete nem lehet az érvényesség vége után)</w:t>
      </w:r>
      <w:r w:rsidR="00703974">
        <w:t>.</w:t>
      </w:r>
    </w:p>
    <w:p w14:paraId="62CE7E55" w14:textId="54C5C68E" w:rsidR="00C21A48" w:rsidRPr="00703974" w:rsidRDefault="00C21A48" w:rsidP="00D90FF0">
      <w:pPr>
        <w:pStyle w:val="Szvegtrzs"/>
        <w:spacing w:line="360" w:lineRule="auto"/>
      </w:pPr>
      <w:r w:rsidRPr="00703974">
        <w:t xml:space="preserve"> Érvényesség vége (</w:t>
      </w:r>
      <w:proofErr w:type="spellStart"/>
      <w:r w:rsidRPr="00703974">
        <w:t>DateTime</w:t>
      </w:r>
      <w:proofErr w:type="spellEnd"/>
      <w:r w:rsidRPr="00703974">
        <w:t xml:space="preserve">, </w:t>
      </w:r>
      <w:proofErr w:type="spellStart"/>
      <w:r w:rsidRPr="00703974">
        <w:t>Validálva</w:t>
      </w:r>
      <w:proofErr w:type="spellEnd"/>
      <w:r w:rsidRPr="00703974">
        <w:t xml:space="preserve"> van</w:t>
      </w:r>
      <w:r w:rsidR="00703974">
        <w:t>,</w:t>
      </w:r>
      <w:r w:rsidRPr="00703974">
        <w:t xml:space="preserve"> hogy az érvényesség vége nem lehet az érv</w:t>
      </w:r>
      <w:r w:rsidR="0036523D">
        <w:t>é</w:t>
      </w:r>
      <w:r w:rsidRPr="00703974">
        <w:t>nyesség kezdete előtt)</w:t>
      </w:r>
      <w:r w:rsidR="00703974">
        <w:t>.</w:t>
      </w:r>
    </w:p>
    <w:p w14:paraId="26D15CF2" w14:textId="77CD1E5F" w:rsidR="00C21A48" w:rsidRPr="00703974" w:rsidRDefault="00C21A48" w:rsidP="00D90FF0">
      <w:pPr>
        <w:pStyle w:val="Szvegtrzs"/>
        <w:spacing w:line="360" w:lineRule="auto"/>
      </w:pPr>
      <w:r w:rsidRPr="00703974">
        <w:t xml:space="preserve"> Kupon Bolt (</w:t>
      </w:r>
      <w:proofErr w:type="spellStart"/>
      <w:r w:rsidRPr="00703974">
        <w:t>Store</w:t>
      </w:r>
      <w:proofErr w:type="spellEnd"/>
      <w:r w:rsidRPr="00703974">
        <w:t xml:space="preserve"> adatbázis táblában lévő boltokat lehet hozzáadni)</w:t>
      </w:r>
      <w:r w:rsidR="00703974">
        <w:t>.</w:t>
      </w:r>
    </w:p>
    <w:p w14:paraId="367548BC" w14:textId="77777777" w:rsidR="00911DF8" w:rsidRDefault="00911DF8" w:rsidP="008C0570">
      <w:pPr>
        <w:pStyle w:val="Szvegtrzs"/>
      </w:pPr>
    </w:p>
    <w:p w14:paraId="0973C57B" w14:textId="075C3882" w:rsidR="00C21A48" w:rsidRPr="00911DF8" w:rsidRDefault="00C21A48" w:rsidP="008C0570">
      <w:pPr>
        <w:pStyle w:val="Cmsor4"/>
      </w:pPr>
      <w:r w:rsidRPr="00911DF8">
        <w:t>Plázákkal/Bevásárlóközpontokkal kapcsolatos felület</w:t>
      </w:r>
    </w:p>
    <w:p w14:paraId="396BC2D2" w14:textId="085CA7E0" w:rsidR="00C21A48" w:rsidRPr="00911DF8" w:rsidRDefault="00C21A48" w:rsidP="00D90FF0">
      <w:pPr>
        <w:pStyle w:val="Szvegtrzs"/>
        <w:numPr>
          <w:ilvl w:val="0"/>
          <w:numId w:val="30"/>
        </w:numPr>
        <w:spacing w:line="360" w:lineRule="auto"/>
      </w:pPr>
      <w:r w:rsidRPr="00911DF8">
        <w:t>Pláza bolt hozzáadása</w:t>
      </w:r>
    </w:p>
    <w:p w14:paraId="761DC289" w14:textId="686D8531" w:rsidR="00C21A48" w:rsidRPr="00911DF8" w:rsidRDefault="00C21A48" w:rsidP="00D90FF0">
      <w:pPr>
        <w:pStyle w:val="Szvegtrzs"/>
        <w:spacing w:line="360" w:lineRule="auto"/>
      </w:pPr>
      <w:r w:rsidRPr="00911DF8">
        <w:t xml:space="preserve">Az </w:t>
      </w:r>
      <w:proofErr w:type="spellStart"/>
      <w:r w:rsidRPr="00911DF8">
        <w:t>admin</w:t>
      </w:r>
      <w:proofErr w:type="spellEnd"/>
      <w:r w:rsidRPr="00911DF8">
        <w:t xml:space="preserve"> ezen a felületen tud létrehozni olyan boltokat</w:t>
      </w:r>
      <w:r w:rsidR="00911DF8">
        <w:t>,</w:t>
      </w:r>
      <w:r w:rsidRPr="00911DF8">
        <w:t xml:space="preserve"> amelyeket később a plázák/bevásárlóközpontok létrehozásakor feltud használni</w:t>
      </w:r>
      <w:r w:rsidR="00911DF8">
        <w:t>.</w:t>
      </w:r>
    </w:p>
    <w:p w14:paraId="6EBCF036" w14:textId="01B6F532" w:rsidR="00C21A48" w:rsidRPr="00911DF8" w:rsidRDefault="00C21A48" w:rsidP="00D90FF0">
      <w:pPr>
        <w:pStyle w:val="Szvegtrzs"/>
        <w:spacing w:line="360" w:lineRule="auto"/>
      </w:pPr>
      <w:r w:rsidRPr="00911DF8">
        <w:t>Létrehozásra, szerkesztésre, törlésre és megtekintésre van lehetőség</w:t>
      </w:r>
      <w:r w:rsidR="00911DF8">
        <w:t>.</w:t>
      </w:r>
    </w:p>
    <w:p w14:paraId="61583DED" w14:textId="74FCAA1A" w:rsidR="00C21A48" w:rsidRDefault="00C21A48" w:rsidP="00D90FF0">
      <w:pPr>
        <w:pStyle w:val="Szvegtrzs"/>
        <w:spacing w:line="360" w:lineRule="auto"/>
      </w:pPr>
      <w:proofErr w:type="spellStart"/>
      <w:r w:rsidRPr="00911DF8">
        <w:t>PlazaStore</w:t>
      </w:r>
      <w:proofErr w:type="spellEnd"/>
      <w:r w:rsidRPr="00911DF8">
        <w:t xml:space="preserve"> adatbázis tábla szolgál az adatok tárolására</w:t>
      </w:r>
      <w:r w:rsidR="00911DF8">
        <w:t>.</w:t>
      </w:r>
    </w:p>
    <w:p w14:paraId="3BD4D189" w14:textId="77777777" w:rsidR="0036523D" w:rsidRPr="00911DF8" w:rsidRDefault="0036523D" w:rsidP="008C0570">
      <w:pPr>
        <w:pStyle w:val="Szvegtrzs"/>
      </w:pPr>
    </w:p>
    <w:p w14:paraId="79321C9E" w14:textId="77777777" w:rsidR="00D90FF0" w:rsidRDefault="00D90FF0">
      <w:pPr>
        <w:widowControl/>
        <w:suppressAutoHyphens w:val="0"/>
        <w:spacing w:before="0" w:after="0" w:line="240" w:lineRule="auto"/>
        <w:jc w:val="left"/>
      </w:pPr>
      <w:r>
        <w:br w:type="page"/>
      </w:r>
    </w:p>
    <w:p w14:paraId="114CA61C" w14:textId="1E7492D8" w:rsidR="00C21A48" w:rsidRPr="00911DF8" w:rsidRDefault="00C21A48" w:rsidP="00D90FF0">
      <w:pPr>
        <w:pStyle w:val="Szvegtrzs"/>
        <w:numPr>
          <w:ilvl w:val="0"/>
          <w:numId w:val="30"/>
        </w:numPr>
      </w:pPr>
      <w:r w:rsidRPr="00911DF8">
        <w:lastRenderedPageBreak/>
        <w:t>Felvihető adatok:</w:t>
      </w:r>
    </w:p>
    <w:p w14:paraId="448D410F" w14:textId="4D4855D9" w:rsidR="00C21A48" w:rsidRPr="00911DF8" w:rsidRDefault="00C21A48" w:rsidP="00D90FF0">
      <w:pPr>
        <w:pStyle w:val="Szvegtrzs"/>
        <w:spacing w:line="360" w:lineRule="auto"/>
      </w:pPr>
      <w:r w:rsidRPr="00911DF8">
        <w:t>Bolt neve (</w:t>
      </w:r>
      <w:proofErr w:type="spellStart"/>
      <w:r w:rsidRPr="00911DF8">
        <w:t>String</w:t>
      </w:r>
      <w:proofErr w:type="spellEnd"/>
      <w:r w:rsidRPr="00911DF8">
        <w:t xml:space="preserve">, </w:t>
      </w:r>
      <w:proofErr w:type="spellStart"/>
      <w:r w:rsidRPr="00911DF8">
        <w:t>Validálva</w:t>
      </w:r>
      <w:proofErr w:type="spellEnd"/>
      <w:r w:rsidRPr="00911DF8">
        <w:t xml:space="preserve"> van</w:t>
      </w:r>
      <w:r w:rsidR="00911DF8">
        <w:t xml:space="preserve">, </w:t>
      </w:r>
      <w:r w:rsidRPr="00911DF8">
        <w:t>hogy több ugyan olyan nevű pláza bolt nem lehet)</w:t>
      </w:r>
      <w:r w:rsidR="00911DF8">
        <w:t>.</w:t>
      </w:r>
    </w:p>
    <w:p w14:paraId="7A05C1D3" w14:textId="517C3471" w:rsidR="00C21A48" w:rsidRPr="00911DF8" w:rsidRDefault="00C21A48" w:rsidP="00D90FF0">
      <w:pPr>
        <w:pStyle w:val="Szvegtrzs"/>
        <w:spacing w:line="360" w:lineRule="auto"/>
      </w:pPr>
      <w:r w:rsidRPr="00911DF8">
        <w:t>Nyitási idő (</w:t>
      </w:r>
      <w:proofErr w:type="spellStart"/>
      <w:r w:rsidRPr="00911DF8">
        <w:t>String</w:t>
      </w:r>
      <w:proofErr w:type="spellEnd"/>
      <w:r w:rsidRPr="00911DF8">
        <w:t xml:space="preserve">, </w:t>
      </w:r>
      <w:proofErr w:type="spellStart"/>
      <w:r w:rsidRPr="00911DF8">
        <w:t>Validálva</w:t>
      </w:r>
      <w:proofErr w:type="spellEnd"/>
      <w:r w:rsidRPr="00911DF8">
        <w:t xml:space="preserve"> van</w:t>
      </w:r>
      <w:r w:rsidR="00911DF8">
        <w:t xml:space="preserve">, </w:t>
      </w:r>
      <w:r w:rsidRPr="00911DF8">
        <w:t>hogy a nyitási idő kezdete nem lehet a zárási idő vége után)</w:t>
      </w:r>
      <w:r w:rsidR="00911DF8">
        <w:t>.</w:t>
      </w:r>
    </w:p>
    <w:p w14:paraId="49E9B2A3" w14:textId="151BEAE1" w:rsidR="00C21A48" w:rsidRPr="00911DF8" w:rsidRDefault="00C21A48" w:rsidP="00D90FF0">
      <w:pPr>
        <w:pStyle w:val="Szvegtrzs"/>
        <w:spacing w:line="360" w:lineRule="auto"/>
      </w:pPr>
      <w:r w:rsidRPr="00911DF8">
        <w:t>Zárási idő (</w:t>
      </w:r>
      <w:proofErr w:type="spellStart"/>
      <w:r w:rsidRPr="00911DF8">
        <w:t>String</w:t>
      </w:r>
      <w:proofErr w:type="spellEnd"/>
      <w:r w:rsidRPr="00911DF8">
        <w:t xml:space="preserve">, </w:t>
      </w:r>
      <w:proofErr w:type="spellStart"/>
      <w:r w:rsidRPr="00911DF8">
        <w:t>Validálva</w:t>
      </w:r>
      <w:proofErr w:type="spellEnd"/>
      <w:r w:rsidRPr="00911DF8">
        <w:t xml:space="preserve"> van</w:t>
      </w:r>
      <w:r w:rsidR="00911DF8">
        <w:t xml:space="preserve">, </w:t>
      </w:r>
      <w:r w:rsidRPr="00911DF8">
        <w:t>hogy a zárási idő nem lehet a nyitási idő kezdete előtt)</w:t>
      </w:r>
      <w:r w:rsidR="00911DF8">
        <w:t>.</w:t>
      </w:r>
    </w:p>
    <w:p w14:paraId="25770224" w14:textId="37CD618A" w:rsidR="00C21A48" w:rsidRPr="00911DF8" w:rsidRDefault="00C21A48" w:rsidP="00D90FF0">
      <w:pPr>
        <w:pStyle w:val="Szvegtrzs"/>
        <w:spacing w:line="360" w:lineRule="auto"/>
      </w:pPr>
      <w:r w:rsidRPr="00911DF8">
        <w:t>Bolt leírása (</w:t>
      </w:r>
      <w:proofErr w:type="spellStart"/>
      <w:r w:rsidRPr="00911DF8">
        <w:t>String</w:t>
      </w:r>
      <w:proofErr w:type="spellEnd"/>
      <w:r w:rsidRPr="00911DF8">
        <w:t xml:space="preserve">, </w:t>
      </w:r>
      <w:proofErr w:type="spellStart"/>
      <w:r w:rsidRPr="00911DF8">
        <w:t>max</w:t>
      </w:r>
      <w:proofErr w:type="spellEnd"/>
      <w:r w:rsidRPr="00911DF8">
        <w:t xml:space="preserve"> 1000 karakter)</w:t>
      </w:r>
      <w:r w:rsidR="00911DF8">
        <w:t>.</w:t>
      </w:r>
    </w:p>
    <w:p w14:paraId="6199DA45" w14:textId="77777777" w:rsidR="00C21A48" w:rsidRDefault="00C21A48" w:rsidP="008C0570">
      <w:pPr>
        <w:pStyle w:val="Szvegtrzs"/>
      </w:pPr>
      <w:r>
        <w:t xml:space="preserve"> </w:t>
      </w:r>
    </w:p>
    <w:p w14:paraId="665775EF" w14:textId="6928DC5E" w:rsidR="00C21A48" w:rsidRPr="00911DF8" w:rsidRDefault="00C21A48" w:rsidP="00D90FF0">
      <w:pPr>
        <w:pStyle w:val="Szvegtrzs"/>
        <w:numPr>
          <w:ilvl w:val="0"/>
          <w:numId w:val="30"/>
        </w:numPr>
      </w:pPr>
      <w:r w:rsidRPr="00911DF8">
        <w:t>Vármegye hozzáadása</w:t>
      </w:r>
    </w:p>
    <w:p w14:paraId="44544F1B" w14:textId="12449864" w:rsidR="00C21A48" w:rsidRPr="00911DF8" w:rsidRDefault="00C21A48" w:rsidP="00D90FF0">
      <w:pPr>
        <w:pStyle w:val="Szvegtrzs"/>
        <w:spacing w:line="360" w:lineRule="auto"/>
      </w:pPr>
      <w:r w:rsidRPr="00911DF8">
        <w:t>Az adminisztrátor ezen a felületen tud létrehozni olyan vármegyéket</w:t>
      </w:r>
      <w:r w:rsidR="00911DF8">
        <w:t xml:space="preserve">, </w:t>
      </w:r>
      <w:r w:rsidRPr="00911DF8">
        <w:t>amelyeket később a plázák/bevásárlóközpontok feltud használni</w:t>
      </w:r>
      <w:r w:rsidR="00911DF8">
        <w:t>.</w:t>
      </w:r>
    </w:p>
    <w:p w14:paraId="716B8D41" w14:textId="7B145B1D" w:rsidR="00C21A48" w:rsidRPr="00911DF8" w:rsidRDefault="00C21A48" w:rsidP="00D90FF0">
      <w:pPr>
        <w:pStyle w:val="Szvegtrzs"/>
        <w:spacing w:line="360" w:lineRule="auto"/>
      </w:pPr>
      <w:r w:rsidRPr="00911DF8">
        <w:t>Létrehozásra, szerkesztésre, törlésre és megtekintésre van lehetőség</w:t>
      </w:r>
      <w:r w:rsidR="00911DF8">
        <w:t>.</w:t>
      </w:r>
    </w:p>
    <w:p w14:paraId="4616FDA2" w14:textId="08BEA5BD" w:rsidR="00C21A48" w:rsidRPr="00911DF8" w:rsidRDefault="00C21A48" w:rsidP="00D90FF0">
      <w:pPr>
        <w:pStyle w:val="Szvegtrzs"/>
        <w:spacing w:line="360" w:lineRule="auto"/>
      </w:pPr>
      <w:proofErr w:type="spellStart"/>
      <w:r w:rsidRPr="00911DF8">
        <w:t>County</w:t>
      </w:r>
      <w:proofErr w:type="spellEnd"/>
      <w:r w:rsidRPr="00911DF8">
        <w:t xml:space="preserve"> adatbázis tábla szolgál az adatok tárolására</w:t>
      </w:r>
      <w:r w:rsidR="00911DF8">
        <w:t>.</w:t>
      </w:r>
    </w:p>
    <w:p w14:paraId="7B0D15FA" w14:textId="58499CD5" w:rsidR="00C21A48" w:rsidRPr="00911DF8" w:rsidRDefault="00C21A48" w:rsidP="00D90FF0">
      <w:pPr>
        <w:pStyle w:val="Szvegtrzs"/>
        <w:spacing w:line="360" w:lineRule="auto"/>
      </w:pPr>
      <w:r w:rsidRPr="00911DF8">
        <w:t>Felvihető adatok:</w:t>
      </w:r>
    </w:p>
    <w:p w14:paraId="6863AC10" w14:textId="47159766" w:rsidR="00C21A48" w:rsidRDefault="00C21A48" w:rsidP="00D90FF0">
      <w:pPr>
        <w:pStyle w:val="Szvegtrzs"/>
        <w:spacing w:line="360" w:lineRule="auto"/>
      </w:pPr>
      <w:r w:rsidRPr="00911DF8">
        <w:t>Vármegye neve (</w:t>
      </w:r>
      <w:proofErr w:type="spellStart"/>
      <w:r w:rsidRPr="00911DF8">
        <w:t>String</w:t>
      </w:r>
      <w:proofErr w:type="spellEnd"/>
      <w:r w:rsidRPr="00911DF8">
        <w:t>, Több ugya</w:t>
      </w:r>
      <w:r w:rsidR="00911DF8">
        <w:t>n</w:t>
      </w:r>
      <w:r w:rsidRPr="00911DF8">
        <w:t xml:space="preserve"> olyan nevű vármegye nem lehet)</w:t>
      </w:r>
    </w:p>
    <w:p w14:paraId="360A8FE8" w14:textId="77777777" w:rsidR="00D90FF0" w:rsidRPr="0036523D" w:rsidRDefault="00D90FF0" w:rsidP="00D90FF0">
      <w:pPr>
        <w:pStyle w:val="Szvegtrzs"/>
        <w:spacing w:line="360" w:lineRule="auto"/>
      </w:pPr>
    </w:p>
    <w:p w14:paraId="55EB11C9" w14:textId="1E3E4217" w:rsidR="0036523D" w:rsidRPr="0036523D" w:rsidRDefault="00C21A48" w:rsidP="00D90FF0">
      <w:pPr>
        <w:pStyle w:val="Szvegtrzs"/>
        <w:numPr>
          <w:ilvl w:val="0"/>
          <w:numId w:val="30"/>
        </w:numPr>
      </w:pPr>
      <w:r w:rsidRPr="00911DF8">
        <w:t>Pláza térkép hozzáadása</w:t>
      </w:r>
    </w:p>
    <w:p w14:paraId="17163B80" w14:textId="0306DC23" w:rsidR="00C21A48" w:rsidRPr="00911DF8" w:rsidRDefault="00C21A48" w:rsidP="00D90FF0">
      <w:pPr>
        <w:pStyle w:val="Szvegtrzs"/>
        <w:spacing w:line="360" w:lineRule="auto"/>
      </w:pPr>
      <w:r w:rsidRPr="00911DF8">
        <w:t>Itt lehetőség van létrehozni térképeket</w:t>
      </w:r>
      <w:r w:rsidR="00911DF8">
        <w:t>,</w:t>
      </w:r>
      <w:r w:rsidRPr="00911DF8">
        <w:t xml:space="preserve"> amelyeket később a plázák/bevásárlóközpontok létrehozásánál lehet felhasználni</w:t>
      </w:r>
      <w:r w:rsidR="00911DF8">
        <w:t>.</w:t>
      </w:r>
    </w:p>
    <w:p w14:paraId="4AF566EE" w14:textId="0F8219CE" w:rsidR="00C21A48" w:rsidRPr="00911DF8" w:rsidRDefault="00C21A48" w:rsidP="00D90FF0">
      <w:pPr>
        <w:pStyle w:val="Szvegtrzs"/>
        <w:spacing w:line="360" w:lineRule="auto"/>
      </w:pPr>
      <w:r w:rsidRPr="00911DF8">
        <w:t>Létrehozásra, szerkesztésre, törlésre és megtekintésre van lehetőség</w:t>
      </w:r>
      <w:r w:rsidR="00911DF8">
        <w:t>.</w:t>
      </w:r>
    </w:p>
    <w:p w14:paraId="437A929A" w14:textId="13DD88C5" w:rsidR="00C21A48" w:rsidRDefault="00911DF8" w:rsidP="00D90FF0">
      <w:pPr>
        <w:pStyle w:val="Szvegtrzs"/>
        <w:spacing w:line="360" w:lineRule="auto"/>
      </w:pPr>
      <w:r>
        <w:t>„</w:t>
      </w:r>
      <w:proofErr w:type="spellStart"/>
      <w:r w:rsidR="00C21A48" w:rsidRPr="00911DF8">
        <w:t>LeafletMap</w:t>
      </w:r>
      <w:proofErr w:type="spellEnd"/>
      <w:r>
        <w:t>”</w:t>
      </w:r>
      <w:r w:rsidR="00C21A48" w:rsidRPr="00911DF8">
        <w:t xml:space="preserve"> adatbázis tábla szolgál az adatok tárolására</w:t>
      </w:r>
    </w:p>
    <w:p w14:paraId="2C825BC5" w14:textId="77777777" w:rsidR="00911DF8" w:rsidRPr="00911DF8" w:rsidRDefault="00911DF8" w:rsidP="008C0570">
      <w:pPr>
        <w:pStyle w:val="Szvegtrzs"/>
      </w:pPr>
    </w:p>
    <w:p w14:paraId="5056E520" w14:textId="0B69EA63" w:rsidR="00C21A48" w:rsidRPr="00911DF8" w:rsidRDefault="00C21A48" w:rsidP="00D90FF0">
      <w:pPr>
        <w:pStyle w:val="Szvegtrzs"/>
        <w:numPr>
          <w:ilvl w:val="0"/>
          <w:numId w:val="30"/>
        </w:numPr>
      </w:pPr>
      <w:r w:rsidRPr="00911DF8">
        <w:t>Felvihető adatok:</w:t>
      </w:r>
    </w:p>
    <w:p w14:paraId="30A0EBE5" w14:textId="3D53DA5B" w:rsidR="00C21A48" w:rsidRPr="00911DF8" w:rsidRDefault="00C21A48" w:rsidP="00D90FF0">
      <w:pPr>
        <w:pStyle w:val="Szvegtrzs"/>
        <w:spacing w:line="360" w:lineRule="auto"/>
      </w:pPr>
      <w:r w:rsidRPr="00911DF8">
        <w:t>Pláza térkép neve (</w:t>
      </w:r>
      <w:proofErr w:type="spellStart"/>
      <w:r w:rsidRPr="00911DF8">
        <w:t>String</w:t>
      </w:r>
      <w:proofErr w:type="spellEnd"/>
      <w:r w:rsidRPr="00911DF8">
        <w:t xml:space="preserve">, több ugyanolyan nevű </w:t>
      </w:r>
      <w:proofErr w:type="spellStart"/>
      <w:r w:rsidRPr="00911DF8">
        <w:t>leafletmap</w:t>
      </w:r>
      <w:r w:rsidR="00226246">
        <w:t>-et</w:t>
      </w:r>
      <w:proofErr w:type="spellEnd"/>
      <w:r w:rsidRPr="00911DF8">
        <w:t xml:space="preserve"> nem lehet létrehozni)</w:t>
      </w:r>
    </w:p>
    <w:p w14:paraId="28867FEB" w14:textId="0485F7B8" w:rsidR="00C21A48" w:rsidRPr="00911DF8" w:rsidRDefault="00C21A48" w:rsidP="00D90FF0">
      <w:pPr>
        <w:pStyle w:val="Szvegtrzs"/>
        <w:spacing w:line="360" w:lineRule="auto"/>
      </w:pPr>
      <w:r w:rsidRPr="00911DF8">
        <w:t>Szélesség (</w:t>
      </w:r>
      <w:proofErr w:type="spellStart"/>
      <w:r w:rsidRPr="00911DF8">
        <w:t>Float</w:t>
      </w:r>
      <w:proofErr w:type="spellEnd"/>
      <w:r w:rsidRPr="00911DF8">
        <w:t>)</w:t>
      </w:r>
    </w:p>
    <w:p w14:paraId="7834FDEA" w14:textId="20CF2810" w:rsidR="00C21A48" w:rsidRPr="00911DF8" w:rsidRDefault="00C21A48" w:rsidP="00946ECD">
      <w:pPr>
        <w:pStyle w:val="Szvegtrzs"/>
        <w:spacing w:line="360" w:lineRule="auto"/>
      </w:pPr>
      <w:r w:rsidRPr="00911DF8">
        <w:t>Magasság (</w:t>
      </w:r>
      <w:proofErr w:type="spellStart"/>
      <w:r w:rsidRPr="00911DF8">
        <w:t>Float</w:t>
      </w:r>
      <w:proofErr w:type="spellEnd"/>
      <w:r w:rsidRPr="00911DF8">
        <w:t>)</w:t>
      </w:r>
    </w:p>
    <w:p w14:paraId="23FDE263" w14:textId="016ABD05" w:rsidR="00C21A48" w:rsidRPr="00911DF8" w:rsidRDefault="00C21A48" w:rsidP="00D90FF0">
      <w:pPr>
        <w:pStyle w:val="Szvegtrzs"/>
        <w:numPr>
          <w:ilvl w:val="0"/>
          <w:numId w:val="30"/>
        </w:numPr>
      </w:pPr>
      <w:r w:rsidRPr="00911DF8">
        <w:lastRenderedPageBreak/>
        <w:t>Város hozzáadása</w:t>
      </w:r>
    </w:p>
    <w:p w14:paraId="5DE2A47D" w14:textId="64754836" w:rsidR="00C21A48" w:rsidRPr="00911DF8" w:rsidRDefault="00C21A48" w:rsidP="00D90FF0">
      <w:pPr>
        <w:pStyle w:val="Szvegtrzs"/>
        <w:spacing w:line="360" w:lineRule="auto"/>
      </w:pPr>
      <w:r w:rsidRPr="00911DF8">
        <w:t xml:space="preserve">Az </w:t>
      </w:r>
      <w:r w:rsidR="008738B6">
        <w:t>adminisztrátor</w:t>
      </w:r>
      <w:r w:rsidRPr="00911DF8">
        <w:t xml:space="preserve"> itt tud hozzáadni olyan városokat</w:t>
      </w:r>
      <w:r w:rsidR="008738B6">
        <w:t xml:space="preserve">, </w:t>
      </w:r>
      <w:r w:rsidRPr="00911DF8">
        <w:t>amelyeket később a plázák/bevásárlóközpontok létrehozásakor feltud használni</w:t>
      </w:r>
      <w:r w:rsidR="008738B6">
        <w:t>.</w:t>
      </w:r>
    </w:p>
    <w:p w14:paraId="5ACD35E9" w14:textId="65CC502A" w:rsidR="00C21A48" w:rsidRPr="00911DF8" w:rsidRDefault="00C21A48" w:rsidP="00D90FF0">
      <w:pPr>
        <w:pStyle w:val="Szvegtrzs"/>
        <w:spacing w:line="360" w:lineRule="auto"/>
      </w:pPr>
      <w:r w:rsidRPr="00911DF8">
        <w:t>Létrehozásra, szerkesztésre, törlésre és megtekintésre van lehetőség</w:t>
      </w:r>
      <w:r w:rsidR="008738B6">
        <w:t>.</w:t>
      </w:r>
    </w:p>
    <w:p w14:paraId="3807E6FD" w14:textId="228459B7" w:rsidR="0036523D" w:rsidRDefault="00C21A48" w:rsidP="00D90FF0">
      <w:pPr>
        <w:pStyle w:val="Szvegtrzs"/>
        <w:spacing w:line="360" w:lineRule="auto"/>
      </w:pPr>
      <w:r w:rsidRPr="00911DF8">
        <w:t>City adatbázis tábla szolgál az adatok tárolására</w:t>
      </w:r>
      <w:r w:rsidR="008738B6">
        <w:t>.</w:t>
      </w:r>
    </w:p>
    <w:p w14:paraId="20CE0FCF" w14:textId="77777777" w:rsidR="0020240C" w:rsidRPr="00911DF8" w:rsidRDefault="0020240C" w:rsidP="008C0570">
      <w:pPr>
        <w:pStyle w:val="Szvegtrzs"/>
      </w:pPr>
    </w:p>
    <w:p w14:paraId="6B9A17A5" w14:textId="1D1A4D37" w:rsidR="00C21A48" w:rsidRPr="00911DF8" w:rsidRDefault="00C21A48" w:rsidP="00D90FF0">
      <w:pPr>
        <w:pStyle w:val="Szvegtrzs"/>
        <w:numPr>
          <w:ilvl w:val="0"/>
          <w:numId w:val="30"/>
        </w:numPr>
      </w:pPr>
      <w:r w:rsidRPr="00911DF8">
        <w:t>Felvihető adatok:</w:t>
      </w:r>
    </w:p>
    <w:p w14:paraId="7599E961" w14:textId="19DB1B90" w:rsidR="00C21A48" w:rsidRDefault="00C21A48" w:rsidP="00D90FF0">
      <w:pPr>
        <w:pStyle w:val="Szvegtrzs"/>
        <w:spacing w:line="360" w:lineRule="auto"/>
      </w:pPr>
      <w:r w:rsidRPr="00911DF8">
        <w:t>Város neve (</w:t>
      </w:r>
      <w:proofErr w:type="spellStart"/>
      <w:r w:rsidRPr="00911DF8">
        <w:t>String</w:t>
      </w:r>
      <w:proofErr w:type="spellEnd"/>
      <w:r w:rsidRPr="00911DF8">
        <w:t>, nem lehet</w:t>
      </w:r>
      <w:r w:rsidR="00226246">
        <w:t xml:space="preserve"> </w:t>
      </w:r>
      <w:r w:rsidRPr="00911DF8">
        <w:t>azonos névvel rendelkező város)</w:t>
      </w:r>
    </w:p>
    <w:p w14:paraId="4CF39843" w14:textId="77777777" w:rsidR="0020240C" w:rsidRPr="00911DF8" w:rsidRDefault="0020240C" w:rsidP="008C0570">
      <w:pPr>
        <w:pStyle w:val="Szvegtrzs"/>
      </w:pPr>
    </w:p>
    <w:p w14:paraId="2C9B3051" w14:textId="0585A12D" w:rsidR="00C21A48" w:rsidRDefault="00C21A48" w:rsidP="00D90FF0">
      <w:pPr>
        <w:pStyle w:val="Szvegtrzs"/>
        <w:numPr>
          <w:ilvl w:val="0"/>
          <w:numId w:val="30"/>
        </w:numPr>
      </w:pPr>
      <w:r w:rsidRPr="00911DF8">
        <w:t>Pláza hozzáadása</w:t>
      </w:r>
    </w:p>
    <w:p w14:paraId="2F397B40" w14:textId="77777777" w:rsidR="008738B6" w:rsidRPr="00911DF8" w:rsidRDefault="008738B6" w:rsidP="008C0570">
      <w:pPr>
        <w:pStyle w:val="Szvegtrzs"/>
      </w:pPr>
    </w:p>
    <w:p w14:paraId="5899537D" w14:textId="19EA4689" w:rsidR="00C21A48" w:rsidRPr="00911DF8" w:rsidRDefault="00C21A48" w:rsidP="00D90FF0">
      <w:pPr>
        <w:pStyle w:val="Szvegtrzs"/>
        <w:spacing w:line="360" w:lineRule="auto"/>
      </w:pPr>
      <w:r w:rsidRPr="00911DF8">
        <w:t xml:space="preserve">Ez a fő felület a plázák létrehozásánál, ide kapcsolódik minden </w:t>
      </w:r>
      <w:r w:rsidR="0036523D">
        <w:t xml:space="preserve">az előzőekben említett </w:t>
      </w:r>
      <w:r w:rsidRPr="00911DF8">
        <w:t>adatbázis tábla tartalma</w:t>
      </w:r>
      <w:r w:rsidR="0036523D">
        <w:t>.</w:t>
      </w:r>
    </w:p>
    <w:p w14:paraId="0D24C7DE" w14:textId="107AC8F3" w:rsidR="00C21A48" w:rsidRPr="00911DF8" w:rsidRDefault="00C21A48" w:rsidP="00D90FF0">
      <w:pPr>
        <w:pStyle w:val="Szvegtrzs"/>
        <w:spacing w:line="360" w:lineRule="auto"/>
      </w:pPr>
      <w:r w:rsidRPr="00911DF8">
        <w:t>Pláza/Bevásárlóközpont létrehozására, megtekintésére, törlésére és módosítására van lehető</w:t>
      </w:r>
      <w:r w:rsidR="008738B6">
        <w:t>s</w:t>
      </w:r>
      <w:r w:rsidRPr="00911DF8">
        <w:t>ég</w:t>
      </w:r>
      <w:r w:rsidR="008738B6">
        <w:t>.</w:t>
      </w:r>
    </w:p>
    <w:p w14:paraId="571440E0" w14:textId="588C90DF" w:rsidR="00C21A48" w:rsidRDefault="00C21A48" w:rsidP="00D90FF0">
      <w:pPr>
        <w:pStyle w:val="Szvegtrzs"/>
        <w:spacing w:line="360" w:lineRule="auto"/>
      </w:pPr>
      <w:r w:rsidRPr="00911DF8">
        <w:t>Plaza adatbázis tábla szolgál az adatok tárolására</w:t>
      </w:r>
      <w:r w:rsidR="008738B6">
        <w:t>.</w:t>
      </w:r>
    </w:p>
    <w:p w14:paraId="60222A0F" w14:textId="77777777" w:rsidR="00D90FF0" w:rsidRPr="00911DF8" w:rsidRDefault="00D90FF0" w:rsidP="008C0570">
      <w:pPr>
        <w:pStyle w:val="Szvegtrzs"/>
      </w:pPr>
    </w:p>
    <w:p w14:paraId="3F09B82D" w14:textId="201E2983" w:rsidR="00C21A48" w:rsidRPr="00911DF8" w:rsidRDefault="00C21A48" w:rsidP="00D90FF0">
      <w:pPr>
        <w:pStyle w:val="Szvegtrzs"/>
        <w:numPr>
          <w:ilvl w:val="0"/>
          <w:numId w:val="30"/>
        </w:numPr>
        <w:spacing w:line="360" w:lineRule="auto"/>
      </w:pPr>
      <w:r w:rsidRPr="00911DF8">
        <w:t>Ide kapcsolódó adatbázis táblák:</w:t>
      </w:r>
    </w:p>
    <w:p w14:paraId="72EB7847" w14:textId="77777777" w:rsidR="00C21A48" w:rsidRPr="00911DF8" w:rsidRDefault="00C21A48" w:rsidP="00D90FF0">
      <w:pPr>
        <w:pStyle w:val="Szvegtrzs"/>
        <w:spacing w:line="360" w:lineRule="auto"/>
      </w:pPr>
      <w:r w:rsidRPr="00911DF8">
        <w:tab/>
        <w:t xml:space="preserve">- </w:t>
      </w:r>
      <w:proofErr w:type="spellStart"/>
      <w:r w:rsidRPr="00911DF8">
        <w:t>PlazaStore</w:t>
      </w:r>
      <w:proofErr w:type="spellEnd"/>
    </w:p>
    <w:p w14:paraId="4E722524" w14:textId="77777777" w:rsidR="00C21A48" w:rsidRPr="00911DF8" w:rsidRDefault="00C21A48" w:rsidP="00D90FF0">
      <w:pPr>
        <w:pStyle w:val="Szvegtrzs"/>
        <w:spacing w:line="360" w:lineRule="auto"/>
      </w:pPr>
      <w:r w:rsidRPr="00911DF8">
        <w:tab/>
        <w:t xml:space="preserve">- </w:t>
      </w:r>
      <w:proofErr w:type="spellStart"/>
      <w:r w:rsidRPr="00911DF8">
        <w:t>County</w:t>
      </w:r>
      <w:proofErr w:type="spellEnd"/>
    </w:p>
    <w:p w14:paraId="0C07BEE8" w14:textId="77777777" w:rsidR="00C21A48" w:rsidRPr="00911DF8" w:rsidRDefault="00C21A48" w:rsidP="00D90FF0">
      <w:pPr>
        <w:pStyle w:val="Szvegtrzs"/>
        <w:spacing w:line="360" w:lineRule="auto"/>
      </w:pPr>
      <w:r w:rsidRPr="00911DF8">
        <w:tab/>
        <w:t xml:space="preserve">- </w:t>
      </w:r>
      <w:proofErr w:type="spellStart"/>
      <w:r w:rsidRPr="00911DF8">
        <w:t>LeafletMap</w:t>
      </w:r>
      <w:proofErr w:type="spellEnd"/>
      <w:r w:rsidRPr="00911DF8">
        <w:t xml:space="preserve"> </w:t>
      </w:r>
    </w:p>
    <w:p w14:paraId="2033822E" w14:textId="77777777" w:rsidR="00C21A48" w:rsidRPr="00911DF8" w:rsidRDefault="00C21A48" w:rsidP="00D90FF0">
      <w:pPr>
        <w:pStyle w:val="Szvegtrzs"/>
        <w:spacing w:line="360" w:lineRule="auto"/>
      </w:pPr>
      <w:r w:rsidRPr="00911DF8">
        <w:tab/>
        <w:t xml:space="preserve">- City </w:t>
      </w:r>
    </w:p>
    <w:p w14:paraId="74B04AEA" w14:textId="77777777" w:rsidR="0036523D" w:rsidRDefault="00C21A48" w:rsidP="00D90FF0">
      <w:pPr>
        <w:pStyle w:val="Szvegtrzs"/>
        <w:spacing w:line="360" w:lineRule="auto"/>
      </w:pPr>
      <w:r w:rsidRPr="00911DF8">
        <w:tab/>
        <w:t>- _</w:t>
      </w:r>
      <w:proofErr w:type="spellStart"/>
      <w:r w:rsidRPr="00911DF8">
        <w:t>PlazaToStores</w:t>
      </w:r>
      <w:proofErr w:type="spellEnd"/>
      <w:r w:rsidRPr="00911DF8">
        <w:t xml:space="preserve"> (A Plázák és a boltok közti kapcsolatot ez létesíti | A = Plázák </w:t>
      </w:r>
      <w:proofErr w:type="spellStart"/>
      <w:r w:rsidRPr="00911DF8">
        <w:t>id</w:t>
      </w:r>
      <w:proofErr w:type="spellEnd"/>
      <w:r w:rsidRPr="00911DF8">
        <w:t xml:space="preserve">-ja, B = Pláza boltok </w:t>
      </w:r>
      <w:proofErr w:type="spellStart"/>
      <w:r w:rsidRPr="00911DF8">
        <w:t>id</w:t>
      </w:r>
      <w:proofErr w:type="spellEnd"/>
      <w:r w:rsidRPr="00911DF8">
        <w:t>-ja)</w:t>
      </w:r>
    </w:p>
    <w:p w14:paraId="4939AC81" w14:textId="1366EF8A" w:rsidR="0036523D" w:rsidRPr="0036523D" w:rsidRDefault="0036523D" w:rsidP="009768C2">
      <w:pPr>
        <w:pStyle w:val="Szvegtrzs"/>
        <w:numPr>
          <w:ilvl w:val="0"/>
          <w:numId w:val="30"/>
        </w:numPr>
        <w:spacing w:line="360" w:lineRule="auto"/>
      </w:pPr>
      <w:r w:rsidRPr="00911DF8">
        <w:t>Felvihető adatok:</w:t>
      </w:r>
    </w:p>
    <w:p w14:paraId="32EABC5B" w14:textId="730DD4F9" w:rsidR="00C21A48" w:rsidRPr="00911DF8" w:rsidRDefault="00C21A48" w:rsidP="009768C2">
      <w:pPr>
        <w:pStyle w:val="Szvegtrzs"/>
        <w:spacing w:line="360" w:lineRule="auto"/>
      </w:pPr>
      <w:r w:rsidRPr="00911DF8">
        <w:tab/>
        <w:t>- Pláza neve (</w:t>
      </w:r>
      <w:proofErr w:type="spellStart"/>
      <w:r w:rsidRPr="00911DF8">
        <w:t>String</w:t>
      </w:r>
      <w:proofErr w:type="spellEnd"/>
      <w:r w:rsidRPr="00911DF8">
        <w:t xml:space="preserve">, </w:t>
      </w:r>
      <w:proofErr w:type="spellStart"/>
      <w:r w:rsidRPr="00911DF8">
        <w:t>Unique</w:t>
      </w:r>
      <w:proofErr w:type="spellEnd"/>
      <w:r w:rsidRPr="00911DF8">
        <w:t>)</w:t>
      </w:r>
    </w:p>
    <w:p w14:paraId="7248AAD9" w14:textId="6EE4C278" w:rsidR="00C21A48" w:rsidRPr="00911DF8" w:rsidRDefault="00C21A48" w:rsidP="009768C2">
      <w:pPr>
        <w:pStyle w:val="Szvegtrzs"/>
        <w:spacing w:line="360" w:lineRule="auto"/>
      </w:pPr>
      <w:r w:rsidRPr="00911DF8">
        <w:lastRenderedPageBreak/>
        <w:tab/>
        <w:t>- Város (Int(</w:t>
      </w:r>
      <w:proofErr w:type="spellStart"/>
      <w:r w:rsidRPr="00911DF8">
        <w:t>id</w:t>
      </w:r>
      <w:proofErr w:type="spellEnd"/>
      <w:r w:rsidRPr="00911DF8">
        <w:t>), a City adatbázis táblából lehet felhasznál</w:t>
      </w:r>
      <w:r w:rsidR="00226246">
        <w:t>ni</w:t>
      </w:r>
      <w:r w:rsidRPr="00911DF8">
        <w:t xml:space="preserve"> az adatokat)</w:t>
      </w:r>
    </w:p>
    <w:p w14:paraId="68CF4516" w14:textId="63747160" w:rsidR="00C21A48" w:rsidRPr="00911DF8" w:rsidRDefault="00C21A48" w:rsidP="009768C2">
      <w:pPr>
        <w:pStyle w:val="Szvegtrzs"/>
        <w:spacing w:line="360" w:lineRule="auto"/>
      </w:pPr>
      <w:r w:rsidRPr="00911DF8">
        <w:tab/>
        <w:t xml:space="preserve">- </w:t>
      </w:r>
      <w:proofErr w:type="spellStart"/>
      <w:r w:rsidRPr="00911DF8">
        <w:t>Leaflet</w:t>
      </w:r>
      <w:proofErr w:type="spellEnd"/>
      <w:r w:rsidRPr="00911DF8">
        <w:t xml:space="preserve"> Térkép (Int(</w:t>
      </w:r>
      <w:proofErr w:type="spellStart"/>
      <w:r w:rsidRPr="00911DF8">
        <w:t>id</w:t>
      </w:r>
      <w:proofErr w:type="spellEnd"/>
      <w:r w:rsidRPr="00911DF8">
        <w:t xml:space="preserve">), a </w:t>
      </w:r>
      <w:proofErr w:type="spellStart"/>
      <w:r w:rsidRPr="00911DF8">
        <w:t>LeafletMap</w:t>
      </w:r>
      <w:proofErr w:type="spellEnd"/>
      <w:r w:rsidRPr="00911DF8">
        <w:t xml:space="preserve"> adatbázis táblából lehet felhasznál</w:t>
      </w:r>
      <w:r w:rsidR="00226246">
        <w:t>ni</w:t>
      </w:r>
      <w:r w:rsidRPr="00911DF8">
        <w:t xml:space="preserve"> az adatokat)</w:t>
      </w:r>
    </w:p>
    <w:p w14:paraId="729A3960" w14:textId="67C99435" w:rsidR="00C21A48" w:rsidRPr="00911DF8" w:rsidRDefault="00C21A48" w:rsidP="009768C2">
      <w:pPr>
        <w:pStyle w:val="Szvegtrzs"/>
        <w:spacing w:line="360" w:lineRule="auto"/>
      </w:pPr>
      <w:r w:rsidRPr="00911DF8">
        <w:tab/>
        <w:t>- Zárási idő (</w:t>
      </w:r>
      <w:proofErr w:type="spellStart"/>
      <w:r w:rsidRPr="00911DF8">
        <w:t>String</w:t>
      </w:r>
      <w:proofErr w:type="spellEnd"/>
      <w:r w:rsidRPr="00911DF8">
        <w:t xml:space="preserve">, </w:t>
      </w:r>
      <w:proofErr w:type="spellStart"/>
      <w:r w:rsidRPr="00911DF8">
        <w:t>Validálva</w:t>
      </w:r>
      <w:proofErr w:type="spellEnd"/>
      <w:r w:rsidRPr="00911DF8">
        <w:t xml:space="preserve"> van</w:t>
      </w:r>
      <w:r w:rsidR="0036523D">
        <w:t xml:space="preserve">, </w:t>
      </w:r>
      <w:r w:rsidRPr="00911DF8">
        <w:t>hogy a zárási idő nem lehet a nyitási idő kezdete előtt)</w:t>
      </w:r>
    </w:p>
    <w:p w14:paraId="219816A8" w14:textId="0A28E79F" w:rsidR="00C21A48" w:rsidRPr="00911DF8" w:rsidRDefault="00C21A48" w:rsidP="009768C2">
      <w:pPr>
        <w:pStyle w:val="Szvegtrzs"/>
        <w:spacing w:line="360" w:lineRule="auto"/>
      </w:pPr>
      <w:r w:rsidRPr="00911DF8">
        <w:tab/>
        <w:t>- Nyitási idő (</w:t>
      </w:r>
      <w:proofErr w:type="spellStart"/>
      <w:r w:rsidRPr="00911DF8">
        <w:t>String</w:t>
      </w:r>
      <w:proofErr w:type="spellEnd"/>
      <w:r w:rsidRPr="00911DF8">
        <w:t xml:space="preserve">, </w:t>
      </w:r>
      <w:proofErr w:type="spellStart"/>
      <w:r w:rsidRPr="00911DF8">
        <w:t>Validálva</w:t>
      </w:r>
      <w:proofErr w:type="spellEnd"/>
      <w:r w:rsidRPr="00911DF8">
        <w:t xml:space="preserve"> van</w:t>
      </w:r>
      <w:r w:rsidR="007B1AF2">
        <w:t xml:space="preserve">, </w:t>
      </w:r>
      <w:r w:rsidRPr="00911DF8">
        <w:t>hogy a nyitási idő kezdete nem lehet a zárási idő vége után)</w:t>
      </w:r>
    </w:p>
    <w:p w14:paraId="62A9EB65" w14:textId="77777777" w:rsidR="00C21A48" w:rsidRPr="00911DF8" w:rsidRDefault="00C21A48" w:rsidP="009768C2">
      <w:pPr>
        <w:pStyle w:val="Szvegtrzs"/>
        <w:spacing w:line="360" w:lineRule="auto"/>
      </w:pPr>
      <w:r w:rsidRPr="00911DF8">
        <w:tab/>
        <w:t>- Telefonszám (</w:t>
      </w:r>
      <w:proofErr w:type="spellStart"/>
      <w:r w:rsidRPr="00911DF8">
        <w:t>String</w:t>
      </w:r>
      <w:proofErr w:type="spellEnd"/>
      <w:r w:rsidRPr="00911DF8">
        <w:t>)</w:t>
      </w:r>
    </w:p>
    <w:p w14:paraId="2BB85CA8" w14:textId="77777777" w:rsidR="00C21A48" w:rsidRPr="00911DF8" w:rsidRDefault="00C21A48" w:rsidP="009768C2">
      <w:pPr>
        <w:pStyle w:val="Szvegtrzs"/>
        <w:spacing w:line="360" w:lineRule="auto"/>
      </w:pPr>
      <w:r w:rsidRPr="00911DF8">
        <w:tab/>
        <w:t>- Helyszín (</w:t>
      </w:r>
      <w:proofErr w:type="spellStart"/>
      <w:r w:rsidRPr="00911DF8">
        <w:t>String</w:t>
      </w:r>
      <w:proofErr w:type="spellEnd"/>
      <w:r w:rsidRPr="00911DF8">
        <w:t xml:space="preserve">, </w:t>
      </w:r>
      <w:proofErr w:type="spellStart"/>
      <w:r w:rsidRPr="00911DF8">
        <w:t>Unique</w:t>
      </w:r>
      <w:proofErr w:type="spellEnd"/>
      <w:r w:rsidRPr="00911DF8">
        <w:t>)</w:t>
      </w:r>
    </w:p>
    <w:p w14:paraId="5AC76023" w14:textId="66ABA264" w:rsidR="00C21A48" w:rsidRPr="00911DF8" w:rsidRDefault="00C21A48" w:rsidP="009768C2">
      <w:pPr>
        <w:pStyle w:val="Szvegtrzs"/>
        <w:spacing w:line="360" w:lineRule="auto"/>
      </w:pPr>
      <w:r w:rsidRPr="00911DF8">
        <w:tab/>
        <w:t>- Vármegye (Int(</w:t>
      </w:r>
      <w:proofErr w:type="spellStart"/>
      <w:r w:rsidRPr="00911DF8">
        <w:t>id</w:t>
      </w:r>
      <w:proofErr w:type="spellEnd"/>
      <w:r w:rsidRPr="00911DF8">
        <w:t xml:space="preserve">), a </w:t>
      </w:r>
      <w:proofErr w:type="spellStart"/>
      <w:r w:rsidRPr="00911DF8">
        <w:t>County</w:t>
      </w:r>
      <w:proofErr w:type="spellEnd"/>
      <w:r w:rsidRPr="00911DF8">
        <w:t xml:space="preserve"> adatbázis táblából lehet felhasznál</w:t>
      </w:r>
      <w:r w:rsidR="007B1AF2">
        <w:t>n</w:t>
      </w:r>
      <w:r w:rsidRPr="00911DF8">
        <w:t>i az adatokat)</w:t>
      </w:r>
    </w:p>
    <w:p w14:paraId="2DC00704" w14:textId="77777777" w:rsidR="00C21A48" w:rsidRPr="00911DF8" w:rsidRDefault="00C21A48" w:rsidP="009768C2">
      <w:pPr>
        <w:pStyle w:val="Szvegtrzs"/>
        <w:spacing w:line="360" w:lineRule="auto"/>
      </w:pPr>
      <w:r w:rsidRPr="00911DF8">
        <w:tab/>
        <w:t>- Email (</w:t>
      </w:r>
      <w:proofErr w:type="spellStart"/>
      <w:r w:rsidRPr="00911DF8">
        <w:t>String</w:t>
      </w:r>
      <w:proofErr w:type="spellEnd"/>
      <w:r w:rsidRPr="00911DF8">
        <w:t>)</w:t>
      </w:r>
    </w:p>
    <w:p w14:paraId="3AD9F84C" w14:textId="77777777" w:rsidR="00C21A48" w:rsidRPr="00911DF8" w:rsidRDefault="00C21A48" w:rsidP="009768C2">
      <w:pPr>
        <w:pStyle w:val="Szvegtrzs"/>
        <w:spacing w:line="360" w:lineRule="auto"/>
      </w:pPr>
      <w:r w:rsidRPr="00911DF8">
        <w:tab/>
        <w:t>- Kép (</w:t>
      </w:r>
      <w:proofErr w:type="spellStart"/>
      <w:r w:rsidRPr="00911DF8">
        <w:t>String</w:t>
      </w:r>
      <w:proofErr w:type="spellEnd"/>
      <w:r w:rsidRPr="00911DF8">
        <w:t>, URL link formátumba kell megadni)</w:t>
      </w:r>
    </w:p>
    <w:p w14:paraId="57175F43" w14:textId="77777777" w:rsidR="00C21A48" w:rsidRPr="00911DF8" w:rsidRDefault="00C21A48" w:rsidP="009768C2">
      <w:pPr>
        <w:pStyle w:val="Szvegtrzs"/>
        <w:spacing w:line="360" w:lineRule="auto"/>
      </w:pPr>
      <w:r w:rsidRPr="00911DF8">
        <w:tab/>
        <w:t>- Leírás (</w:t>
      </w:r>
      <w:proofErr w:type="spellStart"/>
      <w:r w:rsidRPr="00911DF8">
        <w:t>String</w:t>
      </w:r>
      <w:proofErr w:type="spellEnd"/>
      <w:r w:rsidRPr="00911DF8">
        <w:t xml:space="preserve">, </w:t>
      </w:r>
      <w:proofErr w:type="spellStart"/>
      <w:r w:rsidRPr="00911DF8">
        <w:t>max</w:t>
      </w:r>
      <w:proofErr w:type="spellEnd"/>
      <w:r w:rsidRPr="00911DF8">
        <w:t xml:space="preserve"> 1000 karakter lehet)</w:t>
      </w:r>
    </w:p>
    <w:p w14:paraId="31F08BED" w14:textId="4B033FC6" w:rsidR="00C21A48" w:rsidRDefault="00C21A48" w:rsidP="009768C2">
      <w:pPr>
        <w:pStyle w:val="Szvegtrzs"/>
        <w:spacing w:line="360" w:lineRule="auto"/>
      </w:pPr>
      <w:r w:rsidRPr="00911DF8">
        <w:tab/>
        <w:t>- Pláza boltok (</w:t>
      </w:r>
      <w:proofErr w:type="spellStart"/>
      <w:r w:rsidRPr="00911DF8">
        <w:t>PlazaStore</w:t>
      </w:r>
      <w:proofErr w:type="spellEnd"/>
      <w:r w:rsidRPr="00911DF8">
        <w:t>[], kapcsolat létesítésért fele</w:t>
      </w:r>
      <w:r w:rsidR="00226246">
        <w:t>l</w:t>
      </w:r>
      <w:r w:rsidRPr="00911DF8">
        <w:t xml:space="preserve"> a _</w:t>
      </w:r>
      <w:proofErr w:type="spellStart"/>
      <w:r w:rsidRPr="00911DF8">
        <w:t>PlazaToStores</w:t>
      </w:r>
      <w:proofErr w:type="spellEnd"/>
      <w:r w:rsidRPr="00911DF8">
        <w:t xml:space="preserve"> adatbázis tábla)</w:t>
      </w:r>
    </w:p>
    <w:p w14:paraId="1626908C" w14:textId="77777777" w:rsidR="007B1AF2" w:rsidRPr="00911DF8" w:rsidRDefault="007B1AF2" w:rsidP="008C0570">
      <w:pPr>
        <w:pStyle w:val="Szvegtrzs"/>
      </w:pPr>
    </w:p>
    <w:p w14:paraId="7434C136" w14:textId="3422ABB2" w:rsidR="00C21A48" w:rsidRPr="0020240C" w:rsidRDefault="00C21A48" w:rsidP="008C0570">
      <w:pPr>
        <w:pStyle w:val="Cmsor4"/>
      </w:pPr>
      <w:proofErr w:type="spellStart"/>
      <w:r w:rsidRPr="0020240C">
        <w:t>Admin</w:t>
      </w:r>
      <w:proofErr w:type="spellEnd"/>
      <w:r w:rsidRPr="0020240C">
        <w:t xml:space="preserve"> Oldal Technológiai Hátter</w:t>
      </w:r>
      <w:r w:rsidR="007B1AF2" w:rsidRPr="0020240C">
        <w:t>e</w:t>
      </w:r>
    </w:p>
    <w:p w14:paraId="26E524B6" w14:textId="77777777" w:rsidR="00C21A48" w:rsidRPr="00911DF8" w:rsidRDefault="00C21A48" w:rsidP="009768C2">
      <w:pPr>
        <w:pStyle w:val="Szvegtrzs"/>
        <w:spacing w:line="360" w:lineRule="auto"/>
      </w:pPr>
      <w:r w:rsidRPr="00911DF8">
        <w:t xml:space="preserve">- Backend: </w:t>
      </w:r>
      <w:proofErr w:type="spellStart"/>
      <w:r w:rsidRPr="00911DF8">
        <w:t>Prisma</w:t>
      </w:r>
      <w:proofErr w:type="spellEnd"/>
      <w:r w:rsidRPr="00911DF8">
        <w:t xml:space="preserve"> ORM + </w:t>
      </w:r>
      <w:proofErr w:type="spellStart"/>
      <w:r w:rsidRPr="00911DF8">
        <w:t>MySQL</w:t>
      </w:r>
      <w:proofErr w:type="spellEnd"/>
      <w:r w:rsidRPr="00911DF8">
        <w:t xml:space="preserve"> az adatok kezelésére.</w:t>
      </w:r>
    </w:p>
    <w:p w14:paraId="3FBE29C4" w14:textId="77777777" w:rsidR="00C21A48" w:rsidRPr="00911DF8" w:rsidRDefault="00C21A48" w:rsidP="009768C2">
      <w:pPr>
        <w:pStyle w:val="Szvegtrzs"/>
        <w:spacing w:line="360" w:lineRule="auto"/>
      </w:pPr>
      <w:r w:rsidRPr="00911DF8">
        <w:t xml:space="preserve">- Frontend: </w:t>
      </w:r>
      <w:proofErr w:type="spellStart"/>
      <w:r w:rsidRPr="00911DF8">
        <w:t>React</w:t>
      </w:r>
      <w:proofErr w:type="spellEnd"/>
      <w:r w:rsidRPr="00911DF8">
        <w:t xml:space="preserve"> 19 + Next.js 15, </w:t>
      </w:r>
      <w:proofErr w:type="spellStart"/>
      <w:r w:rsidRPr="00911DF8">
        <w:t>Material</w:t>
      </w:r>
      <w:proofErr w:type="spellEnd"/>
      <w:r w:rsidRPr="00911DF8">
        <w:t xml:space="preserve">-UI alapú </w:t>
      </w:r>
      <w:proofErr w:type="spellStart"/>
      <w:r w:rsidRPr="00911DF8">
        <w:t>admin</w:t>
      </w:r>
      <w:proofErr w:type="spellEnd"/>
      <w:r w:rsidRPr="00911DF8">
        <w:t xml:space="preserve"> felület.</w:t>
      </w:r>
    </w:p>
    <w:p w14:paraId="7D552143" w14:textId="77777777" w:rsidR="00C21A48" w:rsidRPr="00911DF8" w:rsidRDefault="00C21A48" w:rsidP="009768C2">
      <w:pPr>
        <w:pStyle w:val="Szvegtrzs"/>
        <w:spacing w:line="360" w:lineRule="auto"/>
      </w:pPr>
      <w:r w:rsidRPr="00911DF8">
        <w:t xml:space="preserve">- Biztonság: </w:t>
      </w:r>
      <w:proofErr w:type="spellStart"/>
      <w:r w:rsidRPr="00911DF8">
        <w:t>bcrypt</w:t>
      </w:r>
      <w:proofErr w:type="spellEnd"/>
      <w:r w:rsidRPr="00911DF8">
        <w:t xml:space="preserve"> jelszótitkosítás.</w:t>
      </w:r>
    </w:p>
    <w:p w14:paraId="2FD8C300" w14:textId="42BBEE2C" w:rsidR="00552490" w:rsidRDefault="00C21A48" w:rsidP="009768C2">
      <w:pPr>
        <w:pStyle w:val="Szvegtrzs"/>
        <w:spacing w:line="360" w:lineRule="auto"/>
      </w:pPr>
      <w:r w:rsidRPr="00911DF8">
        <w:t xml:space="preserve">- Adatok </w:t>
      </w:r>
      <w:proofErr w:type="spellStart"/>
      <w:r w:rsidRPr="00911DF8">
        <w:t>validálása</w:t>
      </w:r>
      <w:proofErr w:type="spellEnd"/>
      <w:r w:rsidRPr="00911DF8">
        <w:t>: Az olyan adatok</w:t>
      </w:r>
      <w:r w:rsidR="00E37CDD">
        <w:t>,</w:t>
      </w:r>
      <w:r w:rsidRPr="00911DF8">
        <w:t xml:space="preserve"> mely</w:t>
      </w:r>
      <w:r w:rsidR="00E37CDD">
        <w:t>ek</w:t>
      </w:r>
      <w:r w:rsidRPr="00911DF8">
        <w:t xml:space="preserve"> esetében kötelezően</w:t>
      </w:r>
      <w:r w:rsidR="00E37CDD">
        <w:t xml:space="preserve"> </w:t>
      </w:r>
      <w:r w:rsidR="00E37CDD" w:rsidRPr="00911DF8">
        <w:t>szükséges</w:t>
      </w:r>
      <w:r w:rsidRPr="00911DF8">
        <w:t xml:space="preserve"> a </w:t>
      </w:r>
      <w:proofErr w:type="spellStart"/>
      <w:r w:rsidRPr="00911DF8">
        <w:t>validálás</w:t>
      </w:r>
      <w:proofErr w:type="spellEnd"/>
      <w:r w:rsidRPr="00911DF8">
        <w:t xml:space="preserve"> abban az esetben </w:t>
      </w:r>
      <w:r w:rsidR="0020240C">
        <w:t>ez</w:t>
      </w:r>
      <w:r w:rsidRPr="00911DF8">
        <w:t xml:space="preserve"> megtörtént. </w:t>
      </w:r>
    </w:p>
    <w:p w14:paraId="1E49FB1F" w14:textId="31CB908E" w:rsidR="00552490" w:rsidRDefault="00552490" w:rsidP="008C0570">
      <w:pPr>
        <w:pStyle w:val="Cmsor1"/>
      </w:pPr>
      <w:bookmarkStart w:id="160" w:name="_Toc193971890"/>
      <w:r>
        <w:lastRenderedPageBreak/>
        <w:t>Weboldal kinézete</w:t>
      </w:r>
      <w:bookmarkEnd w:id="160"/>
    </w:p>
    <w:p w14:paraId="6728EC5A" w14:textId="6F11FE3C" w:rsidR="00552490" w:rsidRDefault="002D0D8E" w:rsidP="009768C2">
      <w:pPr>
        <w:spacing w:after="120"/>
      </w:pPr>
      <w:bookmarkStart w:id="161" w:name="_Toc191667869"/>
      <w:bookmarkStart w:id="162" w:name="_Toc192966187"/>
      <w:bookmarkStart w:id="163" w:name="_Toc193911731"/>
      <w:r>
        <w:t>A c</w:t>
      </w:r>
      <w:r w:rsidR="0054011D">
        <w:t>sapatmunkának vannak előnye</w:t>
      </w:r>
      <w:r>
        <w:t>i</w:t>
      </w:r>
      <w:r w:rsidR="0054011D">
        <w:t xml:space="preserve"> és hátrányai is. „</w:t>
      </w:r>
      <w:r>
        <w:t>H</w:t>
      </w:r>
      <w:r w:rsidR="0054011D">
        <w:t>átrány”-</w:t>
      </w:r>
      <w:proofErr w:type="spellStart"/>
      <w:r w:rsidR="0054011D">
        <w:t>nak</w:t>
      </w:r>
      <w:proofErr w:type="spellEnd"/>
      <w:r w:rsidR="0054011D">
        <w:t xml:space="preserve"> mondható, hogy a kinézetnél az elején mindenkinek más volt a fejében, máshogy képzelte el. Sikerült megbeszélni és egy egységes, korszerű weboldalnak nekifogni.</w:t>
      </w:r>
      <w:bookmarkEnd w:id="161"/>
      <w:bookmarkEnd w:id="162"/>
      <w:bookmarkEnd w:id="163"/>
      <w:r w:rsidR="0054011D">
        <w:t xml:space="preserve"> </w:t>
      </w:r>
    </w:p>
    <w:p w14:paraId="2F176B4C" w14:textId="77777777" w:rsidR="002D0D8E" w:rsidRPr="002D0D8E" w:rsidRDefault="002D0D8E" w:rsidP="009768C2">
      <w:pPr>
        <w:spacing w:after="120"/>
        <w:rPr>
          <w:b/>
          <w:bCs/>
        </w:rPr>
      </w:pPr>
    </w:p>
    <w:p w14:paraId="16E6EC13" w14:textId="3161F1DF" w:rsidR="0054011D" w:rsidRDefault="0054011D" w:rsidP="009768C2">
      <w:pPr>
        <w:pStyle w:val="Szvegtrzs"/>
        <w:spacing w:line="360" w:lineRule="auto"/>
      </w:pPr>
      <w:r w:rsidRPr="0054011D">
        <w:t>Ahogy egységesült a kinézet mindenki fejében, úgy egyre több és jobb ötletek születtek</w:t>
      </w:r>
      <w:r>
        <w:t>. Ott a keresés, ez a fő koncepció. Jó, de akkor már legyen vizuális keresés is, hisz van, aki azt jobban kedveli. Akkor már legyen térkép is, így szépen lassan felépült a főoldal.</w:t>
      </w:r>
    </w:p>
    <w:p w14:paraId="070A3370" w14:textId="77777777" w:rsidR="0054011D" w:rsidRDefault="0054011D" w:rsidP="009768C2">
      <w:pPr>
        <w:pStyle w:val="Szvegtrzs"/>
        <w:spacing w:line="360" w:lineRule="auto"/>
      </w:pPr>
    </w:p>
    <w:p w14:paraId="315101A4" w14:textId="77777777" w:rsidR="00B30E2B" w:rsidRDefault="0054011D" w:rsidP="009768C2">
      <w:pPr>
        <w:pStyle w:val="Szvegtrzs"/>
        <w:spacing w:line="360" w:lineRule="auto"/>
      </w:pPr>
      <w:r>
        <w:t>Kuponok, Rólunk, Ügyfélszolgálat</w:t>
      </w:r>
      <w:r w:rsidR="006301D4">
        <w:t xml:space="preserve"> ezeket már egyszerűbb volt megalkotni, hisz megvolt a választott háttér. Csak az elrendezés, ikonok voltak kérdésesek. Ezeket kikeresve, majd beillesztve, szín beállítása után tekintettük véglegesnek. </w:t>
      </w:r>
    </w:p>
    <w:p w14:paraId="3F6506FA" w14:textId="77777777" w:rsidR="00E83E86" w:rsidRDefault="00E83E86" w:rsidP="009768C2">
      <w:pPr>
        <w:pStyle w:val="Szvegtrzs"/>
        <w:spacing w:line="360" w:lineRule="auto"/>
      </w:pPr>
    </w:p>
    <w:p w14:paraId="41D6B7BE" w14:textId="6FF0F506" w:rsidR="0054011D" w:rsidRDefault="006301D4" w:rsidP="009768C2">
      <w:pPr>
        <w:pStyle w:val="Szvegtrzs"/>
        <w:spacing w:line="360" w:lineRule="auto"/>
      </w:pPr>
      <w:r>
        <w:t xml:space="preserve">Logónkat, ami a dokumentáció elején megtalálható és már említettem, a Pláza Ásza ihlette. Különböző keresgélések, szerkesztések </w:t>
      </w:r>
      <w:r w:rsidR="00B30E2B">
        <w:t>következményeképpen</w:t>
      </w:r>
      <w:r>
        <w:t xml:space="preserve"> készült el. Színválasztást a </w:t>
      </w:r>
      <w:r w:rsidR="00B30E2B">
        <w:t>rulettből</w:t>
      </w:r>
      <w:r>
        <w:t xml:space="preserve"> ismert zöld szín eredményezte, hisz az </w:t>
      </w:r>
      <w:r w:rsidR="00B30E2B">
        <w:t>ász,</w:t>
      </w:r>
      <w:r>
        <w:t xml:space="preserve"> ami a kártya közepén található is erősen köthető a szerencsejátékokhoz.</w:t>
      </w:r>
      <w:r w:rsidR="00B30E2B">
        <w:t xml:space="preserve"> Aki pedig kedvezményekben részesül, olcsóbban kaparinthatja meg az általa vágyott termékeket, hasonlóan szerencsésnek ér</w:t>
      </w:r>
      <w:r w:rsidR="0029348D">
        <w:t>ezheti</w:t>
      </w:r>
      <w:r w:rsidR="00B30E2B">
        <w:t xml:space="preserve"> magát.</w:t>
      </w:r>
    </w:p>
    <w:p w14:paraId="568BBEAB" w14:textId="77777777" w:rsidR="006301D4" w:rsidRDefault="006301D4" w:rsidP="008C0570">
      <w:pPr>
        <w:pStyle w:val="Szvegtrzs"/>
      </w:pPr>
    </w:p>
    <w:p w14:paraId="4E7BD171" w14:textId="77777777" w:rsidR="006301D4" w:rsidRPr="0054011D" w:rsidRDefault="006301D4" w:rsidP="008C0570">
      <w:pPr>
        <w:pStyle w:val="Szvegtrzs"/>
      </w:pPr>
    </w:p>
    <w:p w14:paraId="26098DE9" w14:textId="77777777" w:rsidR="00552490" w:rsidRDefault="00552490" w:rsidP="008C0570">
      <w:pPr>
        <w:pStyle w:val="Szvegtrzs"/>
      </w:pPr>
    </w:p>
    <w:p w14:paraId="60504CD7" w14:textId="322099B5" w:rsidR="00552490" w:rsidRDefault="00552490" w:rsidP="008C0570">
      <w:pPr>
        <w:pStyle w:val="Cmsor1"/>
      </w:pPr>
      <w:bookmarkStart w:id="164" w:name="_Toc193971891"/>
      <w:r>
        <w:lastRenderedPageBreak/>
        <w:t>Összefoglalás</w:t>
      </w:r>
      <w:bookmarkEnd w:id="164"/>
    </w:p>
    <w:p w14:paraId="606A4F70" w14:textId="77777777" w:rsidR="00552490" w:rsidRPr="00552490" w:rsidRDefault="00552490" w:rsidP="008C0570">
      <w:pPr>
        <w:pStyle w:val="Szvegtrzs"/>
      </w:pPr>
    </w:p>
    <w:p w14:paraId="71773B81" w14:textId="4E64235D" w:rsidR="00552490" w:rsidRDefault="00552490" w:rsidP="008C0570">
      <w:pPr>
        <w:pStyle w:val="Cmsor2"/>
      </w:pPr>
      <w:bookmarkStart w:id="165" w:name="_Toc193971892"/>
      <w:r>
        <w:t>Szakdolgozat célja</w:t>
      </w:r>
      <w:bookmarkEnd w:id="165"/>
    </w:p>
    <w:p w14:paraId="6CFC867F" w14:textId="2E734487" w:rsidR="001827ED" w:rsidRPr="009E1D20" w:rsidRDefault="001827ED" w:rsidP="009768C2">
      <w:pPr>
        <w:spacing w:after="120"/>
        <w:rPr>
          <w:b/>
          <w:bCs/>
        </w:rPr>
      </w:pPr>
      <w:bookmarkStart w:id="166" w:name="_Toc191665519"/>
      <w:bookmarkStart w:id="167" w:name="_Toc191667872"/>
      <w:bookmarkStart w:id="168" w:name="_Toc192966190"/>
      <w:bookmarkStart w:id="169" w:name="_Toc193911734"/>
      <w:r w:rsidRPr="009E1D20">
        <w:t>Egy még nem létező</w:t>
      </w:r>
      <w:r w:rsidR="0092118B">
        <w:t xml:space="preserve">, </w:t>
      </w:r>
      <w:r w:rsidRPr="009E1D20">
        <w:t xml:space="preserve">így egyedinek mondható weboldal megalkotása, amely </w:t>
      </w:r>
      <w:r w:rsidR="00840835">
        <w:t>akárki</w:t>
      </w:r>
      <w:r w:rsidRPr="009E1D20">
        <w:t xml:space="preserve"> által könnyedén és egyszerűen használható. Egy komplex, átlátható rendszer, amely segítségével a felhasználó gördülékenyen találhatja meg az általa keresett plázát/bevásárlóközpontot. Ezeken felül kuponokkal szeretnénk elősegíteni a felhasználóink tudatosabb, gazdaságosabb </w:t>
      </w:r>
      <w:r w:rsidR="009E1D20" w:rsidRPr="009E1D20">
        <w:t>bevásárlását.</w:t>
      </w:r>
      <w:bookmarkEnd w:id="166"/>
      <w:bookmarkEnd w:id="167"/>
      <w:bookmarkEnd w:id="168"/>
      <w:bookmarkEnd w:id="169"/>
      <w:r w:rsidR="009E1D20" w:rsidRPr="009E1D20">
        <w:t xml:space="preserve"> </w:t>
      </w:r>
    </w:p>
    <w:p w14:paraId="15F2771C" w14:textId="77777777" w:rsidR="009E1D20" w:rsidRDefault="009E1D20" w:rsidP="009768C2">
      <w:pPr>
        <w:pStyle w:val="Szvegtrzs"/>
        <w:spacing w:line="360" w:lineRule="auto"/>
      </w:pPr>
    </w:p>
    <w:p w14:paraId="3C1B25EF" w14:textId="2883DD7A" w:rsidR="009E1D20" w:rsidRPr="009E1D20" w:rsidRDefault="009E1D20" w:rsidP="009768C2">
      <w:pPr>
        <w:pStyle w:val="Szvegtrzs"/>
        <w:spacing w:line="360" w:lineRule="auto"/>
      </w:pPr>
      <w:r w:rsidRPr="009E1D20">
        <w:t xml:space="preserve">Továbbá nem titkolt cél, hogy </w:t>
      </w:r>
      <w:r>
        <w:t>ez a projekt kinője magát az egész ország</w:t>
      </w:r>
      <w:r w:rsidR="00420BA5">
        <w:t>r</w:t>
      </w:r>
      <w:r>
        <w:t xml:space="preserve">a és minden boltkomplexum megtalálható legyen az oldalon. </w:t>
      </w:r>
    </w:p>
    <w:p w14:paraId="59E95C1F" w14:textId="77777777" w:rsidR="00552490" w:rsidRDefault="00552490" w:rsidP="008C0570">
      <w:pPr>
        <w:pStyle w:val="Szvegtrzs"/>
      </w:pPr>
    </w:p>
    <w:p w14:paraId="01F4230E" w14:textId="77777777" w:rsidR="00552490" w:rsidRDefault="00552490" w:rsidP="008C0570">
      <w:pPr>
        <w:pStyle w:val="Szvegtrzs"/>
      </w:pPr>
    </w:p>
    <w:p w14:paraId="2BAC1241" w14:textId="77777777" w:rsidR="00552490" w:rsidRDefault="00552490" w:rsidP="008C0570">
      <w:pPr>
        <w:pStyle w:val="Szvegtrzs"/>
      </w:pPr>
    </w:p>
    <w:p w14:paraId="1930FC18" w14:textId="77777777" w:rsidR="00552490" w:rsidRDefault="00552490" w:rsidP="008C0570">
      <w:pPr>
        <w:pStyle w:val="Szvegtrzs"/>
      </w:pPr>
    </w:p>
    <w:p w14:paraId="06B049D7" w14:textId="77777777" w:rsidR="00552490" w:rsidRDefault="00552490" w:rsidP="008C0570">
      <w:pPr>
        <w:pStyle w:val="Szvegtrzs"/>
      </w:pPr>
    </w:p>
    <w:p w14:paraId="71546EE0" w14:textId="77777777" w:rsidR="00ED03F4" w:rsidRDefault="00ED03F4" w:rsidP="008C0570">
      <w:pPr>
        <w:pStyle w:val="Szvegtrzs"/>
      </w:pPr>
    </w:p>
    <w:p w14:paraId="4B157D63" w14:textId="77777777" w:rsidR="00ED03F4" w:rsidRDefault="00ED03F4" w:rsidP="008C0570">
      <w:pPr>
        <w:pStyle w:val="Szvegtrzs"/>
      </w:pPr>
    </w:p>
    <w:p w14:paraId="12524288" w14:textId="77777777" w:rsidR="00ED03F4" w:rsidRDefault="00ED03F4" w:rsidP="008C0570">
      <w:pPr>
        <w:pStyle w:val="Szvegtrzs"/>
      </w:pPr>
    </w:p>
    <w:p w14:paraId="3435EA44" w14:textId="77777777" w:rsidR="00ED03F4" w:rsidRDefault="00ED03F4" w:rsidP="008C0570">
      <w:pPr>
        <w:pStyle w:val="Szvegtrzs"/>
      </w:pPr>
    </w:p>
    <w:p w14:paraId="6A8A7C9E" w14:textId="77777777" w:rsidR="00ED03F4" w:rsidRDefault="00ED03F4" w:rsidP="008C0570">
      <w:pPr>
        <w:pStyle w:val="Szvegtrzs"/>
      </w:pPr>
    </w:p>
    <w:p w14:paraId="6A1FC994" w14:textId="77777777" w:rsidR="0052449B" w:rsidRDefault="0052449B" w:rsidP="008C0570">
      <w:pPr>
        <w:pStyle w:val="Szvegtrzs"/>
      </w:pPr>
    </w:p>
    <w:p w14:paraId="10296360" w14:textId="77777777" w:rsidR="0052449B" w:rsidRPr="00552490" w:rsidRDefault="0052449B" w:rsidP="008C0570">
      <w:pPr>
        <w:pStyle w:val="Szvegtrzs"/>
      </w:pPr>
    </w:p>
    <w:p w14:paraId="471D160C" w14:textId="77777777" w:rsidR="000A3B3C" w:rsidRDefault="000A3B3C">
      <w:pPr>
        <w:widowControl/>
        <w:suppressAutoHyphens w:val="0"/>
        <w:spacing w:before="0" w:after="0" w:line="240" w:lineRule="auto"/>
        <w:jc w:val="left"/>
        <w:rPr>
          <w:rFonts w:ascii="Arial" w:hAnsi="Arial"/>
          <w:b/>
          <w:bCs/>
          <w:sz w:val="32"/>
          <w:szCs w:val="32"/>
        </w:rPr>
      </w:pPr>
      <w:r>
        <w:br w:type="page"/>
      </w:r>
    </w:p>
    <w:p w14:paraId="25019BB3" w14:textId="48CCC1D2" w:rsidR="0092118B" w:rsidRPr="0092118B" w:rsidRDefault="00552490" w:rsidP="000A3B3C">
      <w:pPr>
        <w:pStyle w:val="Cmsor2"/>
      </w:pPr>
      <w:bookmarkStart w:id="170" w:name="_Toc193971893"/>
      <w:r>
        <w:lastRenderedPageBreak/>
        <w:t>Megvalósítása</w:t>
      </w:r>
      <w:bookmarkEnd w:id="170"/>
    </w:p>
    <w:p w14:paraId="4E774BDC" w14:textId="04E593FE" w:rsidR="0052449B" w:rsidRPr="0092118B" w:rsidRDefault="0052449B" w:rsidP="009768C2">
      <w:pPr>
        <w:spacing w:after="120"/>
        <w:rPr>
          <w:b/>
          <w:bCs/>
        </w:rPr>
      </w:pPr>
      <w:bookmarkStart w:id="171" w:name="_Toc191667874"/>
      <w:bookmarkStart w:id="172" w:name="_Toc192966192"/>
      <w:bookmarkStart w:id="173" w:name="_Toc193911736"/>
      <w:r>
        <w:t>Csapatmunka révén először felosztottuk egymás között, hogy ki melyik részét fogja megalkotni a szakdolgozatunknak. Ezt követően egyeztettünk, hogy melyik részek a fontosabbak, mit, milyen sorrendben valósítsunk meg.</w:t>
      </w:r>
      <w:bookmarkEnd w:id="171"/>
      <w:bookmarkEnd w:id="172"/>
      <w:bookmarkEnd w:id="173"/>
      <w:r>
        <w:t xml:space="preserve"> </w:t>
      </w:r>
    </w:p>
    <w:p w14:paraId="5E06C951" w14:textId="77777777" w:rsidR="00200DA5" w:rsidRPr="0052449B" w:rsidRDefault="00200DA5" w:rsidP="009768C2">
      <w:pPr>
        <w:pStyle w:val="Szvegtrzs"/>
        <w:spacing w:line="360" w:lineRule="auto"/>
      </w:pPr>
    </w:p>
    <w:p w14:paraId="51E6313D" w14:textId="728F1FE2" w:rsidR="00CA30D6" w:rsidRDefault="0052449B" w:rsidP="009768C2">
      <w:pPr>
        <w:pStyle w:val="Szvegtrzs"/>
        <w:spacing w:line="360" w:lineRule="auto"/>
      </w:pPr>
      <w:r w:rsidRPr="0052449B">
        <w:t>Az oldal kinézet</w:t>
      </w:r>
      <w:r>
        <w:t>énél</w:t>
      </w:r>
      <w:r w:rsidRPr="0052449B">
        <w:t xml:space="preserve"> </w:t>
      </w:r>
      <w:r>
        <w:t>fontos volt, hogy megbeszéljük a színeket,</w:t>
      </w:r>
      <w:r w:rsidR="00BD3D92">
        <w:t xml:space="preserve"> hátteret, </w:t>
      </w:r>
      <w:r>
        <w:t>amelyeket használni szeretnénk a projekt során, illetve a betűtípust is. Miután ezekben megegyeztünk jöhetett a weboldal felépítése, bizonyos elemek elhelyezése, kialakítása. Mit milyen elem kövessen felépítésben.</w:t>
      </w:r>
      <w:r w:rsidR="00BD3D92">
        <w:t xml:space="preserve"> Az elkészült Főoldal szolgált mindennek az alapjául, ez lett másolva minden alkalommal.</w:t>
      </w:r>
    </w:p>
    <w:p w14:paraId="4D3F667A" w14:textId="77777777" w:rsidR="00200DA5" w:rsidRDefault="00200DA5" w:rsidP="009768C2">
      <w:pPr>
        <w:pStyle w:val="Szvegtrzs"/>
        <w:spacing w:line="360" w:lineRule="auto"/>
      </w:pPr>
    </w:p>
    <w:p w14:paraId="103B5FB4" w14:textId="1D8B1217" w:rsidR="00CA30D6" w:rsidRDefault="00CA30D6" w:rsidP="009768C2">
      <w:pPr>
        <w:pStyle w:val="Szvegtrzs"/>
        <w:spacing w:line="360" w:lineRule="auto"/>
      </w:pPr>
      <w:r>
        <w:t>Ezzel párhuzamosan zajlott a regisztrációs, bejelentkezés</w:t>
      </w:r>
      <w:r w:rsidR="000A3B3C">
        <w:t>i oldal</w:t>
      </w:r>
      <w:r>
        <w:t xml:space="preserve"> megtervezése. Vizuálisan a weboldalon és a háttérben is adatbázis táblák létrehozása, jelszótitkosítás, adatok tárolása. Ügyfélszolgálat rendeltetésszerű működéséhez szintén elengedhetetlen volt pár adatbázis tábla, így ezek is megalkotásra kerültek. </w:t>
      </w:r>
    </w:p>
    <w:p w14:paraId="467B97F3" w14:textId="77777777" w:rsidR="00200DA5" w:rsidRDefault="00200DA5" w:rsidP="009768C2">
      <w:pPr>
        <w:pStyle w:val="Szvegtrzs"/>
        <w:spacing w:line="360" w:lineRule="auto"/>
      </w:pPr>
    </w:p>
    <w:p w14:paraId="4F5A66CF" w14:textId="433266B5" w:rsidR="00CA30D6" w:rsidRDefault="00CA30D6" w:rsidP="009768C2">
      <w:pPr>
        <w:pStyle w:val="Szvegtrzs"/>
        <w:spacing w:line="360" w:lineRule="auto"/>
      </w:pPr>
      <w:r>
        <w:t xml:space="preserve">Az oldalon először a gyorskeresés funkció lett elkészítve, ezt követte a vizuális gyorskeresés, majd a térkép. </w:t>
      </w:r>
    </w:p>
    <w:p w14:paraId="1EF8E070" w14:textId="77777777" w:rsidR="0092118B" w:rsidRDefault="0092118B" w:rsidP="009768C2">
      <w:pPr>
        <w:pStyle w:val="Szvegtrzs"/>
        <w:spacing w:line="360" w:lineRule="auto"/>
      </w:pPr>
    </w:p>
    <w:p w14:paraId="6BB87401" w14:textId="62AA48A2" w:rsidR="00200DA5" w:rsidRDefault="003F585E" w:rsidP="009768C2">
      <w:pPr>
        <w:pStyle w:val="Szvegtrzs"/>
        <w:spacing w:line="360" w:lineRule="auto"/>
      </w:pPr>
      <w:r>
        <w:t>Projekten kívül eső</w:t>
      </w:r>
      <w:r w:rsidR="00462133">
        <w:t xml:space="preserve"> </w:t>
      </w:r>
      <w:r>
        <w:t>személyek</w:t>
      </w:r>
      <w:r w:rsidR="00462133">
        <w:t xml:space="preserve"> </w:t>
      </w:r>
      <w:r>
        <w:t>véleményét</w:t>
      </w:r>
      <w:r w:rsidR="00462133">
        <w:t xml:space="preserve"> is kértük, megkérdeztük, hogy mit gondolnak az oldalunkról, mi az, amit még szívesen látnának. Ez azért volt fontos, mivel egy felhasználóbarát weboldalt szerettünk volna megalkotni. </w:t>
      </w:r>
    </w:p>
    <w:p w14:paraId="461AE052" w14:textId="08285DC4" w:rsidR="00552490" w:rsidRPr="000F53E8" w:rsidRDefault="00462133" w:rsidP="009768C2">
      <w:pPr>
        <w:pStyle w:val="Szvegtrzs"/>
        <w:spacing w:line="360" w:lineRule="auto"/>
      </w:pPr>
      <w:r>
        <w:t>Időközben rengeteg hibát orvosoltunk, betöltési időt optimalizáltunk, apróbb animációkkal, ikonokkal igyekeztünk színesíteni az oldalunkat. Rengeteg új dologgal is találkoztunk</w:t>
      </w:r>
      <w:r w:rsidR="003F585E">
        <w:t xml:space="preserve"> és számos tapasztalattal gyarapodtunk, illetve sokat fejlődött a szakmai tudásunk.</w:t>
      </w:r>
    </w:p>
    <w:p w14:paraId="46C3A961" w14:textId="2402A94E" w:rsidR="00552490" w:rsidRPr="00552490" w:rsidRDefault="00552490" w:rsidP="008C0570">
      <w:pPr>
        <w:pStyle w:val="Szvegtrzs"/>
      </w:pPr>
    </w:p>
    <w:p w14:paraId="3BD3B110" w14:textId="513B1687" w:rsidR="003F585E" w:rsidRDefault="003F585E">
      <w:pPr>
        <w:widowControl/>
        <w:suppressAutoHyphens w:val="0"/>
        <w:spacing w:before="0" w:after="0" w:line="240" w:lineRule="auto"/>
        <w:jc w:val="left"/>
        <w:rPr>
          <w:rFonts w:ascii="Arial" w:hAnsi="Arial"/>
          <w:b/>
          <w:bCs/>
          <w:sz w:val="32"/>
          <w:szCs w:val="32"/>
        </w:rPr>
      </w:pPr>
    </w:p>
    <w:p w14:paraId="056839F3" w14:textId="43981112" w:rsidR="00552490" w:rsidRDefault="00552490" w:rsidP="008C0570">
      <w:pPr>
        <w:pStyle w:val="Cmsor2"/>
      </w:pPr>
      <w:bookmarkStart w:id="174" w:name="_Toc193971894"/>
      <w:r>
        <w:lastRenderedPageBreak/>
        <w:t>Továbbfejlesztési lehetőségek</w:t>
      </w:r>
      <w:bookmarkEnd w:id="174"/>
    </w:p>
    <w:p w14:paraId="2D220E2D" w14:textId="50C14714" w:rsidR="00552490" w:rsidRDefault="00552490" w:rsidP="009768C2">
      <w:pPr>
        <w:pStyle w:val="Szvegtrzs"/>
        <w:spacing w:line="360" w:lineRule="auto"/>
      </w:pPr>
      <w:r w:rsidRPr="00FB019B">
        <w:rPr>
          <w:rFonts w:ascii="Segoe UI Symbol" w:hAnsi="Segoe UI Symbol" w:cs="Segoe UI Symbol"/>
          <w:szCs w:val="28"/>
        </w:rPr>
        <w:t>➔</w:t>
      </w:r>
      <w:r w:rsidRPr="00FB019B">
        <w:t xml:space="preserve"> </w:t>
      </w:r>
      <w:r w:rsidRPr="00FB019B">
        <w:tab/>
        <w:t>Fordítás idegennyelvekre</w:t>
      </w:r>
    </w:p>
    <w:p w14:paraId="0C0361F7" w14:textId="682CDA20" w:rsidR="0036493D" w:rsidRPr="00FB019B" w:rsidRDefault="0036493D" w:rsidP="009768C2">
      <w:pPr>
        <w:pStyle w:val="Szvegtrzs"/>
        <w:spacing w:line="360" w:lineRule="auto"/>
      </w:pPr>
      <w:r>
        <w:t xml:space="preserve">Elengedhetetlennek tartjuk, hogy </w:t>
      </w:r>
      <w:r w:rsidR="003F585E">
        <w:t>egyéb</w:t>
      </w:r>
      <w:r>
        <w:t xml:space="preserve"> nyelveken is elérhető legyen az oldal, hiszen egyáltalán nem kizárt, hogy valaki nem beszéli a magyar nyelvet, viszont szeretne elmenni vásárolni a környező bevásárlóközpontokba. Így lehetősége nyílik egy helyen átnézni mindezt. </w:t>
      </w:r>
    </w:p>
    <w:p w14:paraId="01C14C9D" w14:textId="67506EF9" w:rsidR="0036493D" w:rsidRDefault="00552490" w:rsidP="009768C2">
      <w:pPr>
        <w:pStyle w:val="Szvegtrzs"/>
        <w:spacing w:line="360" w:lineRule="auto"/>
      </w:pPr>
      <w:r w:rsidRPr="00FB019B">
        <w:rPr>
          <w:rFonts w:ascii="Segoe UI Symbol" w:hAnsi="Segoe UI Symbol" w:cs="Segoe UI Symbol"/>
          <w:szCs w:val="28"/>
        </w:rPr>
        <w:t>➔</w:t>
      </w:r>
      <w:r w:rsidRPr="00FB019B">
        <w:t xml:space="preserve"> </w:t>
      </w:r>
      <w:r w:rsidRPr="00FB019B">
        <w:tab/>
        <w:t>Gyengénlátó mó</w:t>
      </w:r>
      <w:r w:rsidR="0036493D">
        <w:t xml:space="preserve">d </w:t>
      </w:r>
    </w:p>
    <w:p w14:paraId="756663F4" w14:textId="11C5F8A1" w:rsidR="0036493D" w:rsidRDefault="00537AE7" w:rsidP="009768C2">
      <w:pPr>
        <w:pStyle w:val="Szvegtrzs"/>
        <w:spacing w:line="360" w:lineRule="auto"/>
      </w:pPr>
      <w:r>
        <w:t>Szeretnénk tekintettel lenni a gyengén, nehezen látó sorstársainkra, akiknek szintúgy elérhetővé tennénk az oldalt. Fontosnak tartjuk azt, hogy mindenkinek egyenlő esélye legyen az oldal használatát tekintve.</w:t>
      </w:r>
    </w:p>
    <w:p w14:paraId="45C46D96" w14:textId="77777777" w:rsidR="008063DF" w:rsidRDefault="008063DF" w:rsidP="008063DF">
      <w:pPr>
        <w:pStyle w:val="Szvegtrzs"/>
        <w:keepNext/>
        <w:spacing w:line="360" w:lineRule="auto"/>
      </w:pPr>
      <w:r>
        <w:rPr>
          <w:noProof/>
        </w:rPr>
        <w:drawing>
          <wp:inline distT="0" distB="0" distL="0" distR="0" wp14:anchorId="19138F3D" wp14:editId="04AC542A">
            <wp:extent cx="5579745" cy="462915"/>
            <wp:effectExtent l="0" t="0" r="1905" b="0"/>
            <wp:docPr id="953691392"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1392" name="Kép 95369139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462915"/>
                    </a:xfrm>
                    <a:prstGeom prst="rect">
                      <a:avLst/>
                    </a:prstGeom>
                  </pic:spPr>
                </pic:pic>
              </a:graphicData>
            </a:graphic>
          </wp:inline>
        </w:drawing>
      </w:r>
    </w:p>
    <w:p w14:paraId="41ACDF6A" w14:textId="028E9EC7" w:rsidR="008063DF" w:rsidRDefault="002770E0" w:rsidP="008063DF">
      <w:pPr>
        <w:pStyle w:val="Kpalrs"/>
        <w:jc w:val="center"/>
      </w:pPr>
      <w:fldSimple w:instr=" SEQ ábra \* ARABIC ">
        <w:bookmarkStart w:id="175" w:name="_Toc194304791"/>
        <w:r w:rsidR="00A2298E">
          <w:rPr>
            <w:noProof/>
          </w:rPr>
          <w:t>17</w:t>
        </w:r>
      </w:fldSimple>
      <w:r w:rsidR="008063DF">
        <w:t>. ábra Módosított (jövőbeli) fejléc az oldalra</w:t>
      </w:r>
      <w:bookmarkEnd w:id="175"/>
    </w:p>
    <w:p w14:paraId="338DE879" w14:textId="0CA8531E" w:rsidR="00537AE7" w:rsidRDefault="00696F80" w:rsidP="009768C2">
      <w:pPr>
        <w:pStyle w:val="Szvegtrzs"/>
        <w:spacing w:line="360" w:lineRule="auto"/>
      </w:pPr>
      <w:r w:rsidRPr="0034473C">
        <w:rPr>
          <w:rFonts w:ascii="Segoe UI Symbol" w:hAnsi="Segoe UI Symbol" w:cs="Segoe UI Symbol"/>
          <w:szCs w:val="28"/>
        </w:rPr>
        <w:t>➔</w:t>
      </w:r>
      <w:r w:rsidRPr="0034473C">
        <w:t xml:space="preserve"> </w:t>
      </w:r>
      <w:r w:rsidRPr="0034473C">
        <w:tab/>
        <w:t>Az ország egészére kiterjedő webolda</w:t>
      </w:r>
      <w:r w:rsidR="00537AE7">
        <w:t>l</w:t>
      </w:r>
    </w:p>
    <w:p w14:paraId="48116AE6" w14:textId="29E89F4F" w:rsidR="007766D1" w:rsidRDefault="00537AE7" w:rsidP="009768C2">
      <w:pPr>
        <w:pStyle w:val="Szvegtrzs"/>
        <w:spacing w:line="360" w:lineRule="auto"/>
      </w:pPr>
      <w:r>
        <w:t xml:space="preserve">Ha már mindenki számára elérhetővé és használhatóvá tettük az oldalunkat, </w:t>
      </w:r>
      <w:r w:rsidR="00275D8C">
        <w:t xml:space="preserve">tervezzük az országos </w:t>
      </w:r>
      <w:r>
        <w:t>lefed</w:t>
      </w:r>
      <w:r w:rsidR="00275D8C">
        <w:t>ésre való bővítést</w:t>
      </w:r>
      <w:r>
        <w:t>. Sokkal jobban, dinamikusabban lehet majd használni és megannyi lehetőséget hordoz még magában ez a továbbfejlesztési lehetőség is.</w:t>
      </w:r>
    </w:p>
    <w:p w14:paraId="3442152F" w14:textId="77777777" w:rsidR="00A33E6C" w:rsidRDefault="00A33E6C" w:rsidP="009768C2">
      <w:pPr>
        <w:pStyle w:val="Szvegtrzs"/>
        <w:spacing w:line="360" w:lineRule="auto"/>
      </w:pPr>
    </w:p>
    <w:p w14:paraId="300A9AB8" w14:textId="67DCCAD8" w:rsidR="00501259" w:rsidRDefault="007766D1" w:rsidP="009768C2">
      <w:pPr>
        <w:pStyle w:val="Szvegtrzs"/>
        <w:spacing w:line="360" w:lineRule="auto"/>
      </w:pPr>
      <w:r w:rsidRPr="0034473C">
        <w:rPr>
          <w:rFonts w:ascii="Segoe UI Symbol" w:hAnsi="Segoe UI Symbol" w:cs="Segoe UI Symbol"/>
          <w:szCs w:val="28"/>
        </w:rPr>
        <w:t>➔</w:t>
      </w:r>
      <w:r w:rsidRPr="0034473C">
        <w:t xml:space="preserve"> </w:t>
      </w:r>
      <w:r w:rsidRPr="0034473C">
        <w:tab/>
      </w:r>
      <w:r>
        <w:t>Jobb kuponok regisztrált felhasználóinknak</w:t>
      </w:r>
    </w:p>
    <w:p w14:paraId="0E3CF7CD" w14:textId="22902909" w:rsidR="00501259" w:rsidRDefault="00A41038" w:rsidP="009768C2">
      <w:pPr>
        <w:pStyle w:val="Szvegtrzs"/>
        <w:spacing w:line="360" w:lineRule="auto"/>
      </w:pPr>
      <w:r>
        <w:t>Hosszú távon az érdeklődés megőrzése érdekében a felhasználói fiókkal rendelkező személyek számára biztosítunk egyedi, különlegesebb kuponokat, kedvezményeket. Ezek lehetnek „joker” bármire felhasználható, vagy az adott kategórián belül nagyobb %-os kedvezmények.</w:t>
      </w:r>
    </w:p>
    <w:p w14:paraId="35135FD3" w14:textId="0464C7A2" w:rsidR="00B21392" w:rsidRDefault="00B21392" w:rsidP="00530798">
      <w:pPr>
        <w:widowControl/>
        <w:suppressAutoHyphens w:val="0"/>
        <w:spacing w:before="0" w:after="0" w:line="240" w:lineRule="auto"/>
        <w:jc w:val="left"/>
      </w:pPr>
      <w:r>
        <w:br w:type="page"/>
      </w:r>
    </w:p>
    <w:p w14:paraId="760C72C2" w14:textId="72BFFC0D" w:rsidR="000D2304" w:rsidRDefault="000D2304" w:rsidP="009768C2">
      <w:pPr>
        <w:pStyle w:val="Szvegtrzs"/>
        <w:spacing w:line="360" w:lineRule="auto"/>
      </w:pPr>
      <w:r w:rsidRPr="0034473C">
        <w:rPr>
          <w:rFonts w:ascii="Segoe UI Symbol" w:hAnsi="Segoe UI Symbol" w:cs="Segoe UI Symbol"/>
          <w:szCs w:val="28"/>
        </w:rPr>
        <w:lastRenderedPageBreak/>
        <w:t>➔</w:t>
      </w:r>
      <w:r w:rsidRPr="0034473C">
        <w:t xml:space="preserve"> </w:t>
      </w:r>
      <w:r w:rsidRPr="0034473C">
        <w:tab/>
      </w:r>
      <w:r>
        <w:t>Profitálási lehetőség</w:t>
      </w:r>
    </w:p>
    <w:p w14:paraId="39549B22" w14:textId="158A8497" w:rsidR="000D2304" w:rsidRPr="0034473C" w:rsidRDefault="005F35A4" w:rsidP="009768C2">
      <w:pPr>
        <w:pStyle w:val="Szvegtrzs"/>
        <w:spacing w:line="360" w:lineRule="auto"/>
      </w:pPr>
      <w:r>
        <w:t xml:space="preserve">Lehetőségeinkhez mérten szeretnénk a jövőben profitálni az oldal meglétéből, szolgáltatásaiból. Ehhez </w:t>
      </w:r>
      <w:r w:rsidR="00BE6B7E">
        <w:t>gyűjtöttünk</w:t>
      </w:r>
      <w:r>
        <w:t xml:space="preserve"> </w:t>
      </w:r>
      <w:r w:rsidR="00BE6B7E">
        <w:t>néhány</w:t>
      </w:r>
      <w:r>
        <w:t xml:space="preserve"> ötletet, hogy mégis mi alapján tudnánk elindulni.</w:t>
      </w:r>
      <w:r w:rsidR="00EC6C9A">
        <w:t xml:space="preserve"> Először is, online támogatási lehetőséget kínálnánk, így egy „kávé” árával tudnák támogatni a fejlesztői munkánkat. Továbbá prémium előfizetések, kollaboráció más nagy, ne</w:t>
      </w:r>
      <w:r w:rsidR="00BE6B7E">
        <w:t>v</w:t>
      </w:r>
      <w:r w:rsidR="00EC6C9A">
        <w:t xml:space="preserve">es cégekkel, online vásárlási felületek integrálása, hirdetési felület biztosítása, bérbe adása igények szerint. </w:t>
      </w:r>
      <w:r w:rsidR="002B2F8B">
        <w:t>Felhasználó és cég is egyaránt tud majd ebből profitálni, utóbbiból inkább a cégek, bár magánszemélyeknek is biztosítunk hirdetési felületet</w:t>
      </w:r>
      <w:r w:rsidR="009E224B">
        <w:t>.</w:t>
      </w:r>
    </w:p>
    <w:p w14:paraId="57A33309" w14:textId="37F410E6" w:rsidR="00696F80" w:rsidRDefault="00696F80" w:rsidP="009768C2">
      <w:pPr>
        <w:pStyle w:val="Szvegtrzs"/>
        <w:spacing w:line="360" w:lineRule="auto"/>
      </w:pPr>
    </w:p>
    <w:p w14:paraId="3CB4FDF8" w14:textId="35CA6A06" w:rsidR="008146AF" w:rsidRDefault="008146AF" w:rsidP="009768C2">
      <w:pPr>
        <w:pStyle w:val="Szvegtrzs"/>
        <w:spacing w:line="360" w:lineRule="auto"/>
      </w:pPr>
      <w:r w:rsidRPr="0034473C">
        <w:rPr>
          <w:rFonts w:ascii="Segoe UI Symbol" w:hAnsi="Segoe UI Symbol" w:cs="Segoe UI Symbol"/>
          <w:szCs w:val="28"/>
        </w:rPr>
        <w:t>➔</w:t>
      </w:r>
      <w:r w:rsidRPr="0034473C">
        <w:t xml:space="preserve"> </w:t>
      </w:r>
      <w:r w:rsidRPr="0034473C">
        <w:tab/>
      </w:r>
      <w:r>
        <w:t>Jelszó visszaállítás email-es kapcsolattal</w:t>
      </w:r>
    </w:p>
    <w:p w14:paraId="1E5C2F1A" w14:textId="5B5708D1" w:rsidR="00552490" w:rsidRPr="000F53E8" w:rsidRDefault="008146AF" w:rsidP="009768C2">
      <w:pPr>
        <w:pStyle w:val="Szvegtrzs"/>
        <w:spacing w:line="360" w:lineRule="auto"/>
      </w:pPr>
      <w:r>
        <w:t>Nagyobb biztonság érdekében a jelszó újra igénylése email-es úton történő megvalósítása, ez csökkenti a visszaélések kockázatát, gördülékenyebb. Valamint még a kétfaktoros hitelesítés az előbb említett módszer mellett még sms/mobil applikációval.</w:t>
      </w:r>
    </w:p>
    <w:p w14:paraId="399C4B67" w14:textId="77777777" w:rsidR="007C5DF4" w:rsidRDefault="007C5DF4" w:rsidP="008C0570">
      <w:pPr>
        <w:pStyle w:val="Cmsor1"/>
      </w:pPr>
      <w:bookmarkStart w:id="176" w:name="_Toc193971895"/>
      <w:r w:rsidRPr="00FB44A3">
        <w:lastRenderedPageBreak/>
        <w:t>Irodalomjegyzék</w:t>
      </w:r>
      <w:bookmarkEnd w:id="176"/>
    </w:p>
    <w:p w14:paraId="20F61D94" w14:textId="09916336" w:rsidR="008B370B" w:rsidRPr="005254C6" w:rsidRDefault="005254C6" w:rsidP="008E0A68">
      <w:r w:rsidRPr="005254C6">
        <w:t>A weboldalakat 202</w:t>
      </w:r>
      <w:r w:rsidR="00380F9B">
        <w:t>5</w:t>
      </w:r>
      <w:r w:rsidRPr="005254C6">
        <w:t>.0</w:t>
      </w:r>
      <w:r w:rsidR="00380F9B">
        <w:t>2</w:t>
      </w:r>
      <w:r w:rsidRPr="005254C6">
        <w:t>.</w:t>
      </w:r>
      <w:r w:rsidR="00380F9B">
        <w:t>2</w:t>
      </w:r>
      <w:r w:rsidRPr="005254C6">
        <w:t>8-án használt</w:t>
      </w:r>
      <w:r w:rsidR="00727D3F">
        <w:t>uk</w:t>
      </w:r>
      <w:bookmarkStart w:id="177" w:name="_GoBack"/>
      <w:bookmarkEnd w:id="177"/>
      <w:r w:rsidRPr="005254C6">
        <w:t xml:space="preserve"> fel utoljára</w:t>
      </w:r>
    </w:p>
    <w:p w14:paraId="32A75883" w14:textId="19956163" w:rsidR="008B370B" w:rsidRDefault="00380F9B" w:rsidP="003B54FB">
      <w:pPr>
        <w:ind w:left="709"/>
        <w:jc w:val="left"/>
        <w:rPr>
          <w:rStyle w:val="Hiperhivatkozs"/>
          <w:sz w:val="20"/>
          <w:szCs w:val="20"/>
        </w:rPr>
      </w:pPr>
      <w:r w:rsidRPr="008E0A68">
        <w:rPr>
          <w:sz w:val="22"/>
          <w:szCs w:val="22"/>
        </w:rPr>
        <w:t xml:space="preserve">Visual </w:t>
      </w:r>
      <w:proofErr w:type="spellStart"/>
      <w:r w:rsidRPr="008E0A68">
        <w:rPr>
          <w:sz w:val="22"/>
          <w:szCs w:val="22"/>
        </w:rPr>
        <w:t>Studio</w:t>
      </w:r>
      <w:proofErr w:type="spellEnd"/>
      <w:r w:rsidRPr="008E0A68">
        <w:rPr>
          <w:sz w:val="22"/>
          <w:szCs w:val="22"/>
        </w:rPr>
        <w:t xml:space="preserve"> </w:t>
      </w:r>
      <w:proofErr w:type="spellStart"/>
      <w:r w:rsidRPr="008E0A68">
        <w:rPr>
          <w:sz w:val="22"/>
          <w:szCs w:val="22"/>
        </w:rPr>
        <w:t>Code</w:t>
      </w:r>
      <w:proofErr w:type="spellEnd"/>
      <w:r w:rsidRPr="008E0A68">
        <w:rPr>
          <w:sz w:val="22"/>
          <w:szCs w:val="22"/>
        </w:rPr>
        <w:t>:</w:t>
      </w:r>
      <w:r>
        <w:t xml:space="preserve"> </w:t>
      </w:r>
      <w:hyperlink r:id="rId29" w:history="1">
        <w:r w:rsidR="008B370B" w:rsidRPr="008E0A68">
          <w:rPr>
            <w:rStyle w:val="Hiperhivatkozs"/>
            <w:sz w:val="20"/>
            <w:szCs w:val="20"/>
          </w:rPr>
          <w:t>https://hub.hellowp.io/docs/tudasbazis/hasznos-eszkozok/kodszerkeszto-vscode/</w:t>
        </w:r>
      </w:hyperlink>
    </w:p>
    <w:p w14:paraId="12C5C9BE" w14:textId="77777777" w:rsidR="003B54FB" w:rsidRPr="003B54FB" w:rsidRDefault="003B54FB" w:rsidP="003B54FB">
      <w:pPr>
        <w:ind w:left="709"/>
        <w:jc w:val="left"/>
        <w:rPr>
          <w:sz w:val="10"/>
        </w:rPr>
      </w:pPr>
    </w:p>
    <w:p w14:paraId="2A8F4C05" w14:textId="02FC4986" w:rsidR="00380F9B" w:rsidRDefault="00380F9B" w:rsidP="003B54FB">
      <w:pPr>
        <w:pStyle w:val="Szvegtrzs"/>
        <w:ind w:firstLine="709"/>
        <w:jc w:val="left"/>
        <w:rPr>
          <w:sz w:val="20"/>
          <w:szCs w:val="20"/>
        </w:rPr>
      </w:pPr>
      <w:r>
        <w:t>Next.js:</w:t>
      </w:r>
      <w:r w:rsidR="008E0A68">
        <w:t xml:space="preserve"> </w:t>
      </w:r>
      <w:hyperlink r:id="rId30" w:history="1">
        <w:r w:rsidR="008E0A68" w:rsidRPr="001255FC">
          <w:rPr>
            <w:rStyle w:val="Hiperhivatkozs"/>
            <w:sz w:val="20"/>
            <w:szCs w:val="20"/>
          </w:rPr>
          <w:t>https://loadfocus.com/hu-hu/glossary/next-js</w:t>
        </w:r>
      </w:hyperlink>
      <w:r w:rsidR="008E0A68">
        <w:rPr>
          <w:sz w:val="20"/>
          <w:szCs w:val="20"/>
        </w:rPr>
        <w:t xml:space="preserve">, </w:t>
      </w:r>
      <w:hyperlink r:id="rId31" w:history="1">
        <w:r w:rsidR="008E0A68" w:rsidRPr="001255FC">
          <w:rPr>
            <w:rStyle w:val="Hiperhivatkozs"/>
            <w:sz w:val="20"/>
            <w:szCs w:val="20"/>
          </w:rPr>
          <w:t>https://nextjs.org/docs</w:t>
        </w:r>
      </w:hyperlink>
      <w:r w:rsidR="008E0A68">
        <w:rPr>
          <w:sz w:val="20"/>
          <w:szCs w:val="20"/>
        </w:rPr>
        <w:t xml:space="preserve">, </w:t>
      </w:r>
      <w:hyperlink r:id="rId32" w:tgtFrame="_blank" w:tooltip="https://www.tutorialspoint.com/nextjs/index.htm" w:history="1">
        <w:r w:rsidR="008E0A68" w:rsidRPr="008E0A68">
          <w:rPr>
            <w:rStyle w:val="Hiperhivatkozs"/>
            <w:sz w:val="20"/>
            <w:szCs w:val="20"/>
          </w:rPr>
          <w:t>https://www.tutorialspoint.com/nextjs/index.htm</w:t>
        </w:r>
      </w:hyperlink>
      <w:r w:rsidR="008E0A68">
        <w:rPr>
          <w:sz w:val="20"/>
          <w:szCs w:val="20"/>
        </w:rPr>
        <w:t xml:space="preserve"> </w:t>
      </w:r>
    </w:p>
    <w:p w14:paraId="239D3FBF" w14:textId="77777777" w:rsidR="003B54FB" w:rsidRPr="003B54FB" w:rsidRDefault="003B54FB" w:rsidP="003B54FB">
      <w:pPr>
        <w:pStyle w:val="Szvegtrzs"/>
        <w:ind w:firstLine="709"/>
        <w:jc w:val="left"/>
        <w:rPr>
          <w:sz w:val="10"/>
          <w:szCs w:val="20"/>
        </w:rPr>
      </w:pPr>
    </w:p>
    <w:p w14:paraId="745D5483" w14:textId="62A3405A" w:rsidR="005254C6" w:rsidRDefault="00380F9B" w:rsidP="003B54FB">
      <w:pPr>
        <w:pStyle w:val="Szvegtrzs"/>
        <w:ind w:firstLine="709"/>
        <w:jc w:val="left"/>
        <w:rPr>
          <w:rStyle w:val="Hiperhivatkozs"/>
          <w:sz w:val="20"/>
          <w:szCs w:val="20"/>
        </w:rPr>
      </w:pPr>
      <w:proofErr w:type="spellStart"/>
      <w:r w:rsidRPr="008E0A68">
        <w:rPr>
          <w:sz w:val="22"/>
          <w:szCs w:val="22"/>
        </w:rPr>
        <w:t>React</w:t>
      </w:r>
      <w:proofErr w:type="spellEnd"/>
      <w:r w:rsidRPr="008E0A68">
        <w:rPr>
          <w:sz w:val="22"/>
          <w:szCs w:val="22"/>
        </w:rPr>
        <w:t>:</w:t>
      </w:r>
      <w:r>
        <w:t xml:space="preserve"> </w:t>
      </w:r>
      <w:hyperlink r:id="rId33" w:history="1">
        <w:r w:rsidRPr="008E0A68">
          <w:rPr>
            <w:rStyle w:val="Hiperhivatkozs"/>
            <w:sz w:val="20"/>
            <w:szCs w:val="20"/>
          </w:rPr>
          <w:t>https://hu.legacy.reactjs.org/tutorial/tutorial.html</w:t>
        </w:r>
      </w:hyperlink>
      <w:r w:rsidR="008E0A68">
        <w:rPr>
          <w:sz w:val="20"/>
          <w:szCs w:val="20"/>
        </w:rPr>
        <w:t xml:space="preserve">, </w:t>
      </w:r>
      <w:hyperlink r:id="rId34" w:tgtFrame="_blank" w:tooltip="https://react.dev/" w:history="1">
        <w:r w:rsidR="008E0A68" w:rsidRPr="008E0A68">
          <w:rPr>
            <w:rStyle w:val="Hiperhivatkozs"/>
            <w:sz w:val="20"/>
            <w:szCs w:val="20"/>
          </w:rPr>
          <w:t>https://react.dev/</w:t>
        </w:r>
      </w:hyperlink>
      <w:r w:rsidR="008E0A68">
        <w:rPr>
          <w:sz w:val="20"/>
          <w:szCs w:val="20"/>
        </w:rPr>
        <w:t xml:space="preserve">, </w:t>
      </w:r>
      <w:hyperlink r:id="rId35" w:tgtFrame="_blank" w:tooltip="https://react-typescript-cheatsheet.netlify.app/docs/basic/setup" w:history="1">
        <w:r w:rsidR="008E0A68" w:rsidRPr="008E0A68">
          <w:rPr>
            <w:rStyle w:val="Hiperhivatkozs"/>
            <w:sz w:val="20"/>
            <w:szCs w:val="20"/>
          </w:rPr>
          <w:t>https://react-typescript-cheatsheet.netlify.app/docs/basic/setup</w:t>
        </w:r>
      </w:hyperlink>
      <w:r w:rsidR="008E0A68">
        <w:rPr>
          <w:sz w:val="20"/>
          <w:szCs w:val="20"/>
        </w:rPr>
        <w:t xml:space="preserve">, </w:t>
      </w:r>
      <w:hyperlink r:id="rId36" w:tgtFrame="_blank" w:tooltip="https://www.w3schools.com/REACT/DEFAULT.ASP" w:history="1">
        <w:r w:rsidR="008E0A68" w:rsidRPr="008E0A68">
          <w:rPr>
            <w:rStyle w:val="Hiperhivatkozs"/>
            <w:sz w:val="20"/>
            <w:szCs w:val="20"/>
          </w:rPr>
          <w:t>https://www.w3schools.com/REACT/DEFAULT.ASP</w:t>
        </w:r>
      </w:hyperlink>
    </w:p>
    <w:p w14:paraId="2BE8B5DB" w14:textId="77777777" w:rsidR="003B54FB" w:rsidRPr="003B54FB" w:rsidRDefault="003B54FB" w:rsidP="003B54FB">
      <w:pPr>
        <w:pStyle w:val="Szvegtrzs"/>
        <w:ind w:firstLine="709"/>
        <w:jc w:val="left"/>
        <w:rPr>
          <w:sz w:val="10"/>
          <w:szCs w:val="20"/>
        </w:rPr>
      </w:pPr>
    </w:p>
    <w:p w14:paraId="548E5971" w14:textId="707CB016" w:rsidR="00CD006E" w:rsidRPr="008E0A68" w:rsidRDefault="00380F9B" w:rsidP="008E0A68">
      <w:pPr>
        <w:pStyle w:val="Szvegtrzs"/>
        <w:ind w:firstLine="709"/>
        <w:jc w:val="left"/>
      </w:pPr>
      <w:proofErr w:type="spellStart"/>
      <w:r w:rsidRPr="008E0A68">
        <w:rPr>
          <w:sz w:val="22"/>
          <w:szCs w:val="22"/>
        </w:rPr>
        <w:t>Bcrypt</w:t>
      </w:r>
      <w:proofErr w:type="spellEnd"/>
      <w:r w:rsidRPr="008E0A68">
        <w:rPr>
          <w:sz w:val="22"/>
          <w:szCs w:val="22"/>
        </w:rPr>
        <w:t>:</w:t>
      </w:r>
      <w:r>
        <w:t xml:space="preserve"> </w:t>
      </w:r>
      <w:hyperlink r:id="rId37" w:history="1">
        <w:r w:rsidRPr="008E0A68">
          <w:rPr>
            <w:rStyle w:val="Hiperhivatkozs"/>
            <w:sz w:val="20"/>
            <w:szCs w:val="20"/>
          </w:rPr>
          <w:t>https://purecalculators.com/hu/bcrypt-password-generator</w:t>
        </w:r>
      </w:hyperlink>
      <w:r w:rsidRPr="008E0A68">
        <w:rPr>
          <w:sz w:val="20"/>
          <w:szCs w:val="20"/>
        </w:rPr>
        <w:t xml:space="preserve">, </w:t>
      </w:r>
      <w:hyperlink r:id="rId38" w:history="1">
        <w:r w:rsidR="008E0A68" w:rsidRPr="001255FC">
          <w:rPr>
            <w:rStyle w:val="Hiperhivatkozs"/>
            <w:sz w:val="20"/>
            <w:szCs w:val="20"/>
          </w:rPr>
          <w:t>https://nordvpn.com/blog/what-is-bcrypt/</w:t>
        </w:r>
      </w:hyperlink>
      <w:r w:rsidR="008E0A68">
        <w:rPr>
          <w:sz w:val="20"/>
          <w:szCs w:val="20"/>
        </w:rPr>
        <w:t>,</w:t>
      </w:r>
      <w:hyperlink r:id="rId39" w:tgtFrame="_blank" w:tooltip="https://www.npmjs.com/package/bcrypt" w:history="1">
        <w:r w:rsidR="008E0A68" w:rsidRPr="008E0A68">
          <w:rPr>
            <w:rStyle w:val="Hiperhivatkozs"/>
            <w:sz w:val="20"/>
            <w:szCs w:val="20"/>
          </w:rPr>
          <w:t>https://www.npmjs.com/package/bcrypt</w:t>
        </w:r>
      </w:hyperlink>
    </w:p>
    <w:p w14:paraId="5C4EF075" w14:textId="77777777" w:rsidR="005254C6" w:rsidRPr="008E0A68" w:rsidRDefault="005254C6" w:rsidP="008E0A68">
      <w:pPr>
        <w:pStyle w:val="Szvegtrzs"/>
        <w:jc w:val="left"/>
        <w:rPr>
          <w:sz w:val="10"/>
          <w:szCs w:val="10"/>
        </w:rPr>
      </w:pPr>
    </w:p>
    <w:p w14:paraId="740A2D66" w14:textId="344A9D84" w:rsidR="00CD006E" w:rsidRDefault="00380F9B" w:rsidP="008E0A68">
      <w:pPr>
        <w:pStyle w:val="Szvegtrzs"/>
        <w:ind w:firstLine="709"/>
        <w:jc w:val="left"/>
      </w:pPr>
      <w:r w:rsidRPr="008E0A68">
        <w:rPr>
          <w:sz w:val="22"/>
          <w:szCs w:val="22"/>
        </w:rPr>
        <w:t>Magyar bevásárlóközpontok szövetsége</w:t>
      </w:r>
      <w:r>
        <w:t xml:space="preserve">: </w:t>
      </w:r>
      <w:hyperlink r:id="rId40" w:history="1">
        <w:r w:rsidRPr="008E0A68">
          <w:rPr>
            <w:rStyle w:val="Hiperhivatkozs"/>
            <w:sz w:val="20"/>
            <w:szCs w:val="20"/>
          </w:rPr>
          <w:t>https://www.mbsz.hu/tagjaink/</w:t>
        </w:r>
      </w:hyperlink>
    </w:p>
    <w:p w14:paraId="2C498328" w14:textId="77777777" w:rsidR="007C5DF4" w:rsidRPr="008E0A68" w:rsidRDefault="007C5DF4" w:rsidP="008E0A68">
      <w:pPr>
        <w:pStyle w:val="Szvegtrzs"/>
        <w:jc w:val="left"/>
        <w:rPr>
          <w:sz w:val="10"/>
          <w:szCs w:val="10"/>
        </w:rPr>
      </w:pPr>
    </w:p>
    <w:p w14:paraId="5F0042D3" w14:textId="25A10269" w:rsidR="008E0A68" w:rsidRDefault="008E0A68" w:rsidP="008E0A68">
      <w:pPr>
        <w:pStyle w:val="Szvegtrzs"/>
        <w:jc w:val="left"/>
        <w:rPr>
          <w:sz w:val="20"/>
          <w:szCs w:val="20"/>
        </w:rPr>
      </w:pPr>
      <w:r>
        <w:tab/>
      </w:r>
      <w:proofErr w:type="spellStart"/>
      <w:r w:rsidRPr="008E0A68">
        <w:rPr>
          <w:sz w:val="22"/>
          <w:szCs w:val="22"/>
        </w:rPr>
        <w:t>Material</w:t>
      </w:r>
      <w:proofErr w:type="spellEnd"/>
      <w:r w:rsidRPr="008E0A68">
        <w:rPr>
          <w:sz w:val="22"/>
          <w:szCs w:val="22"/>
        </w:rPr>
        <w:t xml:space="preserve"> UI: </w:t>
      </w:r>
      <w:hyperlink r:id="rId41" w:history="1">
        <w:r w:rsidRPr="001255FC">
          <w:rPr>
            <w:rStyle w:val="Hiperhivatkozs"/>
            <w:sz w:val="20"/>
            <w:szCs w:val="20"/>
          </w:rPr>
          <w:t>https://mui.com/?srsltid=AfmBOopy03q1CCbAr7XwyyqFwO1MXQ67mP_978CUimKdr2XE8OTEZ9za</w:t>
        </w:r>
      </w:hyperlink>
    </w:p>
    <w:p w14:paraId="05AB8F8F" w14:textId="77777777" w:rsidR="008E0A68" w:rsidRPr="008E0A68" w:rsidRDefault="008E0A68" w:rsidP="008E0A68">
      <w:pPr>
        <w:pStyle w:val="Szvegtrzs"/>
        <w:jc w:val="left"/>
        <w:rPr>
          <w:sz w:val="10"/>
          <w:szCs w:val="10"/>
        </w:rPr>
      </w:pPr>
    </w:p>
    <w:p w14:paraId="6FE977B9" w14:textId="2BA6FB27" w:rsidR="008E0A68" w:rsidRDefault="008E0A68" w:rsidP="008E0A68">
      <w:pPr>
        <w:pStyle w:val="Szvegtrzs"/>
        <w:jc w:val="left"/>
        <w:rPr>
          <w:sz w:val="20"/>
          <w:szCs w:val="20"/>
        </w:rPr>
      </w:pPr>
      <w:r>
        <w:rPr>
          <w:sz w:val="20"/>
          <w:szCs w:val="20"/>
        </w:rPr>
        <w:tab/>
      </w:r>
      <w:r w:rsidRPr="008E0A68">
        <w:rPr>
          <w:sz w:val="22"/>
          <w:szCs w:val="22"/>
        </w:rPr>
        <w:t xml:space="preserve">JWT </w:t>
      </w:r>
      <w:proofErr w:type="spellStart"/>
      <w:r w:rsidRPr="008E0A68">
        <w:rPr>
          <w:sz w:val="22"/>
          <w:szCs w:val="22"/>
        </w:rPr>
        <w:t>Token</w:t>
      </w:r>
      <w:proofErr w:type="spellEnd"/>
      <w:r>
        <w:rPr>
          <w:sz w:val="22"/>
          <w:szCs w:val="22"/>
        </w:rPr>
        <w:t xml:space="preserve">: </w:t>
      </w:r>
      <w:hyperlink r:id="rId42" w:tgtFrame="_blank" w:tooltip="https://www.npmjs.com/package/jsonwebtoken" w:history="1">
        <w:r w:rsidRPr="008E0A68">
          <w:rPr>
            <w:rStyle w:val="Hiperhivatkozs"/>
            <w:sz w:val="20"/>
            <w:szCs w:val="20"/>
          </w:rPr>
          <w:t>https://www.npmjs.com/package/jsonwebtoken</w:t>
        </w:r>
      </w:hyperlink>
    </w:p>
    <w:p w14:paraId="1FD8A9F9" w14:textId="77777777" w:rsidR="008E0A68" w:rsidRPr="008E0A68" w:rsidRDefault="008E0A68" w:rsidP="008E0A68">
      <w:pPr>
        <w:pStyle w:val="Szvegtrzs"/>
        <w:jc w:val="left"/>
        <w:rPr>
          <w:sz w:val="10"/>
          <w:szCs w:val="10"/>
        </w:rPr>
      </w:pPr>
    </w:p>
    <w:p w14:paraId="7858ABD8" w14:textId="7119CD0C" w:rsidR="008E0A68" w:rsidRDefault="008E0A68" w:rsidP="008E0A68">
      <w:pPr>
        <w:pStyle w:val="Szvegtrzs"/>
        <w:jc w:val="left"/>
        <w:rPr>
          <w:sz w:val="20"/>
          <w:szCs w:val="20"/>
        </w:rPr>
      </w:pPr>
      <w:r>
        <w:rPr>
          <w:sz w:val="20"/>
          <w:szCs w:val="20"/>
        </w:rPr>
        <w:tab/>
      </w:r>
      <w:proofErr w:type="spellStart"/>
      <w:r w:rsidRPr="008E0A68">
        <w:rPr>
          <w:sz w:val="22"/>
          <w:szCs w:val="22"/>
        </w:rPr>
        <w:t>Leaflet</w:t>
      </w:r>
      <w:proofErr w:type="spellEnd"/>
      <w:r w:rsidRPr="008E0A68">
        <w:rPr>
          <w:sz w:val="22"/>
          <w:szCs w:val="22"/>
        </w:rPr>
        <w:t xml:space="preserve"> Map</w:t>
      </w:r>
      <w:r w:rsidRPr="008E0A68">
        <w:rPr>
          <w:sz w:val="20"/>
          <w:szCs w:val="20"/>
        </w:rPr>
        <w:t xml:space="preserve">: </w:t>
      </w:r>
      <w:hyperlink r:id="rId43" w:tgtFrame="_blank" w:tooltip="https://leafletjs.com/reference.html" w:history="1">
        <w:r w:rsidRPr="008E0A68">
          <w:rPr>
            <w:rStyle w:val="Hiperhivatkozs"/>
            <w:sz w:val="20"/>
            <w:szCs w:val="20"/>
          </w:rPr>
          <w:t>https://leafletjs.com/reference.html</w:t>
        </w:r>
      </w:hyperlink>
      <w:r w:rsidRPr="008E0A68">
        <w:rPr>
          <w:sz w:val="20"/>
          <w:szCs w:val="20"/>
        </w:rPr>
        <w:t xml:space="preserve"> </w:t>
      </w:r>
      <w:hyperlink r:id="rId44" w:tgtFrame="_blank" w:tooltip="https://react-leaflet.js.org/" w:history="1">
        <w:r w:rsidRPr="008E0A68">
          <w:rPr>
            <w:rStyle w:val="Hiperhivatkozs"/>
            <w:sz w:val="20"/>
            <w:szCs w:val="20"/>
          </w:rPr>
          <w:t>https://react-leaflet.js.org/</w:t>
        </w:r>
      </w:hyperlink>
    </w:p>
    <w:p w14:paraId="77407EC7" w14:textId="77777777" w:rsidR="008E0A68" w:rsidRPr="008E0A68" w:rsidRDefault="008E0A68" w:rsidP="008E0A68">
      <w:pPr>
        <w:pStyle w:val="Szvegtrzs"/>
        <w:jc w:val="left"/>
        <w:rPr>
          <w:sz w:val="10"/>
          <w:szCs w:val="10"/>
        </w:rPr>
      </w:pPr>
    </w:p>
    <w:p w14:paraId="089B116E" w14:textId="77777777" w:rsidR="008E0A68" w:rsidRDefault="008E0A68" w:rsidP="008E0A68">
      <w:pPr>
        <w:pStyle w:val="Szvegtrzs"/>
        <w:ind w:firstLine="567"/>
        <w:jc w:val="left"/>
        <w:rPr>
          <w:sz w:val="20"/>
          <w:szCs w:val="20"/>
        </w:rPr>
      </w:pPr>
      <w:proofErr w:type="spellStart"/>
      <w:r w:rsidRPr="008E0A68">
        <w:rPr>
          <w:sz w:val="22"/>
          <w:szCs w:val="22"/>
        </w:rPr>
        <w:t>Faker</w:t>
      </w:r>
      <w:proofErr w:type="spellEnd"/>
      <w:r w:rsidRPr="008E0A68">
        <w:rPr>
          <w:sz w:val="20"/>
          <w:szCs w:val="20"/>
        </w:rPr>
        <w:t xml:space="preserve">: </w:t>
      </w:r>
      <w:hyperlink r:id="rId45" w:tgtFrame="_blank" w:tooltip="https://www.npmjs.com/package/@faker-js/faker" w:history="1">
        <w:r w:rsidRPr="008E0A68">
          <w:rPr>
            <w:rStyle w:val="Hiperhivatkozs"/>
            <w:sz w:val="20"/>
            <w:szCs w:val="20"/>
          </w:rPr>
          <w:t>https://www.npmjs.com/package/@faker-js/faker</w:t>
        </w:r>
      </w:hyperlink>
      <w:r w:rsidRPr="008E0A68">
        <w:rPr>
          <w:sz w:val="20"/>
          <w:szCs w:val="20"/>
        </w:rPr>
        <w:t xml:space="preserve"> </w:t>
      </w:r>
    </w:p>
    <w:p w14:paraId="3652629C" w14:textId="77777777" w:rsidR="008E0A68" w:rsidRPr="008E0A68" w:rsidRDefault="008E0A68" w:rsidP="008E0A68">
      <w:pPr>
        <w:pStyle w:val="Szvegtrzs"/>
        <w:ind w:firstLine="567"/>
        <w:jc w:val="left"/>
        <w:rPr>
          <w:sz w:val="10"/>
          <w:szCs w:val="10"/>
        </w:rPr>
      </w:pPr>
    </w:p>
    <w:p w14:paraId="1615AB5E" w14:textId="10899162" w:rsidR="008E0A68" w:rsidRDefault="008E0A68" w:rsidP="008E0A68">
      <w:pPr>
        <w:pStyle w:val="Szvegtrzs"/>
        <w:ind w:firstLine="567"/>
        <w:jc w:val="left"/>
        <w:rPr>
          <w:sz w:val="20"/>
          <w:szCs w:val="20"/>
        </w:rPr>
      </w:pPr>
      <w:proofErr w:type="spellStart"/>
      <w:r w:rsidRPr="008E0A68">
        <w:rPr>
          <w:sz w:val="22"/>
          <w:szCs w:val="22"/>
        </w:rPr>
        <w:t>Logo</w:t>
      </w:r>
      <w:proofErr w:type="spellEnd"/>
      <w:r w:rsidRPr="008E0A68">
        <w:rPr>
          <w:sz w:val="20"/>
          <w:szCs w:val="20"/>
        </w:rPr>
        <w:t xml:space="preserve">: </w:t>
      </w:r>
      <w:hyperlink r:id="rId46" w:tgtFrame="_blank" w:tooltip="https://www.canva.com/hu_hu/" w:history="1">
        <w:r w:rsidRPr="008E0A68">
          <w:rPr>
            <w:rStyle w:val="Hiperhivatkozs"/>
            <w:sz w:val="20"/>
            <w:szCs w:val="20"/>
          </w:rPr>
          <w:t>https://www.canva.com/hu_hu/</w:t>
        </w:r>
      </w:hyperlink>
    </w:p>
    <w:p w14:paraId="71C0EC36" w14:textId="77777777" w:rsidR="008E0A68" w:rsidRPr="008E0A68" w:rsidRDefault="008E0A68" w:rsidP="008E0A68">
      <w:pPr>
        <w:pStyle w:val="Szvegtrzs"/>
        <w:ind w:firstLine="567"/>
        <w:jc w:val="left"/>
        <w:rPr>
          <w:sz w:val="10"/>
          <w:szCs w:val="10"/>
        </w:rPr>
      </w:pPr>
    </w:p>
    <w:p w14:paraId="45F109D4" w14:textId="77777777" w:rsidR="008E0A68" w:rsidRDefault="008E0A68" w:rsidP="008E0A68">
      <w:pPr>
        <w:pStyle w:val="Szvegtrzs"/>
        <w:ind w:firstLine="567"/>
        <w:jc w:val="left"/>
        <w:rPr>
          <w:sz w:val="20"/>
          <w:szCs w:val="20"/>
        </w:rPr>
      </w:pPr>
      <w:r w:rsidRPr="008E0A68">
        <w:rPr>
          <w:sz w:val="22"/>
          <w:szCs w:val="22"/>
        </w:rPr>
        <w:t>Weboldal design</w:t>
      </w:r>
      <w:r w:rsidRPr="008E0A68">
        <w:rPr>
          <w:sz w:val="20"/>
          <w:szCs w:val="20"/>
        </w:rPr>
        <w:t xml:space="preserve">: </w:t>
      </w:r>
      <w:hyperlink r:id="rId47" w:tgtFrame="_blank" w:tooltip="https://www.figma.com/community" w:history="1">
        <w:r w:rsidRPr="008E0A68">
          <w:rPr>
            <w:rStyle w:val="Hiperhivatkozs"/>
            <w:sz w:val="20"/>
            <w:szCs w:val="20"/>
          </w:rPr>
          <w:t>https://www.figma.com/community</w:t>
        </w:r>
      </w:hyperlink>
      <w:r w:rsidRPr="008E0A68">
        <w:rPr>
          <w:sz w:val="20"/>
          <w:szCs w:val="20"/>
        </w:rPr>
        <w:t xml:space="preserve"> </w:t>
      </w:r>
    </w:p>
    <w:p w14:paraId="2C7D3419" w14:textId="77777777" w:rsidR="008E0A68" w:rsidRPr="008E0A68" w:rsidRDefault="008E0A68" w:rsidP="008E0A68">
      <w:pPr>
        <w:pStyle w:val="Szvegtrzs"/>
        <w:ind w:firstLine="567"/>
        <w:jc w:val="left"/>
        <w:rPr>
          <w:sz w:val="10"/>
          <w:szCs w:val="10"/>
        </w:rPr>
      </w:pPr>
    </w:p>
    <w:p w14:paraId="641206C3" w14:textId="77EFCF4F" w:rsidR="008E0A68" w:rsidRDefault="008E0A68" w:rsidP="008E0A68">
      <w:pPr>
        <w:pStyle w:val="Szvegtrzs"/>
        <w:ind w:firstLine="567"/>
        <w:jc w:val="left"/>
        <w:rPr>
          <w:sz w:val="20"/>
          <w:szCs w:val="20"/>
        </w:rPr>
      </w:pPr>
      <w:r w:rsidRPr="008E0A68">
        <w:rPr>
          <w:sz w:val="22"/>
          <w:szCs w:val="22"/>
        </w:rPr>
        <w:t xml:space="preserve">Weboldal design terv linkje: </w:t>
      </w:r>
      <w:hyperlink r:id="rId48" w:tgtFrame="_blank" w:tooltip="https://www.figma.com/design/1xEKhx3TU1MBcktTcSa7Ph/PLÁZAÁSZ-webpage-design-idea?node-id=0-1&amp;t=XHS9elKIWVvMbRXp-1" w:history="1">
        <w:r w:rsidRPr="008E0A68">
          <w:rPr>
            <w:rStyle w:val="Hiperhivatkozs"/>
            <w:sz w:val="20"/>
            <w:szCs w:val="20"/>
          </w:rPr>
          <w:t>https://www.figma.com/design/1xEKhx3TU1MBcktTcSa7Ph/PLÁZAÁSZ-webpage-design-idea?node-id=0-1&amp;t=XHS9elKIWVvMbRXp-1</w:t>
        </w:r>
      </w:hyperlink>
    </w:p>
    <w:p w14:paraId="1AD6D645" w14:textId="77777777" w:rsidR="008E0A68" w:rsidRPr="008E0A68" w:rsidRDefault="008E0A68" w:rsidP="008E0A68">
      <w:pPr>
        <w:pStyle w:val="Szvegtrzs"/>
        <w:ind w:firstLine="567"/>
        <w:jc w:val="left"/>
        <w:rPr>
          <w:sz w:val="10"/>
          <w:szCs w:val="10"/>
        </w:rPr>
      </w:pPr>
    </w:p>
    <w:p w14:paraId="5260A48A" w14:textId="139CF88D" w:rsidR="008E0A68" w:rsidRDefault="008E0A68" w:rsidP="008E0A68">
      <w:pPr>
        <w:pStyle w:val="Szvegtrzs"/>
        <w:ind w:firstLine="567"/>
        <w:jc w:val="left"/>
        <w:rPr>
          <w:sz w:val="20"/>
          <w:szCs w:val="20"/>
        </w:rPr>
      </w:pPr>
      <w:r w:rsidRPr="00464186">
        <w:rPr>
          <w:sz w:val="22"/>
          <w:szCs w:val="22"/>
        </w:rPr>
        <w:t xml:space="preserve">Egyéb segítségek: </w:t>
      </w:r>
      <w:hyperlink r:id="rId49" w:tgtFrame="_blank" w:tooltip="https://openai.com/index/chatgpt/" w:history="1">
        <w:r w:rsidRPr="008E0A68">
          <w:rPr>
            <w:rStyle w:val="Hiperhivatkozs"/>
            <w:sz w:val="20"/>
            <w:szCs w:val="20"/>
          </w:rPr>
          <w:t>https://openai.com/index/chatgpt/</w:t>
        </w:r>
      </w:hyperlink>
      <w:r>
        <w:rPr>
          <w:sz w:val="20"/>
          <w:szCs w:val="20"/>
        </w:rPr>
        <w:t xml:space="preserve">, </w:t>
      </w:r>
      <w:hyperlink r:id="rId50" w:history="1">
        <w:r w:rsidRPr="001255FC">
          <w:rPr>
            <w:rStyle w:val="Hiperhivatkozs"/>
            <w:sz w:val="20"/>
            <w:szCs w:val="20"/>
          </w:rPr>
          <w:t>https://copilot.microsoft.com/chats/2NdgYvP5ByRcUUyzTwfoJ</w:t>
        </w:r>
      </w:hyperlink>
      <w:r w:rsidRPr="008E0A68">
        <w:rPr>
          <w:sz w:val="20"/>
          <w:szCs w:val="20"/>
        </w:rPr>
        <w:t xml:space="preserve"> </w:t>
      </w:r>
      <w:hyperlink r:id="rId51" w:tgtFrame="_blank" w:tooltip="https://github.com/" w:history="1">
        <w:r w:rsidRPr="008E0A68">
          <w:rPr>
            <w:rStyle w:val="Hiperhivatkozs"/>
            <w:sz w:val="20"/>
            <w:szCs w:val="20"/>
          </w:rPr>
          <w:t>https://github.com/</w:t>
        </w:r>
      </w:hyperlink>
      <w:r>
        <w:rPr>
          <w:sz w:val="20"/>
          <w:szCs w:val="20"/>
        </w:rPr>
        <w:t xml:space="preserve">, </w:t>
      </w:r>
      <w:hyperlink r:id="rId52" w:history="1">
        <w:r w:rsidRPr="001255FC">
          <w:rPr>
            <w:rStyle w:val="Hiperhivatkozs"/>
            <w:sz w:val="20"/>
            <w:szCs w:val="20"/>
          </w:rPr>
          <w:t>https://www.youtube.com/</w:t>
        </w:r>
      </w:hyperlink>
      <w:r w:rsidR="003B54FB">
        <w:rPr>
          <w:rStyle w:val="Hiperhivatkozs"/>
          <w:sz w:val="20"/>
          <w:szCs w:val="20"/>
        </w:rPr>
        <w:t>,</w:t>
      </w:r>
      <w:r w:rsidR="003B54FB" w:rsidRPr="003B54FB">
        <w:rPr>
          <w:rStyle w:val="Hiperhivatkozs"/>
          <w:sz w:val="16"/>
          <w:szCs w:val="20"/>
        </w:rPr>
        <w:t xml:space="preserve"> </w:t>
      </w:r>
      <w:hyperlink r:id="rId53" w:tgtFrame="_blank" w:tooltip="https://stackoverflow.com/questions" w:history="1">
        <w:r w:rsidR="003B54FB" w:rsidRPr="003B54FB">
          <w:rPr>
            <w:rStyle w:val="Hiperhivatkozs"/>
            <w:rFonts w:cs="Times New Roman"/>
            <w:sz w:val="20"/>
            <w:bdr w:val="none" w:sz="0" w:space="0" w:color="auto" w:frame="1"/>
          </w:rPr>
          <w:t>https://stackoverflow.com/questions</w:t>
        </w:r>
      </w:hyperlink>
    </w:p>
    <w:p w14:paraId="642D9F14" w14:textId="77777777" w:rsidR="008E0A68" w:rsidRDefault="008E0A68" w:rsidP="008E0A68">
      <w:pPr>
        <w:pStyle w:val="Szvegtrzs"/>
        <w:ind w:firstLine="567"/>
        <w:jc w:val="left"/>
        <w:rPr>
          <w:sz w:val="20"/>
          <w:szCs w:val="20"/>
        </w:rPr>
      </w:pPr>
    </w:p>
    <w:p w14:paraId="0372C739" w14:textId="77777777" w:rsidR="008E0A68" w:rsidRPr="00464186" w:rsidRDefault="008E0A68" w:rsidP="008E0A68">
      <w:pPr>
        <w:pStyle w:val="Szvegtrzs"/>
        <w:ind w:firstLine="567"/>
        <w:jc w:val="left"/>
        <w:rPr>
          <w:sz w:val="22"/>
          <w:szCs w:val="22"/>
        </w:rPr>
      </w:pPr>
      <w:r w:rsidRPr="00464186">
        <w:rPr>
          <w:sz w:val="22"/>
          <w:szCs w:val="22"/>
        </w:rPr>
        <w:lastRenderedPageBreak/>
        <w:t xml:space="preserve">Képek: </w:t>
      </w:r>
    </w:p>
    <w:p w14:paraId="186E5EED" w14:textId="77777777" w:rsidR="00464186" w:rsidRPr="00464186" w:rsidRDefault="00464186" w:rsidP="008E0A68">
      <w:pPr>
        <w:pStyle w:val="Szvegtrzs"/>
        <w:ind w:firstLine="567"/>
        <w:jc w:val="left"/>
        <w:rPr>
          <w:sz w:val="10"/>
          <w:szCs w:val="10"/>
        </w:rPr>
      </w:pPr>
    </w:p>
    <w:p w14:paraId="655183DC" w14:textId="3087A359" w:rsidR="008E0A68" w:rsidRDefault="008E0A68" w:rsidP="008E0A68">
      <w:pPr>
        <w:pStyle w:val="Szvegtrzs"/>
        <w:ind w:firstLine="567"/>
        <w:jc w:val="left"/>
        <w:rPr>
          <w:sz w:val="20"/>
          <w:szCs w:val="20"/>
        </w:rPr>
      </w:pPr>
      <w:r w:rsidRPr="00464186">
        <w:rPr>
          <w:sz w:val="22"/>
          <w:szCs w:val="22"/>
        </w:rPr>
        <w:t>Zala Plaza</w:t>
      </w:r>
      <w:r w:rsidRPr="008E0A68">
        <w:rPr>
          <w:sz w:val="20"/>
          <w:szCs w:val="20"/>
        </w:rPr>
        <w:t xml:space="preserve">: </w:t>
      </w:r>
      <w:hyperlink r:id="rId54" w:history="1">
        <w:r w:rsidR="00464186" w:rsidRPr="001255FC">
          <w:rPr>
            <w:rStyle w:val="Hiperhivatkozs"/>
            <w:sz w:val="20"/>
            <w:szCs w:val="20"/>
          </w:rPr>
          <w:t>https://www.globalplaza.hu/img/up/img_211886_zalaplaza.jpg</w:t>
        </w:r>
      </w:hyperlink>
    </w:p>
    <w:p w14:paraId="64973AF1" w14:textId="77777777" w:rsidR="00464186" w:rsidRPr="00464186" w:rsidRDefault="00464186" w:rsidP="008E0A68">
      <w:pPr>
        <w:pStyle w:val="Szvegtrzs"/>
        <w:ind w:firstLine="567"/>
        <w:jc w:val="left"/>
        <w:rPr>
          <w:sz w:val="10"/>
          <w:szCs w:val="10"/>
        </w:rPr>
      </w:pPr>
    </w:p>
    <w:p w14:paraId="033C8AEF" w14:textId="32079A24" w:rsidR="008E0A68" w:rsidRDefault="008E0A68" w:rsidP="008E0A68">
      <w:pPr>
        <w:pStyle w:val="Szvegtrzs"/>
        <w:ind w:firstLine="567"/>
        <w:jc w:val="left"/>
        <w:rPr>
          <w:sz w:val="20"/>
          <w:szCs w:val="20"/>
        </w:rPr>
      </w:pPr>
      <w:r w:rsidRPr="00464186">
        <w:rPr>
          <w:sz w:val="22"/>
          <w:szCs w:val="22"/>
        </w:rPr>
        <w:t>Győr Plaza</w:t>
      </w:r>
      <w:r w:rsidRPr="008E0A68">
        <w:rPr>
          <w:sz w:val="20"/>
          <w:szCs w:val="20"/>
        </w:rPr>
        <w:t xml:space="preserve">: </w:t>
      </w:r>
      <w:hyperlink r:id="rId55" w:history="1">
        <w:r w:rsidR="00464186" w:rsidRPr="001255FC">
          <w:rPr>
            <w:rStyle w:val="Hiperhivatkozs"/>
            <w:sz w:val="20"/>
            <w:szCs w:val="20"/>
          </w:rPr>
          <w:t>https://imocent.hu/wp-content/uploads/2022/11/IMG_4061.jpg</w:t>
        </w:r>
      </w:hyperlink>
    </w:p>
    <w:p w14:paraId="574A190B" w14:textId="77777777" w:rsidR="00464186" w:rsidRPr="00464186" w:rsidRDefault="00464186" w:rsidP="008E0A68">
      <w:pPr>
        <w:pStyle w:val="Szvegtrzs"/>
        <w:ind w:firstLine="567"/>
        <w:jc w:val="left"/>
        <w:rPr>
          <w:sz w:val="10"/>
          <w:szCs w:val="10"/>
        </w:rPr>
      </w:pPr>
    </w:p>
    <w:p w14:paraId="44AA978A" w14:textId="529B4EBD" w:rsidR="008E0A68" w:rsidRDefault="008E0A68" w:rsidP="008E0A68">
      <w:pPr>
        <w:pStyle w:val="Szvegtrzs"/>
        <w:ind w:firstLine="567"/>
        <w:jc w:val="left"/>
        <w:rPr>
          <w:sz w:val="20"/>
          <w:szCs w:val="20"/>
        </w:rPr>
      </w:pPr>
      <w:r w:rsidRPr="00464186">
        <w:rPr>
          <w:sz w:val="22"/>
          <w:szCs w:val="22"/>
        </w:rPr>
        <w:t xml:space="preserve">Savaria Plaza: </w:t>
      </w:r>
      <w:hyperlink r:id="rId56" w:history="1">
        <w:r w:rsidR="00464186" w:rsidRPr="001255FC">
          <w:rPr>
            <w:rStyle w:val="Hiperhivatkozs"/>
            <w:sz w:val="20"/>
            <w:szCs w:val="20"/>
          </w:rPr>
          <w:t>https://www.nyugat.hu/var/improxy/bnl1Z2F0XENsYXNzZXNcRkhEUGljdHVyZQ__/10/78/1078351_savaria_plaza.jpg?m=1727792123</w:t>
        </w:r>
      </w:hyperlink>
    </w:p>
    <w:p w14:paraId="30D91D33" w14:textId="77777777" w:rsidR="00464186" w:rsidRPr="00464186" w:rsidRDefault="00464186" w:rsidP="008E0A68">
      <w:pPr>
        <w:pStyle w:val="Szvegtrzs"/>
        <w:ind w:firstLine="567"/>
        <w:jc w:val="left"/>
        <w:rPr>
          <w:sz w:val="10"/>
          <w:szCs w:val="10"/>
        </w:rPr>
      </w:pPr>
    </w:p>
    <w:p w14:paraId="0816B005" w14:textId="2FD62E1C" w:rsidR="00464186" w:rsidRDefault="008E0A68" w:rsidP="00464186">
      <w:pPr>
        <w:pStyle w:val="Szvegtrzs"/>
        <w:ind w:firstLine="567"/>
        <w:jc w:val="left"/>
        <w:rPr>
          <w:sz w:val="20"/>
          <w:szCs w:val="20"/>
        </w:rPr>
      </w:pPr>
      <w:r w:rsidRPr="00464186">
        <w:rPr>
          <w:sz w:val="22"/>
          <w:szCs w:val="22"/>
        </w:rPr>
        <w:t>Sopron Plaza</w:t>
      </w:r>
      <w:r w:rsidRPr="008E0A68">
        <w:rPr>
          <w:sz w:val="20"/>
          <w:szCs w:val="20"/>
        </w:rPr>
        <w:t xml:space="preserve">: </w:t>
      </w:r>
      <w:hyperlink r:id="rId57" w:history="1">
        <w:r w:rsidR="00464186" w:rsidRPr="001255FC">
          <w:rPr>
            <w:rStyle w:val="Hiperhivatkozs"/>
            <w:sz w:val="20"/>
            <w:szCs w:val="20"/>
          </w:rPr>
          <w:t>https://i0.wp.com/cyberpress.hu/wp-content/uploads/2019/04/sopron-pl%C3%A1za.jpg?fit=985%2C491&amp;ssl=1</w:t>
        </w:r>
      </w:hyperlink>
    </w:p>
    <w:p w14:paraId="62E56741" w14:textId="77777777" w:rsidR="00C161F2" w:rsidRPr="008E0A68" w:rsidRDefault="00C161F2" w:rsidP="00464186">
      <w:pPr>
        <w:pStyle w:val="Szvegtrzs"/>
        <w:ind w:firstLine="567"/>
        <w:jc w:val="left"/>
        <w:rPr>
          <w:sz w:val="20"/>
          <w:szCs w:val="20"/>
        </w:rPr>
      </w:pPr>
    </w:p>
    <w:p w14:paraId="2BCF8238" w14:textId="7263F806" w:rsidR="007D7C22" w:rsidRDefault="007D7C22" w:rsidP="009321C5">
      <w:pPr>
        <w:pStyle w:val="Cmsor1"/>
      </w:pPr>
      <w:bookmarkStart w:id="178" w:name="_Toc193971896"/>
      <w:r>
        <w:lastRenderedPageBreak/>
        <w:t>Kép</w:t>
      </w:r>
      <w:r w:rsidR="009321C5">
        <w:t>-</w:t>
      </w:r>
      <w:r>
        <w:t xml:space="preserve"> és ábrajegyzék</w:t>
      </w:r>
      <w:bookmarkEnd w:id="178"/>
    </w:p>
    <w:p w14:paraId="589E9CD2" w14:textId="3B23A177" w:rsidR="00727D3F" w:rsidRDefault="00D52456">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r>
        <w:rPr>
          <w:rFonts w:cs="Arial"/>
          <w:color w:val="800000"/>
        </w:rPr>
        <w:fldChar w:fldCharType="begin"/>
      </w:r>
      <w:r>
        <w:rPr>
          <w:rFonts w:cs="Arial"/>
          <w:color w:val="800000"/>
        </w:rPr>
        <w:instrText xml:space="preserve"> TOC \h \z \c "ábra" </w:instrText>
      </w:r>
      <w:r>
        <w:rPr>
          <w:rFonts w:cs="Arial"/>
          <w:color w:val="800000"/>
        </w:rPr>
        <w:fldChar w:fldCharType="separate"/>
      </w:r>
      <w:hyperlink w:anchor="_Toc194304775" w:history="1">
        <w:r w:rsidR="00727D3F" w:rsidRPr="00B82571">
          <w:rPr>
            <w:rStyle w:val="Hiperhivatkozs"/>
            <w:noProof/>
          </w:rPr>
          <w:t>1. ábra Weboldalunk logója</w:t>
        </w:r>
        <w:r w:rsidR="00727D3F">
          <w:rPr>
            <w:noProof/>
            <w:webHidden/>
          </w:rPr>
          <w:tab/>
        </w:r>
        <w:r w:rsidR="00727D3F">
          <w:rPr>
            <w:noProof/>
            <w:webHidden/>
          </w:rPr>
          <w:fldChar w:fldCharType="begin"/>
        </w:r>
        <w:r w:rsidR="00727D3F">
          <w:rPr>
            <w:noProof/>
            <w:webHidden/>
          </w:rPr>
          <w:instrText xml:space="preserve"> PAGEREF _Toc194304775 \h </w:instrText>
        </w:r>
        <w:r w:rsidR="00727D3F">
          <w:rPr>
            <w:noProof/>
            <w:webHidden/>
          </w:rPr>
        </w:r>
        <w:r w:rsidR="00727D3F">
          <w:rPr>
            <w:noProof/>
            <w:webHidden/>
          </w:rPr>
          <w:fldChar w:fldCharType="separate"/>
        </w:r>
        <w:r w:rsidR="00727D3F">
          <w:rPr>
            <w:noProof/>
            <w:webHidden/>
          </w:rPr>
          <w:t>7</w:t>
        </w:r>
        <w:r w:rsidR="00727D3F">
          <w:rPr>
            <w:noProof/>
            <w:webHidden/>
          </w:rPr>
          <w:fldChar w:fldCharType="end"/>
        </w:r>
      </w:hyperlink>
    </w:p>
    <w:p w14:paraId="57F30791" w14:textId="7FA57275"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76" w:history="1">
        <w:r w:rsidRPr="00B82571">
          <w:rPr>
            <w:rStyle w:val="Hiperhivatkozs"/>
            <w:noProof/>
          </w:rPr>
          <w:t>2. ábra Az oldal regisztrációs felülete</w:t>
        </w:r>
        <w:r>
          <w:rPr>
            <w:noProof/>
            <w:webHidden/>
          </w:rPr>
          <w:tab/>
        </w:r>
        <w:r>
          <w:rPr>
            <w:noProof/>
            <w:webHidden/>
          </w:rPr>
          <w:fldChar w:fldCharType="begin"/>
        </w:r>
        <w:r>
          <w:rPr>
            <w:noProof/>
            <w:webHidden/>
          </w:rPr>
          <w:instrText xml:space="preserve"> PAGEREF _Toc194304776 \h </w:instrText>
        </w:r>
        <w:r>
          <w:rPr>
            <w:noProof/>
            <w:webHidden/>
          </w:rPr>
        </w:r>
        <w:r>
          <w:rPr>
            <w:noProof/>
            <w:webHidden/>
          </w:rPr>
          <w:fldChar w:fldCharType="separate"/>
        </w:r>
        <w:r>
          <w:rPr>
            <w:noProof/>
            <w:webHidden/>
          </w:rPr>
          <w:t>13</w:t>
        </w:r>
        <w:r>
          <w:rPr>
            <w:noProof/>
            <w:webHidden/>
          </w:rPr>
          <w:fldChar w:fldCharType="end"/>
        </w:r>
      </w:hyperlink>
    </w:p>
    <w:p w14:paraId="2176395E" w14:textId="2A427308"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77" w:history="1">
        <w:r w:rsidRPr="00B82571">
          <w:rPr>
            <w:rStyle w:val="Hiperhivatkozs"/>
            <w:noProof/>
          </w:rPr>
          <w:t>3. ábra Az oldal bejelentkezési felülete</w:t>
        </w:r>
        <w:r>
          <w:rPr>
            <w:noProof/>
            <w:webHidden/>
          </w:rPr>
          <w:tab/>
        </w:r>
        <w:r>
          <w:rPr>
            <w:noProof/>
            <w:webHidden/>
          </w:rPr>
          <w:fldChar w:fldCharType="begin"/>
        </w:r>
        <w:r>
          <w:rPr>
            <w:noProof/>
            <w:webHidden/>
          </w:rPr>
          <w:instrText xml:space="preserve"> PAGEREF _Toc194304777 \h </w:instrText>
        </w:r>
        <w:r>
          <w:rPr>
            <w:noProof/>
            <w:webHidden/>
          </w:rPr>
        </w:r>
        <w:r>
          <w:rPr>
            <w:noProof/>
            <w:webHidden/>
          </w:rPr>
          <w:fldChar w:fldCharType="separate"/>
        </w:r>
        <w:r>
          <w:rPr>
            <w:noProof/>
            <w:webHidden/>
          </w:rPr>
          <w:t>14</w:t>
        </w:r>
        <w:r>
          <w:rPr>
            <w:noProof/>
            <w:webHidden/>
          </w:rPr>
          <w:fldChar w:fldCharType="end"/>
        </w:r>
      </w:hyperlink>
    </w:p>
    <w:p w14:paraId="4F839002" w14:textId="6AB3D44B"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78" w:history="1">
        <w:r w:rsidRPr="00B82571">
          <w:rPr>
            <w:rStyle w:val="Hiperhivatkozs"/>
            <w:noProof/>
          </w:rPr>
          <w:t>4. ábra Az oldalunk új jelszó igénylésre szolgáló része</w:t>
        </w:r>
        <w:r>
          <w:rPr>
            <w:noProof/>
            <w:webHidden/>
          </w:rPr>
          <w:tab/>
        </w:r>
        <w:r>
          <w:rPr>
            <w:noProof/>
            <w:webHidden/>
          </w:rPr>
          <w:fldChar w:fldCharType="begin"/>
        </w:r>
        <w:r>
          <w:rPr>
            <w:noProof/>
            <w:webHidden/>
          </w:rPr>
          <w:instrText xml:space="preserve"> PAGEREF _Toc194304778 \h </w:instrText>
        </w:r>
        <w:r>
          <w:rPr>
            <w:noProof/>
            <w:webHidden/>
          </w:rPr>
        </w:r>
        <w:r>
          <w:rPr>
            <w:noProof/>
            <w:webHidden/>
          </w:rPr>
          <w:fldChar w:fldCharType="separate"/>
        </w:r>
        <w:r>
          <w:rPr>
            <w:noProof/>
            <w:webHidden/>
          </w:rPr>
          <w:t>15</w:t>
        </w:r>
        <w:r>
          <w:rPr>
            <w:noProof/>
            <w:webHidden/>
          </w:rPr>
          <w:fldChar w:fldCharType="end"/>
        </w:r>
      </w:hyperlink>
    </w:p>
    <w:p w14:paraId="053873CC" w14:textId="3F4409D3"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79" w:history="1">
        <w:r w:rsidRPr="00B82571">
          <w:rPr>
            <w:rStyle w:val="Hiperhivatkozs"/>
            <w:noProof/>
          </w:rPr>
          <w:t>5. ábra A főoldal látványterve</w:t>
        </w:r>
        <w:r>
          <w:rPr>
            <w:noProof/>
            <w:webHidden/>
          </w:rPr>
          <w:tab/>
        </w:r>
        <w:r>
          <w:rPr>
            <w:noProof/>
            <w:webHidden/>
          </w:rPr>
          <w:fldChar w:fldCharType="begin"/>
        </w:r>
        <w:r>
          <w:rPr>
            <w:noProof/>
            <w:webHidden/>
          </w:rPr>
          <w:instrText xml:space="preserve"> PAGEREF _Toc194304779 \h </w:instrText>
        </w:r>
        <w:r>
          <w:rPr>
            <w:noProof/>
            <w:webHidden/>
          </w:rPr>
        </w:r>
        <w:r>
          <w:rPr>
            <w:noProof/>
            <w:webHidden/>
          </w:rPr>
          <w:fldChar w:fldCharType="separate"/>
        </w:r>
        <w:r>
          <w:rPr>
            <w:noProof/>
            <w:webHidden/>
          </w:rPr>
          <w:t>16</w:t>
        </w:r>
        <w:r>
          <w:rPr>
            <w:noProof/>
            <w:webHidden/>
          </w:rPr>
          <w:fldChar w:fldCharType="end"/>
        </w:r>
      </w:hyperlink>
    </w:p>
    <w:p w14:paraId="61BF0F22" w14:textId="2CB941E9"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0" w:history="1">
        <w:r w:rsidRPr="00B82571">
          <w:rPr>
            <w:rStyle w:val="Hiperhivatkozs"/>
            <w:noProof/>
          </w:rPr>
          <w:t>6. ábra A kész főoldal</w:t>
        </w:r>
        <w:r>
          <w:rPr>
            <w:noProof/>
            <w:webHidden/>
          </w:rPr>
          <w:tab/>
        </w:r>
        <w:r>
          <w:rPr>
            <w:noProof/>
            <w:webHidden/>
          </w:rPr>
          <w:fldChar w:fldCharType="begin"/>
        </w:r>
        <w:r>
          <w:rPr>
            <w:noProof/>
            <w:webHidden/>
          </w:rPr>
          <w:instrText xml:space="preserve"> PAGEREF _Toc194304780 \h </w:instrText>
        </w:r>
        <w:r>
          <w:rPr>
            <w:noProof/>
            <w:webHidden/>
          </w:rPr>
        </w:r>
        <w:r>
          <w:rPr>
            <w:noProof/>
            <w:webHidden/>
          </w:rPr>
          <w:fldChar w:fldCharType="separate"/>
        </w:r>
        <w:r>
          <w:rPr>
            <w:noProof/>
            <w:webHidden/>
          </w:rPr>
          <w:t>17</w:t>
        </w:r>
        <w:r>
          <w:rPr>
            <w:noProof/>
            <w:webHidden/>
          </w:rPr>
          <w:fldChar w:fldCharType="end"/>
        </w:r>
      </w:hyperlink>
    </w:p>
    <w:p w14:paraId="79B463C4" w14:textId="7369C0B4"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1" w:history="1">
        <w:r w:rsidRPr="00B82571">
          <w:rPr>
            <w:rStyle w:val="Hiperhivatkozs"/>
            <w:noProof/>
          </w:rPr>
          <w:t>7. ábra Az oldal fejléce</w:t>
        </w:r>
        <w:r>
          <w:rPr>
            <w:noProof/>
            <w:webHidden/>
          </w:rPr>
          <w:tab/>
        </w:r>
        <w:r>
          <w:rPr>
            <w:noProof/>
            <w:webHidden/>
          </w:rPr>
          <w:fldChar w:fldCharType="begin"/>
        </w:r>
        <w:r>
          <w:rPr>
            <w:noProof/>
            <w:webHidden/>
          </w:rPr>
          <w:instrText xml:space="preserve"> PAGEREF _Toc194304781 \h </w:instrText>
        </w:r>
        <w:r>
          <w:rPr>
            <w:noProof/>
            <w:webHidden/>
          </w:rPr>
        </w:r>
        <w:r>
          <w:rPr>
            <w:noProof/>
            <w:webHidden/>
          </w:rPr>
          <w:fldChar w:fldCharType="separate"/>
        </w:r>
        <w:r>
          <w:rPr>
            <w:noProof/>
            <w:webHidden/>
          </w:rPr>
          <w:t>18</w:t>
        </w:r>
        <w:r>
          <w:rPr>
            <w:noProof/>
            <w:webHidden/>
          </w:rPr>
          <w:fldChar w:fldCharType="end"/>
        </w:r>
      </w:hyperlink>
    </w:p>
    <w:p w14:paraId="18643CEF" w14:textId="06F2E68B"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2" w:history="1">
        <w:r w:rsidRPr="00B82571">
          <w:rPr>
            <w:rStyle w:val="Hiperhivatkozs"/>
            <w:noProof/>
          </w:rPr>
          <w:t>8. ábra Az oldal tudnivalók része</w:t>
        </w:r>
        <w:r>
          <w:rPr>
            <w:noProof/>
            <w:webHidden/>
          </w:rPr>
          <w:tab/>
        </w:r>
        <w:r>
          <w:rPr>
            <w:noProof/>
            <w:webHidden/>
          </w:rPr>
          <w:fldChar w:fldCharType="begin"/>
        </w:r>
        <w:r>
          <w:rPr>
            <w:noProof/>
            <w:webHidden/>
          </w:rPr>
          <w:instrText xml:space="preserve"> PAGEREF _Toc194304782 \h </w:instrText>
        </w:r>
        <w:r>
          <w:rPr>
            <w:noProof/>
            <w:webHidden/>
          </w:rPr>
        </w:r>
        <w:r>
          <w:rPr>
            <w:noProof/>
            <w:webHidden/>
          </w:rPr>
          <w:fldChar w:fldCharType="separate"/>
        </w:r>
        <w:r>
          <w:rPr>
            <w:noProof/>
            <w:webHidden/>
          </w:rPr>
          <w:t>18</w:t>
        </w:r>
        <w:r>
          <w:rPr>
            <w:noProof/>
            <w:webHidden/>
          </w:rPr>
          <w:fldChar w:fldCharType="end"/>
        </w:r>
      </w:hyperlink>
    </w:p>
    <w:p w14:paraId="5882517F" w14:textId="038B41DC"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3" w:history="1">
        <w:r w:rsidRPr="00B82571">
          <w:rPr>
            <w:rStyle w:val="Hiperhivatkozs"/>
            <w:noProof/>
          </w:rPr>
          <w:t>9. ábra Gyorskeresés</w:t>
        </w:r>
        <w:r>
          <w:rPr>
            <w:noProof/>
            <w:webHidden/>
          </w:rPr>
          <w:tab/>
        </w:r>
        <w:r>
          <w:rPr>
            <w:noProof/>
            <w:webHidden/>
          </w:rPr>
          <w:fldChar w:fldCharType="begin"/>
        </w:r>
        <w:r>
          <w:rPr>
            <w:noProof/>
            <w:webHidden/>
          </w:rPr>
          <w:instrText xml:space="preserve"> PAGEREF _Toc194304783 \h </w:instrText>
        </w:r>
        <w:r>
          <w:rPr>
            <w:noProof/>
            <w:webHidden/>
          </w:rPr>
        </w:r>
        <w:r>
          <w:rPr>
            <w:noProof/>
            <w:webHidden/>
          </w:rPr>
          <w:fldChar w:fldCharType="separate"/>
        </w:r>
        <w:r>
          <w:rPr>
            <w:noProof/>
            <w:webHidden/>
          </w:rPr>
          <w:t>19</w:t>
        </w:r>
        <w:r>
          <w:rPr>
            <w:noProof/>
            <w:webHidden/>
          </w:rPr>
          <w:fldChar w:fldCharType="end"/>
        </w:r>
      </w:hyperlink>
    </w:p>
    <w:p w14:paraId="1A7D6994" w14:textId="06F984AC"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4" w:history="1">
        <w:r w:rsidRPr="00B82571">
          <w:rPr>
            <w:rStyle w:val="Hiperhivatkozs"/>
            <w:noProof/>
          </w:rPr>
          <w:t>10. ábra Vizuális gyorskeresés</w:t>
        </w:r>
        <w:r>
          <w:rPr>
            <w:noProof/>
            <w:webHidden/>
          </w:rPr>
          <w:tab/>
        </w:r>
        <w:r>
          <w:rPr>
            <w:noProof/>
            <w:webHidden/>
          </w:rPr>
          <w:fldChar w:fldCharType="begin"/>
        </w:r>
        <w:r>
          <w:rPr>
            <w:noProof/>
            <w:webHidden/>
          </w:rPr>
          <w:instrText xml:space="preserve"> PAGEREF _Toc194304784 \h </w:instrText>
        </w:r>
        <w:r>
          <w:rPr>
            <w:noProof/>
            <w:webHidden/>
          </w:rPr>
        </w:r>
        <w:r>
          <w:rPr>
            <w:noProof/>
            <w:webHidden/>
          </w:rPr>
          <w:fldChar w:fldCharType="separate"/>
        </w:r>
        <w:r>
          <w:rPr>
            <w:noProof/>
            <w:webHidden/>
          </w:rPr>
          <w:t>20</w:t>
        </w:r>
        <w:r>
          <w:rPr>
            <w:noProof/>
            <w:webHidden/>
          </w:rPr>
          <w:fldChar w:fldCharType="end"/>
        </w:r>
      </w:hyperlink>
    </w:p>
    <w:p w14:paraId="58481095" w14:textId="3FE78034"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5" w:history="1">
        <w:r w:rsidRPr="00B82571">
          <w:rPr>
            <w:rStyle w:val="Hiperhivatkozs"/>
            <w:noProof/>
          </w:rPr>
          <w:t>11. ábra Leaflet map, pláza jelölésekkel</w:t>
        </w:r>
        <w:r>
          <w:rPr>
            <w:noProof/>
            <w:webHidden/>
          </w:rPr>
          <w:tab/>
        </w:r>
        <w:r>
          <w:rPr>
            <w:noProof/>
            <w:webHidden/>
          </w:rPr>
          <w:fldChar w:fldCharType="begin"/>
        </w:r>
        <w:r>
          <w:rPr>
            <w:noProof/>
            <w:webHidden/>
          </w:rPr>
          <w:instrText xml:space="preserve"> PAGEREF _Toc194304785 \h </w:instrText>
        </w:r>
        <w:r>
          <w:rPr>
            <w:noProof/>
            <w:webHidden/>
          </w:rPr>
        </w:r>
        <w:r>
          <w:rPr>
            <w:noProof/>
            <w:webHidden/>
          </w:rPr>
          <w:fldChar w:fldCharType="separate"/>
        </w:r>
        <w:r>
          <w:rPr>
            <w:noProof/>
            <w:webHidden/>
          </w:rPr>
          <w:t>21</w:t>
        </w:r>
        <w:r>
          <w:rPr>
            <w:noProof/>
            <w:webHidden/>
          </w:rPr>
          <w:fldChar w:fldCharType="end"/>
        </w:r>
      </w:hyperlink>
    </w:p>
    <w:p w14:paraId="5FB0F859" w14:textId="6CFCB88E"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6" w:history="1">
        <w:r w:rsidRPr="00B82571">
          <w:rPr>
            <w:rStyle w:val="Hiperhivatkozs"/>
            <w:noProof/>
          </w:rPr>
          <w:t>12. ábra A weboldal gyakran ismételt kérdések része</w:t>
        </w:r>
        <w:r>
          <w:rPr>
            <w:noProof/>
            <w:webHidden/>
          </w:rPr>
          <w:tab/>
        </w:r>
        <w:r>
          <w:rPr>
            <w:noProof/>
            <w:webHidden/>
          </w:rPr>
          <w:fldChar w:fldCharType="begin"/>
        </w:r>
        <w:r>
          <w:rPr>
            <w:noProof/>
            <w:webHidden/>
          </w:rPr>
          <w:instrText xml:space="preserve"> PAGEREF _Toc194304786 \h </w:instrText>
        </w:r>
        <w:r>
          <w:rPr>
            <w:noProof/>
            <w:webHidden/>
          </w:rPr>
        </w:r>
        <w:r>
          <w:rPr>
            <w:noProof/>
            <w:webHidden/>
          </w:rPr>
          <w:fldChar w:fldCharType="separate"/>
        </w:r>
        <w:r>
          <w:rPr>
            <w:noProof/>
            <w:webHidden/>
          </w:rPr>
          <w:t>22</w:t>
        </w:r>
        <w:r>
          <w:rPr>
            <w:noProof/>
            <w:webHidden/>
          </w:rPr>
          <w:fldChar w:fldCharType="end"/>
        </w:r>
      </w:hyperlink>
    </w:p>
    <w:p w14:paraId="23344E78" w14:textId="13182499"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7" w:history="1">
        <w:r w:rsidRPr="00B82571">
          <w:rPr>
            <w:rStyle w:val="Hiperhivatkozs"/>
            <w:noProof/>
          </w:rPr>
          <w:t>13. ábra Az oldal kuponjai</w:t>
        </w:r>
        <w:r>
          <w:rPr>
            <w:noProof/>
            <w:webHidden/>
          </w:rPr>
          <w:tab/>
        </w:r>
        <w:r>
          <w:rPr>
            <w:noProof/>
            <w:webHidden/>
          </w:rPr>
          <w:fldChar w:fldCharType="begin"/>
        </w:r>
        <w:r>
          <w:rPr>
            <w:noProof/>
            <w:webHidden/>
          </w:rPr>
          <w:instrText xml:space="preserve"> PAGEREF _Toc194304787 \h </w:instrText>
        </w:r>
        <w:r>
          <w:rPr>
            <w:noProof/>
            <w:webHidden/>
          </w:rPr>
        </w:r>
        <w:r>
          <w:rPr>
            <w:noProof/>
            <w:webHidden/>
          </w:rPr>
          <w:fldChar w:fldCharType="separate"/>
        </w:r>
        <w:r>
          <w:rPr>
            <w:noProof/>
            <w:webHidden/>
          </w:rPr>
          <w:t>23</w:t>
        </w:r>
        <w:r>
          <w:rPr>
            <w:noProof/>
            <w:webHidden/>
          </w:rPr>
          <w:fldChar w:fldCharType="end"/>
        </w:r>
      </w:hyperlink>
    </w:p>
    <w:p w14:paraId="28B306CB" w14:textId="412C5298"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8" w:history="1">
        <w:r w:rsidRPr="00B82571">
          <w:rPr>
            <w:rStyle w:val="Hiperhivatkozs"/>
            <w:noProof/>
          </w:rPr>
          <w:t>14. ábra Weboldalunk rólunk része</w:t>
        </w:r>
        <w:r>
          <w:rPr>
            <w:noProof/>
            <w:webHidden/>
          </w:rPr>
          <w:tab/>
        </w:r>
        <w:r>
          <w:rPr>
            <w:noProof/>
            <w:webHidden/>
          </w:rPr>
          <w:fldChar w:fldCharType="begin"/>
        </w:r>
        <w:r>
          <w:rPr>
            <w:noProof/>
            <w:webHidden/>
          </w:rPr>
          <w:instrText xml:space="preserve"> PAGEREF _Toc194304788 \h </w:instrText>
        </w:r>
        <w:r>
          <w:rPr>
            <w:noProof/>
            <w:webHidden/>
          </w:rPr>
        </w:r>
        <w:r>
          <w:rPr>
            <w:noProof/>
            <w:webHidden/>
          </w:rPr>
          <w:fldChar w:fldCharType="separate"/>
        </w:r>
        <w:r>
          <w:rPr>
            <w:noProof/>
            <w:webHidden/>
          </w:rPr>
          <w:t>24</w:t>
        </w:r>
        <w:r>
          <w:rPr>
            <w:noProof/>
            <w:webHidden/>
          </w:rPr>
          <w:fldChar w:fldCharType="end"/>
        </w:r>
      </w:hyperlink>
    </w:p>
    <w:p w14:paraId="7718723C" w14:textId="6F48CA51"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89" w:history="1">
        <w:r w:rsidRPr="00B82571">
          <w:rPr>
            <w:rStyle w:val="Hiperhivatkozs"/>
            <w:noProof/>
          </w:rPr>
          <w:t>15. ábra Az oldal ügyfélszolgálat része</w:t>
        </w:r>
        <w:r>
          <w:rPr>
            <w:noProof/>
            <w:webHidden/>
          </w:rPr>
          <w:tab/>
        </w:r>
        <w:r>
          <w:rPr>
            <w:noProof/>
            <w:webHidden/>
          </w:rPr>
          <w:fldChar w:fldCharType="begin"/>
        </w:r>
        <w:r>
          <w:rPr>
            <w:noProof/>
            <w:webHidden/>
          </w:rPr>
          <w:instrText xml:space="preserve"> PAGEREF _Toc194304789 \h </w:instrText>
        </w:r>
        <w:r>
          <w:rPr>
            <w:noProof/>
            <w:webHidden/>
          </w:rPr>
        </w:r>
        <w:r>
          <w:rPr>
            <w:noProof/>
            <w:webHidden/>
          </w:rPr>
          <w:fldChar w:fldCharType="separate"/>
        </w:r>
        <w:r>
          <w:rPr>
            <w:noProof/>
            <w:webHidden/>
          </w:rPr>
          <w:t>25</w:t>
        </w:r>
        <w:r>
          <w:rPr>
            <w:noProof/>
            <w:webHidden/>
          </w:rPr>
          <w:fldChar w:fldCharType="end"/>
        </w:r>
      </w:hyperlink>
    </w:p>
    <w:p w14:paraId="7FE3557D" w14:textId="433C4345"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90" w:history="1">
        <w:r w:rsidRPr="00B82571">
          <w:rPr>
            <w:rStyle w:val="Hiperhivatkozs"/>
            <w:noProof/>
          </w:rPr>
          <w:t>16. ábra Adatbázis táblák és kapcsolatok</w:t>
        </w:r>
        <w:r>
          <w:rPr>
            <w:noProof/>
            <w:webHidden/>
          </w:rPr>
          <w:tab/>
        </w:r>
        <w:r>
          <w:rPr>
            <w:noProof/>
            <w:webHidden/>
          </w:rPr>
          <w:fldChar w:fldCharType="begin"/>
        </w:r>
        <w:r>
          <w:rPr>
            <w:noProof/>
            <w:webHidden/>
          </w:rPr>
          <w:instrText xml:space="preserve"> PAGEREF _Toc194304790 \h </w:instrText>
        </w:r>
        <w:r>
          <w:rPr>
            <w:noProof/>
            <w:webHidden/>
          </w:rPr>
        </w:r>
        <w:r>
          <w:rPr>
            <w:noProof/>
            <w:webHidden/>
          </w:rPr>
          <w:fldChar w:fldCharType="separate"/>
        </w:r>
        <w:r>
          <w:rPr>
            <w:noProof/>
            <w:webHidden/>
          </w:rPr>
          <w:t>33</w:t>
        </w:r>
        <w:r>
          <w:rPr>
            <w:noProof/>
            <w:webHidden/>
          </w:rPr>
          <w:fldChar w:fldCharType="end"/>
        </w:r>
      </w:hyperlink>
    </w:p>
    <w:p w14:paraId="4F53999D" w14:textId="70F921E7" w:rsidR="00727D3F" w:rsidRDefault="00727D3F">
      <w:pPr>
        <w:pStyle w:val="brajegyzk"/>
        <w:tabs>
          <w:tab w:val="right" w:leader="dot" w:pos="8777"/>
        </w:tabs>
        <w:rPr>
          <w:rFonts w:asciiTheme="minorHAnsi" w:eastAsiaTheme="minorEastAsia" w:hAnsiTheme="minorHAnsi" w:cstheme="minorBidi"/>
          <w:noProof/>
          <w:color w:val="auto"/>
          <w:kern w:val="0"/>
          <w:sz w:val="22"/>
          <w:szCs w:val="22"/>
          <w:lang w:eastAsia="hu-HU" w:bidi="ar-SA"/>
        </w:rPr>
      </w:pPr>
      <w:hyperlink w:anchor="_Toc194304791" w:history="1">
        <w:r w:rsidRPr="00B82571">
          <w:rPr>
            <w:rStyle w:val="Hiperhivatkozs"/>
            <w:noProof/>
          </w:rPr>
          <w:t>17. ábra Módosított (jövőbeli) fejléc az oldalra</w:t>
        </w:r>
        <w:r>
          <w:rPr>
            <w:noProof/>
            <w:webHidden/>
          </w:rPr>
          <w:tab/>
        </w:r>
        <w:r>
          <w:rPr>
            <w:noProof/>
            <w:webHidden/>
          </w:rPr>
          <w:fldChar w:fldCharType="begin"/>
        </w:r>
        <w:r>
          <w:rPr>
            <w:noProof/>
            <w:webHidden/>
          </w:rPr>
          <w:instrText xml:space="preserve"> PAGEREF _Toc194304791 \h </w:instrText>
        </w:r>
        <w:r>
          <w:rPr>
            <w:noProof/>
            <w:webHidden/>
          </w:rPr>
        </w:r>
        <w:r>
          <w:rPr>
            <w:noProof/>
            <w:webHidden/>
          </w:rPr>
          <w:fldChar w:fldCharType="separate"/>
        </w:r>
        <w:r>
          <w:rPr>
            <w:noProof/>
            <w:webHidden/>
          </w:rPr>
          <w:t>46</w:t>
        </w:r>
        <w:r>
          <w:rPr>
            <w:noProof/>
            <w:webHidden/>
          </w:rPr>
          <w:fldChar w:fldCharType="end"/>
        </w:r>
      </w:hyperlink>
    </w:p>
    <w:p w14:paraId="2515D0C9" w14:textId="48ED7497" w:rsidR="00D52456" w:rsidRDefault="00D52456" w:rsidP="008C0570">
      <w:pPr>
        <w:pStyle w:val="Szvegtrzs"/>
      </w:pPr>
      <w:r>
        <w:fldChar w:fldCharType="end"/>
      </w:r>
    </w:p>
    <w:p w14:paraId="2428D192" w14:textId="77777777" w:rsidR="006F7D8F" w:rsidRPr="00481CF7" w:rsidRDefault="006F7D8F" w:rsidP="008C0570">
      <w:pPr>
        <w:pStyle w:val="Szvegtrzs"/>
      </w:pPr>
    </w:p>
    <w:sectPr w:rsidR="006F7D8F" w:rsidRPr="00481CF7" w:rsidSect="00F14D71">
      <w:headerReference w:type="default" r:id="rId58"/>
      <w:footerReference w:type="default" r:id="rId59"/>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9B567" w14:textId="77777777" w:rsidR="007434D6" w:rsidRDefault="007434D6" w:rsidP="008C0570">
      <w:r>
        <w:separator/>
      </w:r>
    </w:p>
  </w:endnote>
  <w:endnote w:type="continuationSeparator" w:id="0">
    <w:p w14:paraId="2158CAED" w14:textId="77777777" w:rsidR="007434D6" w:rsidRDefault="007434D6" w:rsidP="008C0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Times New Roman"/>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307D4" w14:textId="77777777" w:rsidR="002770E0" w:rsidRDefault="002770E0" w:rsidP="008C0570">
    <w:pPr>
      <w:pStyle w:val="llb"/>
    </w:pPr>
  </w:p>
  <w:p w14:paraId="408013C0" w14:textId="77777777" w:rsidR="002770E0" w:rsidRDefault="002770E0" w:rsidP="008C057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6169965"/>
      <w:docPartObj>
        <w:docPartGallery w:val="Page Numbers (Bottom of Page)"/>
        <w:docPartUnique/>
      </w:docPartObj>
    </w:sdtPr>
    <w:sdtEndPr>
      <w:rPr>
        <w:noProof/>
      </w:rPr>
    </w:sdtEndPr>
    <w:sdtContent>
      <w:p w14:paraId="25C66613" w14:textId="77777777" w:rsidR="002770E0" w:rsidRDefault="002770E0" w:rsidP="008C0570">
        <w:pPr>
          <w:pStyle w:val="llb"/>
        </w:pPr>
        <w:r>
          <w:rPr>
            <w:noProof/>
            <w:lang w:eastAsia="hu-HU" w:bidi="ar-SA"/>
          </w:rPr>
          <mc:AlternateContent>
            <mc:Choice Requires="wps">
              <w:drawing>
                <wp:anchor distT="0" distB="0" distL="114300" distR="114300" simplePos="0" relativeHeight="251659264" behindDoc="0" locked="0" layoutInCell="1" allowOverlap="1" wp14:anchorId="3AEE8037" wp14:editId="6AB98BC1">
                  <wp:simplePos x="0" y="0"/>
                  <wp:positionH relativeFrom="column">
                    <wp:posOffset>-610235</wp:posOffset>
                  </wp:positionH>
                  <wp:positionV relativeFrom="paragraph">
                    <wp:posOffset>-13030</wp:posOffset>
                  </wp:positionV>
                  <wp:extent cx="6646374"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66463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1B0AFE5B"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5pt,-1.05pt" to="475.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" strokecolor="black [3200]" strokeweight=".5pt">
                  <v:stroke joinstyle="miter"/>
                </v:line>
              </w:pict>
            </mc:Fallback>
          </mc:AlternateContent>
        </w:r>
        <w:r>
          <w:fldChar w:fldCharType="begin"/>
        </w:r>
        <w:r>
          <w:instrText xml:space="preserve"> PAGE   \* MERGEFORMAT </w:instrText>
        </w:r>
        <w:r>
          <w:fldChar w:fldCharType="separate"/>
        </w:r>
        <w:r>
          <w:rPr>
            <w:noProof/>
          </w:rPr>
          <w:t>7</w:t>
        </w:r>
        <w:r>
          <w:rPr>
            <w:noProof/>
          </w:rPr>
          <w:fldChar w:fldCharType="end"/>
        </w:r>
      </w:p>
    </w:sdtContent>
  </w:sdt>
  <w:p w14:paraId="47469D9A" w14:textId="77777777" w:rsidR="002770E0" w:rsidRDefault="002770E0" w:rsidP="008C057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10ED1" w14:textId="77777777" w:rsidR="007434D6" w:rsidRDefault="007434D6" w:rsidP="008C0570">
      <w:r>
        <w:separator/>
      </w:r>
    </w:p>
  </w:footnote>
  <w:footnote w:type="continuationSeparator" w:id="0">
    <w:p w14:paraId="3F6A01AA" w14:textId="77777777" w:rsidR="007434D6" w:rsidRDefault="007434D6" w:rsidP="008C05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364DF" w14:textId="77777777" w:rsidR="002770E0" w:rsidRDefault="002770E0" w:rsidP="00C161F2">
    <w:pPr>
      <w:pStyle w:val="lfej"/>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5A8FFC"/>
    <w:lvl w:ilvl="0">
      <w:start w:val="1"/>
      <w:numFmt w:val="decimal"/>
      <w:lvlText w:val="%1."/>
      <w:lvlJc w:val="left"/>
      <w:pPr>
        <w:tabs>
          <w:tab w:val="num" w:pos="3967"/>
        </w:tabs>
        <w:ind w:left="3967" w:hanging="360"/>
      </w:pPr>
    </w:lvl>
  </w:abstractNum>
  <w:abstractNum w:abstractNumId="1" w15:restartNumberingAfterBreak="0">
    <w:nsid w:val="FFFFFF7D"/>
    <w:multiLevelType w:val="singleLevel"/>
    <w:tmpl w:val="64AA4D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ECAC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782A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B446F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9016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641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78D9D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DC0A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58E3D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15:restartNumberingAfterBreak="0">
    <w:nsid w:val="00000002"/>
    <w:multiLevelType w:val="multilevel"/>
    <w:tmpl w:val="97869F8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15:restartNumberingAfterBreak="0">
    <w:nsid w:val="00000003"/>
    <w:multiLevelType w:val="multilevel"/>
    <w:tmpl w:val="17765248"/>
    <w:lvl w:ilvl="0">
      <w:start w:val="1"/>
      <w:numFmt w:val="decimal"/>
      <w:pStyle w:val="Cmsor1"/>
      <w:lvlText w:val="%1."/>
      <w:lvlJc w:val="left"/>
      <w:pPr>
        <w:ind w:left="360" w:hanging="360"/>
      </w:pPr>
      <w:rPr>
        <w:color w:val="auto"/>
      </w:rPr>
    </w:lvl>
    <w:lvl w:ilvl="1">
      <w:start w:val="1"/>
      <w:numFmt w:val="decimal"/>
      <w:pStyle w:val="Cmsor2"/>
      <w:lvlText w:val="%1.%2."/>
      <w:lvlJc w:val="left"/>
      <w:pPr>
        <w:ind w:left="792" w:hanging="432"/>
      </w:pPr>
    </w:lvl>
    <w:lvl w:ilvl="2">
      <w:start w:val="1"/>
      <w:numFmt w:val="decimal"/>
      <w:pStyle w:val="Cmsor3"/>
      <w:lvlText w:val="%1.%2.%3."/>
      <w:lvlJc w:val="left"/>
      <w:pPr>
        <w:ind w:left="504" w:hanging="504"/>
      </w:pPr>
    </w:lvl>
    <w:lvl w:ilvl="3">
      <w:start w:val="1"/>
      <w:numFmt w:val="decimal"/>
      <w:pStyle w:val="Cmsor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C6943F2"/>
    <w:multiLevelType w:val="hybridMultilevel"/>
    <w:tmpl w:val="12B278E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3501E17"/>
    <w:multiLevelType w:val="hybridMultilevel"/>
    <w:tmpl w:val="D84C73AA"/>
    <w:lvl w:ilvl="0" w:tplc="45C6509C">
      <w:start w:val="5"/>
      <w:numFmt w:val="bullet"/>
      <w:lvlText w:val="-"/>
      <w:lvlJc w:val="left"/>
      <w:pPr>
        <w:ind w:left="720" w:hanging="360"/>
      </w:pPr>
      <w:rPr>
        <w:rFonts w:ascii="Times New Roman" w:eastAsia="WenQuanYi Zen He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15894C27"/>
    <w:multiLevelType w:val="hybridMultilevel"/>
    <w:tmpl w:val="FBB634CC"/>
    <w:lvl w:ilvl="0" w:tplc="A902665A">
      <w:start w:val="3"/>
      <w:numFmt w:val="bullet"/>
      <w:lvlText w:val=""/>
      <w:lvlJc w:val="left"/>
      <w:pPr>
        <w:ind w:left="720" w:hanging="360"/>
      </w:pPr>
      <w:rPr>
        <w:rFonts w:ascii="Wingdings" w:eastAsia="WenQuanYi Zen Hei" w:hAnsi="Wingdings" w:cs="Lohit Hin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A3D3DFB"/>
    <w:multiLevelType w:val="hybridMultilevel"/>
    <w:tmpl w:val="06D43FDA"/>
    <w:lvl w:ilvl="0" w:tplc="F4EA489E">
      <w:start w:val="12"/>
      <w:numFmt w:val="bullet"/>
      <w:lvlText w:val="-"/>
      <w:lvlJc w:val="left"/>
      <w:pPr>
        <w:ind w:left="720" w:hanging="360"/>
      </w:pPr>
      <w:rPr>
        <w:rFonts w:ascii="Times New Roman" w:eastAsia="WenQuanYi Zen He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1E184690"/>
    <w:multiLevelType w:val="hybridMultilevel"/>
    <w:tmpl w:val="8388A0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1E585E9A"/>
    <w:multiLevelType w:val="hybridMultilevel"/>
    <w:tmpl w:val="79AC4C04"/>
    <w:lvl w:ilvl="0" w:tplc="6666E3AA">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9" w15:restartNumberingAfterBreak="0">
    <w:nsid w:val="241A455C"/>
    <w:multiLevelType w:val="hybridMultilevel"/>
    <w:tmpl w:val="3A16B794"/>
    <w:lvl w:ilvl="0" w:tplc="2E9430FA">
      <w:start w:val="3"/>
      <w:numFmt w:val="bullet"/>
      <w:lvlText w:val=""/>
      <w:lvlJc w:val="left"/>
      <w:pPr>
        <w:ind w:left="720" w:hanging="360"/>
      </w:pPr>
      <w:rPr>
        <w:rFonts w:ascii="Wingdings" w:eastAsia="WenQuanYi Zen Hei"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5BE1EAA"/>
    <w:multiLevelType w:val="hybridMultilevel"/>
    <w:tmpl w:val="B9848A6E"/>
    <w:lvl w:ilvl="0" w:tplc="F9DAD526">
      <w:start w:val="5"/>
      <w:numFmt w:val="bullet"/>
      <w:lvlText w:val="-"/>
      <w:lvlJc w:val="left"/>
      <w:pPr>
        <w:ind w:left="720" w:hanging="360"/>
      </w:pPr>
      <w:rPr>
        <w:rFonts w:ascii="Times New Roman" w:eastAsia="WenQuanYi Zen He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2A0E25A2"/>
    <w:multiLevelType w:val="hybridMultilevel"/>
    <w:tmpl w:val="A8B007AA"/>
    <w:lvl w:ilvl="0" w:tplc="7982CB8E">
      <w:start w:val="5"/>
      <w:numFmt w:val="bullet"/>
      <w:lvlText w:val="-"/>
      <w:lvlJc w:val="left"/>
      <w:pPr>
        <w:ind w:left="720" w:hanging="360"/>
      </w:pPr>
      <w:rPr>
        <w:rFonts w:ascii="Times New Roman" w:eastAsia="WenQuanYi Zen He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1072802"/>
    <w:multiLevelType w:val="hybridMultilevel"/>
    <w:tmpl w:val="3162DEA8"/>
    <w:lvl w:ilvl="0" w:tplc="F4EA489E">
      <w:start w:val="12"/>
      <w:numFmt w:val="bullet"/>
      <w:lvlText w:val="-"/>
      <w:lvlJc w:val="left"/>
      <w:pPr>
        <w:ind w:left="720" w:hanging="360"/>
      </w:pPr>
      <w:rPr>
        <w:rFonts w:ascii="Times New Roman" w:eastAsia="WenQuanYi Zen He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7FD133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C04211F"/>
    <w:multiLevelType w:val="hybridMultilevel"/>
    <w:tmpl w:val="3854613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9C1397A"/>
    <w:multiLevelType w:val="hybridMultilevel"/>
    <w:tmpl w:val="AC56E0CA"/>
    <w:lvl w:ilvl="0" w:tplc="7982CB8E">
      <w:start w:val="5"/>
      <w:numFmt w:val="bullet"/>
      <w:lvlText w:val="-"/>
      <w:lvlJc w:val="left"/>
      <w:pPr>
        <w:ind w:left="720" w:hanging="360"/>
      </w:pPr>
      <w:rPr>
        <w:rFonts w:ascii="Times New Roman" w:eastAsia="WenQuanYi Zen He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10D2A1D"/>
    <w:multiLevelType w:val="hybridMultilevel"/>
    <w:tmpl w:val="E52EBBE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65472A77"/>
    <w:multiLevelType w:val="hybridMultilevel"/>
    <w:tmpl w:val="5A168930"/>
    <w:lvl w:ilvl="0" w:tplc="5C62814E">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671D0070"/>
    <w:multiLevelType w:val="hybridMultilevel"/>
    <w:tmpl w:val="2D00B376"/>
    <w:lvl w:ilvl="0" w:tplc="6F28CFC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D3656D2"/>
    <w:multiLevelType w:val="hybridMultilevel"/>
    <w:tmpl w:val="1E30948A"/>
    <w:lvl w:ilvl="0" w:tplc="B1ACB07C">
      <w:start w:val="7"/>
      <w:numFmt w:val="bullet"/>
      <w:lvlText w:val="-"/>
      <w:lvlJc w:val="left"/>
      <w:pPr>
        <w:ind w:left="1636" w:hanging="360"/>
      </w:pPr>
      <w:rPr>
        <w:rFonts w:ascii="Arial" w:eastAsia="WenQuanYi Zen Hei" w:hAnsi="Arial" w:cs="Arial" w:hint="default"/>
      </w:rPr>
    </w:lvl>
    <w:lvl w:ilvl="1" w:tplc="040E0003" w:tentative="1">
      <w:start w:val="1"/>
      <w:numFmt w:val="bullet"/>
      <w:lvlText w:val="o"/>
      <w:lvlJc w:val="left"/>
      <w:pPr>
        <w:ind w:left="2356" w:hanging="360"/>
      </w:pPr>
      <w:rPr>
        <w:rFonts w:ascii="Courier New" w:hAnsi="Courier New" w:cs="Courier New" w:hint="default"/>
      </w:rPr>
    </w:lvl>
    <w:lvl w:ilvl="2" w:tplc="040E0005" w:tentative="1">
      <w:start w:val="1"/>
      <w:numFmt w:val="bullet"/>
      <w:lvlText w:val=""/>
      <w:lvlJc w:val="left"/>
      <w:pPr>
        <w:ind w:left="3076" w:hanging="360"/>
      </w:pPr>
      <w:rPr>
        <w:rFonts w:ascii="Wingdings" w:hAnsi="Wingdings" w:hint="default"/>
      </w:rPr>
    </w:lvl>
    <w:lvl w:ilvl="3" w:tplc="040E0001" w:tentative="1">
      <w:start w:val="1"/>
      <w:numFmt w:val="bullet"/>
      <w:lvlText w:val=""/>
      <w:lvlJc w:val="left"/>
      <w:pPr>
        <w:ind w:left="3796" w:hanging="360"/>
      </w:pPr>
      <w:rPr>
        <w:rFonts w:ascii="Symbol" w:hAnsi="Symbol" w:hint="default"/>
      </w:rPr>
    </w:lvl>
    <w:lvl w:ilvl="4" w:tplc="040E0003" w:tentative="1">
      <w:start w:val="1"/>
      <w:numFmt w:val="bullet"/>
      <w:lvlText w:val="o"/>
      <w:lvlJc w:val="left"/>
      <w:pPr>
        <w:ind w:left="4516" w:hanging="360"/>
      </w:pPr>
      <w:rPr>
        <w:rFonts w:ascii="Courier New" w:hAnsi="Courier New" w:cs="Courier New" w:hint="default"/>
      </w:rPr>
    </w:lvl>
    <w:lvl w:ilvl="5" w:tplc="040E0005" w:tentative="1">
      <w:start w:val="1"/>
      <w:numFmt w:val="bullet"/>
      <w:lvlText w:val=""/>
      <w:lvlJc w:val="left"/>
      <w:pPr>
        <w:ind w:left="5236" w:hanging="360"/>
      </w:pPr>
      <w:rPr>
        <w:rFonts w:ascii="Wingdings" w:hAnsi="Wingdings" w:hint="default"/>
      </w:rPr>
    </w:lvl>
    <w:lvl w:ilvl="6" w:tplc="040E0001" w:tentative="1">
      <w:start w:val="1"/>
      <w:numFmt w:val="bullet"/>
      <w:lvlText w:val=""/>
      <w:lvlJc w:val="left"/>
      <w:pPr>
        <w:ind w:left="5956" w:hanging="360"/>
      </w:pPr>
      <w:rPr>
        <w:rFonts w:ascii="Symbol" w:hAnsi="Symbol" w:hint="default"/>
      </w:rPr>
    </w:lvl>
    <w:lvl w:ilvl="7" w:tplc="040E0003" w:tentative="1">
      <w:start w:val="1"/>
      <w:numFmt w:val="bullet"/>
      <w:lvlText w:val="o"/>
      <w:lvlJc w:val="left"/>
      <w:pPr>
        <w:ind w:left="6676" w:hanging="360"/>
      </w:pPr>
      <w:rPr>
        <w:rFonts w:ascii="Courier New" w:hAnsi="Courier New" w:cs="Courier New" w:hint="default"/>
      </w:rPr>
    </w:lvl>
    <w:lvl w:ilvl="8" w:tplc="040E0005" w:tentative="1">
      <w:start w:val="1"/>
      <w:numFmt w:val="bullet"/>
      <w:lvlText w:val=""/>
      <w:lvlJc w:val="left"/>
      <w:pPr>
        <w:ind w:left="7396" w:hanging="360"/>
      </w:pPr>
      <w:rPr>
        <w:rFonts w:ascii="Wingdings" w:hAnsi="Wingdings" w:hint="default"/>
      </w:rPr>
    </w:lvl>
  </w:abstractNum>
  <w:num w:numId="1">
    <w:abstractNumId w:val="10"/>
  </w:num>
  <w:num w:numId="2">
    <w:abstractNumId w:val="11"/>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num>
  <w:num w:numId="17">
    <w:abstractNumId w:val="15"/>
  </w:num>
  <w:num w:numId="18">
    <w:abstractNumId w:val="29"/>
  </w:num>
  <w:num w:numId="19">
    <w:abstractNumId w:val="27"/>
  </w:num>
  <w:num w:numId="20">
    <w:abstractNumId w:val="26"/>
  </w:num>
  <w:num w:numId="21">
    <w:abstractNumId w:val="24"/>
  </w:num>
  <w:num w:numId="22">
    <w:abstractNumId w:val="28"/>
  </w:num>
  <w:num w:numId="23">
    <w:abstractNumId w:val="18"/>
  </w:num>
  <w:num w:numId="24">
    <w:abstractNumId w:val="25"/>
  </w:num>
  <w:num w:numId="25">
    <w:abstractNumId w:val="20"/>
  </w:num>
  <w:num w:numId="26">
    <w:abstractNumId w:val="14"/>
  </w:num>
  <w:num w:numId="27">
    <w:abstractNumId w:val="21"/>
  </w:num>
  <w:num w:numId="28">
    <w:abstractNumId w:val="22"/>
  </w:num>
  <w:num w:numId="29">
    <w:abstractNumId w:val="16"/>
  </w:num>
  <w:num w:numId="30">
    <w:abstractNumId w:val="1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0224" w:allStyles="0" w:customStyles="0" w:latentStyles="1" w:stylesInUse="0" w:headingStyles="1" w:numberingStyles="0" w:tableStyles="0" w:directFormattingOnRuns="0" w:directFormattingOnParagraphs="1" w:directFormattingOnNumbering="0" w:directFormattingOnTables="0" w:clearFormatting="0" w:top3HeadingStyles="0" w:visibleStyles="0" w:alternateStyleNames="0"/>
  <w:stylePaneSortMethod w:val="000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7E8"/>
    <w:rsid w:val="00010117"/>
    <w:rsid w:val="000139C6"/>
    <w:rsid w:val="000176D7"/>
    <w:rsid w:val="00020038"/>
    <w:rsid w:val="000275A0"/>
    <w:rsid w:val="00027C52"/>
    <w:rsid w:val="0003523E"/>
    <w:rsid w:val="00041081"/>
    <w:rsid w:val="00053AF5"/>
    <w:rsid w:val="00055201"/>
    <w:rsid w:val="000630D8"/>
    <w:rsid w:val="00076511"/>
    <w:rsid w:val="0008338D"/>
    <w:rsid w:val="00084DE0"/>
    <w:rsid w:val="00093B9D"/>
    <w:rsid w:val="00097348"/>
    <w:rsid w:val="000A3B3C"/>
    <w:rsid w:val="000B1AFF"/>
    <w:rsid w:val="000C0CB2"/>
    <w:rsid w:val="000D2304"/>
    <w:rsid w:val="000D302C"/>
    <w:rsid w:val="000D444E"/>
    <w:rsid w:val="000D7290"/>
    <w:rsid w:val="000E351A"/>
    <w:rsid w:val="000E6AE0"/>
    <w:rsid w:val="000F53E8"/>
    <w:rsid w:val="001005A5"/>
    <w:rsid w:val="00101D58"/>
    <w:rsid w:val="0011081E"/>
    <w:rsid w:val="00112D99"/>
    <w:rsid w:val="00116857"/>
    <w:rsid w:val="00120C58"/>
    <w:rsid w:val="00121082"/>
    <w:rsid w:val="0012362F"/>
    <w:rsid w:val="0012741B"/>
    <w:rsid w:val="001447ED"/>
    <w:rsid w:val="0014498F"/>
    <w:rsid w:val="0015192A"/>
    <w:rsid w:val="001529A8"/>
    <w:rsid w:val="00162D84"/>
    <w:rsid w:val="00166C20"/>
    <w:rsid w:val="001705B6"/>
    <w:rsid w:val="001827ED"/>
    <w:rsid w:val="00182D13"/>
    <w:rsid w:val="00195385"/>
    <w:rsid w:val="00195EA2"/>
    <w:rsid w:val="00197A93"/>
    <w:rsid w:val="001A3883"/>
    <w:rsid w:val="001A4E5A"/>
    <w:rsid w:val="001B402F"/>
    <w:rsid w:val="001B4D3F"/>
    <w:rsid w:val="001C2D69"/>
    <w:rsid w:val="001D2E34"/>
    <w:rsid w:val="001E1FCE"/>
    <w:rsid w:val="001F3322"/>
    <w:rsid w:val="001F4239"/>
    <w:rsid w:val="001F498C"/>
    <w:rsid w:val="00200DA5"/>
    <w:rsid w:val="0020240C"/>
    <w:rsid w:val="00205908"/>
    <w:rsid w:val="00213530"/>
    <w:rsid w:val="002172B8"/>
    <w:rsid w:val="00226246"/>
    <w:rsid w:val="00232054"/>
    <w:rsid w:val="0024067A"/>
    <w:rsid w:val="0024374A"/>
    <w:rsid w:val="00245EED"/>
    <w:rsid w:val="00246093"/>
    <w:rsid w:val="00247BB9"/>
    <w:rsid w:val="002510A7"/>
    <w:rsid w:val="00253591"/>
    <w:rsid w:val="0025735B"/>
    <w:rsid w:val="002625BC"/>
    <w:rsid w:val="00270BE5"/>
    <w:rsid w:val="00275D8C"/>
    <w:rsid w:val="002770E0"/>
    <w:rsid w:val="00287B58"/>
    <w:rsid w:val="0029348D"/>
    <w:rsid w:val="002954A4"/>
    <w:rsid w:val="00296270"/>
    <w:rsid w:val="002A2F79"/>
    <w:rsid w:val="002A3E56"/>
    <w:rsid w:val="002B0089"/>
    <w:rsid w:val="002B2F8B"/>
    <w:rsid w:val="002B77BE"/>
    <w:rsid w:val="002D0D8E"/>
    <w:rsid w:val="002E7A76"/>
    <w:rsid w:val="002F40ED"/>
    <w:rsid w:val="002F4FDF"/>
    <w:rsid w:val="002F6F80"/>
    <w:rsid w:val="0030041A"/>
    <w:rsid w:val="00306C52"/>
    <w:rsid w:val="00315FF9"/>
    <w:rsid w:val="00322883"/>
    <w:rsid w:val="00325A4E"/>
    <w:rsid w:val="00325E84"/>
    <w:rsid w:val="00332B64"/>
    <w:rsid w:val="00334A02"/>
    <w:rsid w:val="00340A8C"/>
    <w:rsid w:val="00342EE2"/>
    <w:rsid w:val="003430B9"/>
    <w:rsid w:val="0034473C"/>
    <w:rsid w:val="003462B0"/>
    <w:rsid w:val="00350021"/>
    <w:rsid w:val="00351010"/>
    <w:rsid w:val="00353E5D"/>
    <w:rsid w:val="00355311"/>
    <w:rsid w:val="00357476"/>
    <w:rsid w:val="00361E33"/>
    <w:rsid w:val="00363A2E"/>
    <w:rsid w:val="0036493D"/>
    <w:rsid w:val="0036523D"/>
    <w:rsid w:val="003666E7"/>
    <w:rsid w:val="003667FF"/>
    <w:rsid w:val="0037182C"/>
    <w:rsid w:val="0037267F"/>
    <w:rsid w:val="00373F12"/>
    <w:rsid w:val="00375F93"/>
    <w:rsid w:val="003775E5"/>
    <w:rsid w:val="00380F9B"/>
    <w:rsid w:val="00383DF0"/>
    <w:rsid w:val="00392650"/>
    <w:rsid w:val="00393F49"/>
    <w:rsid w:val="00397F15"/>
    <w:rsid w:val="003A3737"/>
    <w:rsid w:val="003B3FFA"/>
    <w:rsid w:val="003B54FB"/>
    <w:rsid w:val="003D0B87"/>
    <w:rsid w:val="003D416C"/>
    <w:rsid w:val="003D4695"/>
    <w:rsid w:val="003D6251"/>
    <w:rsid w:val="003E524D"/>
    <w:rsid w:val="003E6C66"/>
    <w:rsid w:val="003E712D"/>
    <w:rsid w:val="003E76E6"/>
    <w:rsid w:val="003F585E"/>
    <w:rsid w:val="0040683C"/>
    <w:rsid w:val="00413DB0"/>
    <w:rsid w:val="00420BA5"/>
    <w:rsid w:val="004238F0"/>
    <w:rsid w:val="00423CA0"/>
    <w:rsid w:val="0042432C"/>
    <w:rsid w:val="004250A4"/>
    <w:rsid w:val="00425F8C"/>
    <w:rsid w:val="00426D8C"/>
    <w:rsid w:val="00444FF3"/>
    <w:rsid w:val="00447096"/>
    <w:rsid w:val="004479D4"/>
    <w:rsid w:val="00457FBA"/>
    <w:rsid w:val="00462133"/>
    <w:rsid w:val="00464186"/>
    <w:rsid w:val="004647D5"/>
    <w:rsid w:val="004738FA"/>
    <w:rsid w:val="00476F06"/>
    <w:rsid w:val="00481CF7"/>
    <w:rsid w:val="0048239E"/>
    <w:rsid w:val="004867F0"/>
    <w:rsid w:val="0048680C"/>
    <w:rsid w:val="00487C1D"/>
    <w:rsid w:val="004A295A"/>
    <w:rsid w:val="004C1394"/>
    <w:rsid w:val="004C241F"/>
    <w:rsid w:val="004C35E6"/>
    <w:rsid w:val="004C7308"/>
    <w:rsid w:val="004E0EC8"/>
    <w:rsid w:val="004E6724"/>
    <w:rsid w:val="004E6AB8"/>
    <w:rsid w:val="004F3504"/>
    <w:rsid w:val="004F7FE1"/>
    <w:rsid w:val="00501259"/>
    <w:rsid w:val="00503844"/>
    <w:rsid w:val="00506419"/>
    <w:rsid w:val="005105BB"/>
    <w:rsid w:val="0051429B"/>
    <w:rsid w:val="005206B9"/>
    <w:rsid w:val="0052449B"/>
    <w:rsid w:val="005254C6"/>
    <w:rsid w:val="00530798"/>
    <w:rsid w:val="00537AE7"/>
    <w:rsid w:val="0054011D"/>
    <w:rsid w:val="005434BD"/>
    <w:rsid w:val="00546734"/>
    <w:rsid w:val="00552490"/>
    <w:rsid w:val="00552604"/>
    <w:rsid w:val="00560598"/>
    <w:rsid w:val="005619F0"/>
    <w:rsid w:val="00563E84"/>
    <w:rsid w:val="00572E1B"/>
    <w:rsid w:val="00572FC8"/>
    <w:rsid w:val="005766A3"/>
    <w:rsid w:val="00585111"/>
    <w:rsid w:val="00594196"/>
    <w:rsid w:val="005C1A5D"/>
    <w:rsid w:val="005C744A"/>
    <w:rsid w:val="005D60CE"/>
    <w:rsid w:val="005E230C"/>
    <w:rsid w:val="005E2F0B"/>
    <w:rsid w:val="005E48B9"/>
    <w:rsid w:val="005F0A21"/>
    <w:rsid w:val="005F35A4"/>
    <w:rsid w:val="005F4CA0"/>
    <w:rsid w:val="006031B4"/>
    <w:rsid w:val="00603C04"/>
    <w:rsid w:val="00612A61"/>
    <w:rsid w:val="006163F3"/>
    <w:rsid w:val="006213AD"/>
    <w:rsid w:val="00621923"/>
    <w:rsid w:val="0062299D"/>
    <w:rsid w:val="006261B0"/>
    <w:rsid w:val="00627A6F"/>
    <w:rsid w:val="006301D4"/>
    <w:rsid w:val="006571E7"/>
    <w:rsid w:val="00660306"/>
    <w:rsid w:val="006633B2"/>
    <w:rsid w:val="00665E8A"/>
    <w:rsid w:val="00666CB1"/>
    <w:rsid w:val="006761FB"/>
    <w:rsid w:val="006830DC"/>
    <w:rsid w:val="00696F80"/>
    <w:rsid w:val="006A2F23"/>
    <w:rsid w:val="006B2458"/>
    <w:rsid w:val="006B3B74"/>
    <w:rsid w:val="006C04DF"/>
    <w:rsid w:val="006E1C79"/>
    <w:rsid w:val="006E6F6F"/>
    <w:rsid w:val="006F662B"/>
    <w:rsid w:val="006F7D8F"/>
    <w:rsid w:val="007028CB"/>
    <w:rsid w:val="00703974"/>
    <w:rsid w:val="0070520E"/>
    <w:rsid w:val="00715722"/>
    <w:rsid w:val="00716047"/>
    <w:rsid w:val="007208B1"/>
    <w:rsid w:val="00722FBB"/>
    <w:rsid w:val="00727D3F"/>
    <w:rsid w:val="00740B83"/>
    <w:rsid w:val="00742713"/>
    <w:rsid w:val="007434D6"/>
    <w:rsid w:val="0074358B"/>
    <w:rsid w:val="00752D20"/>
    <w:rsid w:val="007540F3"/>
    <w:rsid w:val="00767800"/>
    <w:rsid w:val="007736DC"/>
    <w:rsid w:val="00774344"/>
    <w:rsid w:val="007766D1"/>
    <w:rsid w:val="00785DDE"/>
    <w:rsid w:val="0078745B"/>
    <w:rsid w:val="0079301C"/>
    <w:rsid w:val="007944EE"/>
    <w:rsid w:val="007946DD"/>
    <w:rsid w:val="007A0469"/>
    <w:rsid w:val="007B0764"/>
    <w:rsid w:val="007B1AF2"/>
    <w:rsid w:val="007B7C7E"/>
    <w:rsid w:val="007C3A5C"/>
    <w:rsid w:val="007C40E2"/>
    <w:rsid w:val="007C5DF4"/>
    <w:rsid w:val="007C6ECC"/>
    <w:rsid w:val="007D7C22"/>
    <w:rsid w:val="007E44D8"/>
    <w:rsid w:val="007E5E2A"/>
    <w:rsid w:val="007F1AEF"/>
    <w:rsid w:val="007F30E6"/>
    <w:rsid w:val="008063DF"/>
    <w:rsid w:val="00807E40"/>
    <w:rsid w:val="008146AF"/>
    <w:rsid w:val="00823EDE"/>
    <w:rsid w:val="0082457B"/>
    <w:rsid w:val="00827C4B"/>
    <w:rsid w:val="008314C8"/>
    <w:rsid w:val="00833177"/>
    <w:rsid w:val="008350E0"/>
    <w:rsid w:val="00840835"/>
    <w:rsid w:val="00841BD5"/>
    <w:rsid w:val="00850450"/>
    <w:rsid w:val="00852DDD"/>
    <w:rsid w:val="00855291"/>
    <w:rsid w:val="00863D83"/>
    <w:rsid w:val="008738B6"/>
    <w:rsid w:val="008921E5"/>
    <w:rsid w:val="00895120"/>
    <w:rsid w:val="00895204"/>
    <w:rsid w:val="008A67DE"/>
    <w:rsid w:val="008B1648"/>
    <w:rsid w:val="008B370B"/>
    <w:rsid w:val="008C0570"/>
    <w:rsid w:val="008C0B88"/>
    <w:rsid w:val="008C2FE7"/>
    <w:rsid w:val="008C3365"/>
    <w:rsid w:val="008D4A4B"/>
    <w:rsid w:val="008D5DC5"/>
    <w:rsid w:val="008E0A68"/>
    <w:rsid w:val="008E399A"/>
    <w:rsid w:val="008E4206"/>
    <w:rsid w:val="008E7E09"/>
    <w:rsid w:val="008F69D6"/>
    <w:rsid w:val="00902296"/>
    <w:rsid w:val="00911031"/>
    <w:rsid w:val="00911DF8"/>
    <w:rsid w:val="0091455F"/>
    <w:rsid w:val="00916C0A"/>
    <w:rsid w:val="00917B8D"/>
    <w:rsid w:val="0092118B"/>
    <w:rsid w:val="00927215"/>
    <w:rsid w:val="009310CF"/>
    <w:rsid w:val="009321C5"/>
    <w:rsid w:val="009332E7"/>
    <w:rsid w:val="00933868"/>
    <w:rsid w:val="00943524"/>
    <w:rsid w:val="00946ECD"/>
    <w:rsid w:val="00953016"/>
    <w:rsid w:val="009564A3"/>
    <w:rsid w:val="00967AD0"/>
    <w:rsid w:val="009717E2"/>
    <w:rsid w:val="009768C2"/>
    <w:rsid w:val="00985905"/>
    <w:rsid w:val="00992721"/>
    <w:rsid w:val="009963AF"/>
    <w:rsid w:val="009A4EE5"/>
    <w:rsid w:val="009A60B0"/>
    <w:rsid w:val="009C3894"/>
    <w:rsid w:val="009C47AB"/>
    <w:rsid w:val="009C67E8"/>
    <w:rsid w:val="009D344A"/>
    <w:rsid w:val="009D6348"/>
    <w:rsid w:val="009E1D20"/>
    <w:rsid w:val="009E224B"/>
    <w:rsid w:val="009F2F13"/>
    <w:rsid w:val="009F4BB6"/>
    <w:rsid w:val="009F6DF4"/>
    <w:rsid w:val="00A02BD7"/>
    <w:rsid w:val="00A03B5D"/>
    <w:rsid w:val="00A03D13"/>
    <w:rsid w:val="00A062B6"/>
    <w:rsid w:val="00A13667"/>
    <w:rsid w:val="00A13B29"/>
    <w:rsid w:val="00A14711"/>
    <w:rsid w:val="00A160AE"/>
    <w:rsid w:val="00A2241A"/>
    <w:rsid w:val="00A2298E"/>
    <w:rsid w:val="00A33D9A"/>
    <w:rsid w:val="00A33E6C"/>
    <w:rsid w:val="00A35EFB"/>
    <w:rsid w:val="00A41038"/>
    <w:rsid w:val="00A41ECC"/>
    <w:rsid w:val="00A60224"/>
    <w:rsid w:val="00A63AAC"/>
    <w:rsid w:val="00A66551"/>
    <w:rsid w:val="00A6799C"/>
    <w:rsid w:val="00A7359B"/>
    <w:rsid w:val="00A93BD8"/>
    <w:rsid w:val="00A949DB"/>
    <w:rsid w:val="00AA05E7"/>
    <w:rsid w:val="00AA40B2"/>
    <w:rsid w:val="00AA599D"/>
    <w:rsid w:val="00AA7930"/>
    <w:rsid w:val="00AB0E1A"/>
    <w:rsid w:val="00AC77B5"/>
    <w:rsid w:val="00AE155E"/>
    <w:rsid w:val="00AE31F0"/>
    <w:rsid w:val="00AF6BB9"/>
    <w:rsid w:val="00B01AEB"/>
    <w:rsid w:val="00B11944"/>
    <w:rsid w:val="00B16F46"/>
    <w:rsid w:val="00B17170"/>
    <w:rsid w:val="00B21392"/>
    <w:rsid w:val="00B23DFB"/>
    <w:rsid w:val="00B30E2B"/>
    <w:rsid w:val="00B32871"/>
    <w:rsid w:val="00B4010C"/>
    <w:rsid w:val="00B44030"/>
    <w:rsid w:val="00B568F5"/>
    <w:rsid w:val="00B62868"/>
    <w:rsid w:val="00B67D17"/>
    <w:rsid w:val="00B74C6A"/>
    <w:rsid w:val="00B750E3"/>
    <w:rsid w:val="00B813E5"/>
    <w:rsid w:val="00B86509"/>
    <w:rsid w:val="00B8680C"/>
    <w:rsid w:val="00B86BD6"/>
    <w:rsid w:val="00B95474"/>
    <w:rsid w:val="00B963AF"/>
    <w:rsid w:val="00BA0C92"/>
    <w:rsid w:val="00BA1C17"/>
    <w:rsid w:val="00BA2CE6"/>
    <w:rsid w:val="00BA381E"/>
    <w:rsid w:val="00BB02EB"/>
    <w:rsid w:val="00BB41EC"/>
    <w:rsid w:val="00BB556B"/>
    <w:rsid w:val="00BD2554"/>
    <w:rsid w:val="00BD3491"/>
    <w:rsid w:val="00BD3D92"/>
    <w:rsid w:val="00BD7D18"/>
    <w:rsid w:val="00BE1DBC"/>
    <w:rsid w:val="00BE2F4F"/>
    <w:rsid w:val="00BE3A2A"/>
    <w:rsid w:val="00BE50EF"/>
    <w:rsid w:val="00BE6B7E"/>
    <w:rsid w:val="00BE6E61"/>
    <w:rsid w:val="00BE7160"/>
    <w:rsid w:val="00BF6E01"/>
    <w:rsid w:val="00BF6E05"/>
    <w:rsid w:val="00BF729D"/>
    <w:rsid w:val="00C10EFD"/>
    <w:rsid w:val="00C161F2"/>
    <w:rsid w:val="00C20AB0"/>
    <w:rsid w:val="00C21A48"/>
    <w:rsid w:val="00C227A7"/>
    <w:rsid w:val="00C27B0B"/>
    <w:rsid w:val="00C322DA"/>
    <w:rsid w:val="00C355A0"/>
    <w:rsid w:val="00C35CDE"/>
    <w:rsid w:val="00C3613D"/>
    <w:rsid w:val="00C4158B"/>
    <w:rsid w:val="00C44965"/>
    <w:rsid w:val="00C51CB2"/>
    <w:rsid w:val="00C54FF7"/>
    <w:rsid w:val="00C63828"/>
    <w:rsid w:val="00C7140D"/>
    <w:rsid w:val="00C71FBB"/>
    <w:rsid w:val="00C746EF"/>
    <w:rsid w:val="00C75B78"/>
    <w:rsid w:val="00C8026E"/>
    <w:rsid w:val="00C833BC"/>
    <w:rsid w:val="00C847B3"/>
    <w:rsid w:val="00C87803"/>
    <w:rsid w:val="00C9029A"/>
    <w:rsid w:val="00C90F86"/>
    <w:rsid w:val="00C97275"/>
    <w:rsid w:val="00CA30D6"/>
    <w:rsid w:val="00CA79AD"/>
    <w:rsid w:val="00CB1B1F"/>
    <w:rsid w:val="00CB1E91"/>
    <w:rsid w:val="00CD006E"/>
    <w:rsid w:val="00CD4669"/>
    <w:rsid w:val="00CD7DB1"/>
    <w:rsid w:val="00CE23F7"/>
    <w:rsid w:val="00CE3F9E"/>
    <w:rsid w:val="00CE5A51"/>
    <w:rsid w:val="00D0183D"/>
    <w:rsid w:val="00D02FF4"/>
    <w:rsid w:val="00D031CA"/>
    <w:rsid w:val="00D04FEA"/>
    <w:rsid w:val="00D07695"/>
    <w:rsid w:val="00D1223E"/>
    <w:rsid w:val="00D138EF"/>
    <w:rsid w:val="00D25D0C"/>
    <w:rsid w:val="00D26F75"/>
    <w:rsid w:val="00D334AD"/>
    <w:rsid w:val="00D36DBD"/>
    <w:rsid w:val="00D43EB9"/>
    <w:rsid w:val="00D478D3"/>
    <w:rsid w:val="00D51E07"/>
    <w:rsid w:val="00D52456"/>
    <w:rsid w:val="00D53961"/>
    <w:rsid w:val="00D6274B"/>
    <w:rsid w:val="00D655BC"/>
    <w:rsid w:val="00D747F0"/>
    <w:rsid w:val="00D80E5E"/>
    <w:rsid w:val="00D87E68"/>
    <w:rsid w:val="00D90FF0"/>
    <w:rsid w:val="00D97FDC"/>
    <w:rsid w:val="00DA415D"/>
    <w:rsid w:val="00DB46CB"/>
    <w:rsid w:val="00DB48C9"/>
    <w:rsid w:val="00DC2BF4"/>
    <w:rsid w:val="00DC527B"/>
    <w:rsid w:val="00DC5F8C"/>
    <w:rsid w:val="00DC7144"/>
    <w:rsid w:val="00DD4A43"/>
    <w:rsid w:val="00DD5FE4"/>
    <w:rsid w:val="00DE3C57"/>
    <w:rsid w:val="00DE44A2"/>
    <w:rsid w:val="00DE6446"/>
    <w:rsid w:val="00DF5E76"/>
    <w:rsid w:val="00DF5EBD"/>
    <w:rsid w:val="00DF651E"/>
    <w:rsid w:val="00E04148"/>
    <w:rsid w:val="00E04AB3"/>
    <w:rsid w:val="00E12D99"/>
    <w:rsid w:val="00E142E7"/>
    <w:rsid w:val="00E16896"/>
    <w:rsid w:val="00E3784A"/>
    <w:rsid w:val="00E37CDD"/>
    <w:rsid w:val="00E43EB7"/>
    <w:rsid w:val="00E44CA8"/>
    <w:rsid w:val="00E5451D"/>
    <w:rsid w:val="00E671CF"/>
    <w:rsid w:val="00E715D1"/>
    <w:rsid w:val="00E83E86"/>
    <w:rsid w:val="00E86EC2"/>
    <w:rsid w:val="00EA1356"/>
    <w:rsid w:val="00EA6B8B"/>
    <w:rsid w:val="00EB218D"/>
    <w:rsid w:val="00EB57B6"/>
    <w:rsid w:val="00EC5CFC"/>
    <w:rsid w:val="00EC6C9A"/>
    <w:rsid w:val="00ED03F4"/>
    <w:rsid w:val="00ED3C59"/>
    <w:rsid w:val="00ED688E"/>
    <w:rsid w:val="00EE08C1"/>
    <w:rsid w:val="00EE195D"/>
    <w:rsid w:val="00EE5998"/>
    <w:rsid w:val="00EF03EE"/>
    <w:rsid w:val="00EF0848"/>
    <w:rsid w:val="00EF6571"/>
    <w:rsid w:val="00F0381E"/>
    <w:rsid w:val="00F045AF"/>
    <w:rsid w:val="00F06AFB"/>
    <w:rsid w:val="00F1394D"/>
    <w:rsid w:val="00F13F42"/>
    <w:rsid w:val="00F14D71"/>
    <w:rsid w:val="00F15011"/>
    <w:rsid w:val="00F16BD7"/>
    <w:rsid w:val="00F20092"/>
    <w:rsid w:val="00F20BAE"/>
    <w:rsid w:val="00F234D8"/>
    <w:rsid w:val="00F327B9"/>
    <w:rsid w:val="00F4284B"/>
    <w:rsid w:val="00F4455C"/>
    <w:rsid w:val="00F563F6"/>
    <w:rsid w:val="00F564A4"/>
    <w:rsid w:val="00F60EEC"/>
    <w:rsid w:val="00F631F2"/>
    <w:rsid w:val="00F64DBE"/>
    <w:rsid w:val="00F67A20"/>
    <w:rsid w:val="00F72B84"/>
    <w:rsid w:val="00F84B60"/>
    <w:rsid w:val="00F943C3"/>
    <w:rsid w:val="00FA0DDA"/>
    <w:rsid w:val="00FB019B"/>
    <w:rsid w:val="00FB44A3"/>
    <w:rsid w:val="00FC1311"/>
    <w:rsid w:val="00FD6F26"/>
    <w:rsid w:val="00FE293C"/>
    <w:rsid w:val="00FE5C4E"/>
    <w:rsid w:val="00FF2C82"/>
    <w:rsid w:val="00FF6572"/>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180D20E"/>
  <w15:chartTrackingRefBased/>
  <w15:docId w15:val="{58EECAAD-CDB9-4617-BC95-DE89337A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C0570"/>
    <w:pPr>
      <w:widowControl w:val="0"/>
      <w:suppressAutoHyphens/>
      <w:spacing w:before="57" w:after="100" w:line="360" w:lineRule="auto"/>
      <w:jc w:val="both"/>
    </w:pPr>
    <w:rPr>
      <w:rFonts w:eastAsia="WenQuanYi Zen Hei" w:cs="Lohit Hindi"/>
      <w:color w:val="00000A"/>
      <w:kern w:val="1"/>
      <w:sz w:val="24"/>
      <w:szCs w:val="24"/>
      <w:lang w:eastAsia="zh-CN" w:bidi="hi-IN"/>
    </w:rPr>
  </w:style>
  <w:style w:type="paragraph" w:styleId="Cmsor1">
    <w:name w:val="heading 1"/>
    <w:basedOn w:val="Cmsor"/>
    <w:next w:val="Cmsor2"/>
    <w:qFormat/>
    <w:rsid w:val="00CE5A51"/>
    <w:pPr>
      <w:pageBreakBefore/>
      <w:numPr>
        <w:numId w:val="3"/>
      </w:numPr>
      <w:spacing w:before="57" w:after="100"/>
      <w:ind w:left="567" w:hanging="567"/>
      <w:outlineLvl w:val="0"/>
    </w:pPr>
    <w:rPr>
      <w:b/>
      <w:bCs/>
      <w:sz w:val="36"/>
      <w:szCs w:val="32"/>
    </w:rPr>
  </w:style>
  <w:style w:type="paragraph" w:styleId="Cmsor2">
    <w:name w:val="heading 2"/>
    <w:basedOn w:val="Cmsor1"/>
    <w:next w:val="Cmsor3"/>
    <w:qFormat/>
    <w:rsid w:val="00CE5A51"/>
    <w:pPr>
      <w:pageBreakBefore w:val="0"/>
      <w:numPr>
        <w:ilvl w:val="1"/>
      </w:numPr>
      <w:ind w:left="851" w:hanging="857"/>
      <w:outlineLvl w:val="1"/>
    </w:pPr>
    <w:rPr>
      <w:sz w:val="32"/>
    </w:rPr>
  </w:style>
  <w:style w:type="paragraph" w:styleId="Cmsor3">
    <w:name w:val="heading 3"/>
    <w:basedOn w:val="Cmsor2"/>
    <w:next w:val="Szvegtrzs"/>
    <w:qFormat/>
    <w:rsid w:val="002172B8"/>
    <w:pPr>
      <w:numPr>
        <w:ilvl w:val="2"/>
      </w:numPr>
      <w:ind w:left="1276" w:hanging="1276"/>
      <w:outlineLvl w:val="2"/>
    </w:pPr>
    <w:rPr>
      <w:sz w:val="28"/>
      <w:szCs w:val="30"/>
    </w:rPr>
  </w:style>
  <w:style w:type="paragraph" w:styleId="Cmsor4">
    <w:name w:val="heading 4"/>
    <w:basedOn w:val="Cmsor3"/>
    <w:next w:val="Norml"/>
    <w:link w:val="Cmsor4Char"/>
    <w:uiPriority w:val="9"/>
    <w:unhideWhenUsed/>
    <w:qFormat/>
    <w:rsid w:val="002172B8"/>
    <w:pPr>
      <w:numPr>
        <w:ilvl w:val="3"/>
      </w:numPr>
      <w:ind w:left="709" w:hanging="709"/>
      <w:outlineLvl w:val="3"/>
    </w:pPr>
    <w:rPr>
      <w:i/>
      <w:iCs/>
    </w:rPr>
  </w:style>
  <w:style w:type="paragraph" w:styleId="Cmsor5">
    <w:name w:val="heading 5"/>
    <w:basedOn w:val="Norml"/>
    <w:next w:val="Norml"/>
    <w:link w:val="Cmsor5Char"/>
    <w:uiPriority w:val="9"/>
    <w:semiHidden/>
    <w:unhideWhenUsed/>
    <w:qFormat/>
    <w:rsid w:val="00F563F6"/>
    <w:pPr>
      <w:keepNext/>
      <w:keepLines/>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F563F6"/>
    <w:pPr>
      <w:keepNext/>
      <w:keepLines/>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F563F6"/>
    <w:pPr>
      <w:keepNext/>
      <w:keepLines/>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F563F6"/>
    <w:pPr>
      <w:keepNext/>
      <w:keepLines/>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563F6"/>
    <w:pPr>
      <w:keepNext/>
      <w:keepLines/>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uiPriority w:val="99"/>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rsid w:val="00F563F6"/>
    <w:pPr>
      <w:pageBreakBefore/>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F563F6"/>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F563F6"/>
    <w:pPr>
      <w:keepLines/>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val="en-US" w:eastAsia="en-US" w:bidi="ar-SA"/>
    </w:rPr>
  </w:style>
  <w:style w:type="paragraph" w:styleId="TJ1">
    <w:name w:val="toc 1"/>
    <w:basedOn w:val="Norml"/>
    <w:next w:val="Norml"/>
    <w:autoRedefine/>
    <w:uiPriority w:val="39"/>
    <w:unhideWhenUsed/>
    <w:rsid w:val="00F563F6"/>
    <w:rPr>
      <w:rFonts w:cs="Mangal"/>
      <w:szCs w:val="21"/>
    </w:rPr>
  </w:style>
  <w:style w:type="character" w:styleId="Hiperhivatkozs">
    <w:name w:val="Hyperlink"/>
    <w:basedOn w:val="Bekezdsalapbettpusa"/>
    <w:uiPriority w:val="99"/>
    <w:unhideWhenUsed/>
    <w:rsid w:val="00F563F6"/>
    <w:rPr>
      <w:color w:val="0563C1" w:themeColor="hyperlink"/>
      <w:u w:val="single"/>
    </w:rPr>
  </w:style>
  <w:style w:type="character" w:customStyle="1" w:styleId="Cmsor4Char">
    <w:name w:val="Címsor 4 Char"/>
    <w:basedOn w:val="Bekezdsalapbettpusa"/>
    <w:link w:val="Cmsor4"/>
    <w:uiPriority w:val="9"/>
    <w:rsid w:val="002172B8"/>
    <w:rPr>
      <w:rFonts w:ascii="Arial" w:eastAsia="WenQuanYi Zen Hei" w:hAnsi="Arial" w:cs="Lohit Hindi"/>
      <w:b/>
      <w:bCs/>
      <w:i/>
      <w:iCs/>
      <w:color w:val="00000A"/>
      <w:kern w:val="1"/>
      <w:sz w:val="28"/>
      <w:szCs w:val="30"/>
      <w:lang w:eastAsia="zh-CN" w:bidi="hi-IN"/>
    </w:rPr>
  </w:style>
  <w:style w:type="character" w:customStyle="1" w:styleId="Cmsor5Char">
    <w:name w:val="Címsor 5 Char"/>
    <w:basedOn w:val="Bekezdsalapbettpusa"/>
    <w:link w:val="Cmsor5"/>
    <w:uiPriority w:val="9"/>
    <w:semiHidden/>
    <w:rsid w:val="00F563F6"/>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563F6"/>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563F6"/>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563F6"/>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563F6"/>
    <w:rPr>
      <w:rFonts w:asciiTheme="majorHAnsi" w:eastAsiaTheme="majorEastAsia" w:hAnsiTheme="majorHAnsi" w:cs="Mangal"/>
      <w:i/>
      <w:iCs/>
      <w:color w:val="272727" w:themeColor="text1" w:themeTint="D8"/>
      <w:kern w:val="1"/>
      <w:sz w:val="21"/>
      <w:szCs w:val="19"/>
      <w:lang w:eastAsia="zh-CN" w:bidi="hi-IN"/>
    </w:rPr>
  </w:style>
  <w:style w:type="character" w:styleId="Kiemels">
    <w:name w:val="Emphasis"/>
    <w:basedOn w:val="Bekezdsalapbettpusa"/>
    <w:uiPriority w:val="20"/>
    <w:qFormat/>
    <w:rsid w:val="002172B8"/>
    <w:rPr>
      <w:i/>
      <w:iCs/>
    </w:rPr>
  </w:style>
  <w:style w:type="character" w:customStyle="1" w:styleId="SzvegtrzsChar">
    <w:name w:val="Szövegtörzs Char"/>
    <w:basedOn w:val="Bekezdsalapbettpusa"/>
    <w:link w:val="Szvegtrzs"/>
    <w:rsid w:val="002172B8"/>
    <w:rPr>
      <w:rFonts w:eastAsia="WenQuanYi Zen Hei" w:cs="Lohit Hindi"/>
      <w:color w:val="00000A"/>
      <w:kern w:val="1"/>
      <w:sz w:val="24"/>
      <w:szCs w:val="24"/>
      <w:lang w:eastAsia="zh-CN" w:bidi="hi-IN"/>
    </w:rPr>
  </w:style>
  <w:style w:type="paragraph" w:styleId="TJ2">
    <w:name w:val="toc 2"/>
    <w:basedOn w:val="Norml"/>
    <w:next w:val="Norml"/>
    <w:autoRedefine/>
    <w:uiPriority w:val="39"/>
    <w:unhideWhenUsed/>
    <w:rsid w:val="002172B8"/>
    <w:pPr>
      <w:ind w:left="240"/>
    </w:pPr>
    <w:rPr>
      <w:rFonts w:cs="Mangal"/>
      <w:szCs w:val="21"/>
    </w:rPr>
  </w:style>
  <w:style w:type="paragraph" w:styleId="TJ3">
    <w:name w:val="toc 3"/>
    <w:basedOn w:val="Norml"/>
    <w:next w:val="Norml"/>
    <w:autoRedefine/>
    <w:uiPriority w:val="39"/>
    <w:unhideWhenUsed/>
    <w:rsid w:val="002172B8"/>
    <w:pPr>
      <w:ind w:left="480"/>
    </w:pPr>
    <w:rPr>
      <w:rFonts w:cs="Mangal"/>
      <w:szCs w:val="21"/>
    </w:rPr>
  </w:style>
  <w:style w:type="character" w:customStyle="1" w:styleId="lfejChar">
    <w:name w:val="Élőfej Char"/>
    <w:basedOn w:val="Bekezdsalapbettpusa"/>
    <w:link w:val="lfej"/>
    <w:uiPriority w:val="99"/>
    <w:rsid w:val="00D031CA"/>
    <w:rPr>
      <w:rFonts w:eastAsia="WenQuanYi Zen Hei" w:cs="Lohit Hindi"/>
      <w:b/>
      <w:color w:val="00000A"/>
      <w:kern w:val="1"/>
      <w:sz w:val="24"/>
      <w:szCs w:val="24"/>
      <w:lang w:eastAsia="zh-CN" w:bidi="hi-IN"/>
    </w:rPr>
  </w:style>
  <w:style w:type="paragraph" w:styleId="Listaszerbekezds">
    <w:name w:val="List Paragraph"/>
    <w:basedOn w:val="Norml"/>
    <w:uiPriority w:val="34"/>
    <w:qFormat/>
    <w:rsid w:val="00F045AF"/>
    <w:pPr>
      <w:ind w:left="720"/>
      <w:contextualSpacing/>
    </w:pPr>
    <w:rPr>
      <w:rFonts w:cs="Mangal"/>
      <w:szCs w:val="21"/>
    </w:rPr>
  </w:style>
  <w:style w:type="character" w:styleId="Feloldatlanmegemlts">
    <w:name w:val="Unresolved Mention"/>
    <w:basedOn w:val="Bekezdsalapbettpusa"/>
    <w:uiPriority w:val="99"/>
    <w:semiHidden/>
    <w:unhideWhenUsed/>
    <w:rsid w:val="00481CF7"/>
    <w:rPr>
      <w:color w:val="605E5C"/>
      <w:shd w:val="clear" w:color="auto" w:fill="E1DFDD"/>
    </w:rPr>
  </w:style>
  <w:style w:type="paragraph" w:styleId="brajegyzk">
    <w:name w:val="table of figures"/>
    <w:basedOn w:val="Norml"/>
    <w:next w:val="Norml"/>
    <w:uiPriority w:val="99"/>
    <w:unhideWhenUsed/>
    <w:rsid w:val="00D52456"/>
    <w:rPr>
      <w:rFonts w:cs="Mangal"/>
      <w:szCs w:val="21"/>
    </w:rPr>
  </w:style>
  <w:style w:type="character" w:styleId="Mrltotthiperhivatkozs">
    <w:name w:val="FollowedHyperlink"/>
    <w:basedOn w:val="Bekezdsalapbettpusa"/>
    <w:uiPriority w:val="99"/>
    <w:semiHidden/>
    <w:unhideWhenUsed/>
    <w:rsid w:val="00CD00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5904">
      <w:bodyDiv w:val="1"/>
      <w:marLeft w:val="0"/>
      <w:marRight w:val="0"/>
      <w:marTop w:val="0"/>
      <w:marBottom w:val="0"/>
      <w:divBdr>
        <w:top w:val="none" w:sz="0" w:space="0" w:color="auto"/>
        <w:left w:val="none" w:sz="0" w:space="0" w:color="auto"/>
        <w:bottom w:val="none" w:sz="0" w:space="0" w:color="auto"/>
        <w:right w:val="none" w:sz="0" w:space="0" w:color="auto"/>
      </w:divBdr>
    </w:div>
    <w:div w:id="69928349">
      <w:bodyDiv w:val="1"/>
      <w:marLeft w:val="0"/>
      <w:marRight w:val="0"/>
      <w:marTop w:val="0"/>
      <w:marBottom w:val="0"/>
      <w:divBdr>
        <w:top w:val="none" w:sz="0" w:space="0" w:color="auto"/>
        <w:left w:val="none" w:sz="0" w:space="0" w:color="auto"/>
        <w:bottom w:val="none" w:sz="0" w:space="0" w:color="auto"/>
        <w:right w:val="none" w:sz="0" w:space="0" w:color="auto"/>
      </w:divBdr>
    </w:div>
    <w:div w:id="229383901">
      <w:bodyDiv w:val="1"/>
      <w:marLeft w:val="0"/>
      <w:marRight w:val="0"/>
      <w:marTop w:val="0"/>
      <w:marBottom w:val="0"/>
      <w:divBdr>
        <w:top w:val="none" w:sz="0" w:space="0" w:color="auto"/>
        <w:left w:val="none" w:sz="0" w:space="0" w:color="auto"/>
        <w:bottom w:val="none" w:sz="0" w:space="0" w:color="auto"/>
        <w:right w:val="none" w:sz="0" w:space="0" w:color="auto"/>
      </w:divBdr>
    </w:div>
    <w:div w:id="400374404">
      <w:bodyDiv w:val="1"/>
      <w:marLeft w:val="0"/>
      <w:marRight w:val="0"/>
      <w:marTop w:val="0"/>
      <w:marBottom w:val="0"/>
      <w:divBdr>
        <w:top w:val="none" w:sz="0" w:space="0" w:color="auto"/>
        <w:left w:val="none" w:sz="0" w:space="0" w:color="auto"/>
        <w:bottom w:val="none" w:sz="0" w:space="0" w:color="auto"/>
        <w:right w:val="none" w:sz="0" w:space="0" w:color="auto"/>
      </w:divBdr>
    </w:div>
    <w:div w:id="441191607">
      <w:bodyDiv w:val="1"/>
      <w:marLeft w:val="0"/>
      <w:marRight w:val="0"/>
      <w:marTop w:val="0"/>
      <w:marBottom w:val="0"/>
      <w:divBdr>
        <w:top w:val="none" w:sz="0" w:space="0" w:color="auto"/>
        <w:left w:val="none" w:sz="0" w:space="0" w:color="auto"/>
        <w:bottom w:val="none" w:sz="0" w:space="0" w:color="auto"/>
        <w:right w:val="none" w:sz="0" w:space="0" w:color="auto"/>
      </w:divBdr>
    </w:div>
    <w:div w:id="450167964">
      <w:bodyDiv w:val="1"/>
      <w:marLeft w:val="0"/>
      <w:marRight w:val="0"/>
      <w:marTop w:val="0"/>
      <w:marBottom w:val="0"/>
      <w:divBdr>
        <w:top w:val="none" w:sz="0" w:space="0" w:color="auto"/>
        <w:left w:val="none" w:sz="0" w:space="0" w:color="auto"/>
        <w:bottom w:val="none" w:sz="0" w:space="0" w:color="auto"/>
        <w:right w:val="none" w:sz="0" w:space="0" w:color="auto"/>
      </w:divBdr>
    </w:div>
    <w:div w:id="696126105">
      <w:bodyDiv w:val="1"/>
      <w:marLeft w:val="0"/>
      <w:marRight w:val="0"/>
      <w:marTop w:val="0"/>
      <w:marBottom w:val="0"/>
      <w:divBdr>
        <w:top w:val="none" w:sz="0" w:space="0" w:color="auto"/>
        <w:left w:val="none" w:sz="0" w:space="0" w:color="auto"/>
        <w:bottom w:val="none" w:sz="0" w:space="0" w:color="auto"/>
        <w:right w:val="none" w:sz="0" w:space="0" w:color="auto"/>
      </w:divBdr>
    </w:div>
    <w:div w:id="1054088012">
      <w:bodyDiv w:val="1"/>
      <w:marLeft w:val="0"/>
      <w:marRight w:val="0"/>
      <w:marTop w:val="0"/>
      <w:marBottom w:val="0"/>
      <w:divBdr>
        <w:top w:val="none" w:sz="0" w:space="0" w:color="auto"/>
        <w:left w:val="none" w:sz="0" w:space="0" w:color="auto"/>
        <w:bottom w:val="none" w:sz="0" w:space="0" w:color="auto"/>
        <w:right w:val="none" w:sz="0" w:space="0" w:color="auto"/>
      </w:divBdr>
    </w:div>
    <w:div w:id="1082994092">
      <w:bodyDiv w:val="1"/>
      <w:marLeft w:val="0"/>
      <w:marRight w:val="0"/>
      <w:marTop w:val="0"/>
      <w:marBottom w:val="0"/>
      <w:divBdr>
        <w:top w:val="none" w:sz="0" w:space="0" w:color="auto"/>
        <w:left w:val="none" w:sz="0" w:space="0" w:color="auto"/>
        <w:bottom w:val="none" w:sz="0" w:space="0" w:color="auto"/>
        <w:right w:val="none" w:sz="0" w:space="0" w:color="auto"/>
      </w:divBdr>
    </w:div>
    <w:div w:id="1113011285">
      <w:bodyDiv w:val="1"/>
      <w:marLeft w:val="0"/>
      <w:marRight w:val="0"/>
      <w:marTop w:val="0"/>
      <w:marBottom w:val="0"/>
      <w:divBdr>
        <w:top w:val="none" w:sz="0" w:space="0" w:color="auto"/>
        <w:left w:val="none" w:sz="0" w:space="0" w:color="auto"/>
        <w:bottom w:val="none" w:sz="0" w:space="0" w:color="auto"/>
        <w:right w:val="none" w:sz="0" w:space="0" w:color="auto"/>
      </w:divBdr>
    </w:div>
    <w:div w:id="1226571836">
      <w:bodyDiv w:val="1"/>
      <w:marLeft w:val="0"/>
      <w:marRight w:val="0"/>
      <w:marTop w:val="0"/>
      <w:marBottom w:val="0"/>
      <w:divBdr>
        <w:top w:val="none" w:sz="0" w:space="0" w:color="auto"/>
        <w:left w:val="none" w:sz="0" w:space="0" w:color="auto"/>
        <w:bottom w:val="none" w:sz="0" w:space="0" w:color="auto"/>
        <w:right w:val="none" w:sz="0" w:space="0" w:color="auto"/>
      </w:divBdr>
    </w:div>
    <w:div w:id="1273171699">
      <w:bodyDiv w:val="1"/>
      <w:marLeft w:val="0"/>
      <w:marRight w:val="0"/>
      <w:marTop w:val="0"/>
      <w:marBottom w:val="0"/>
      <w:divBdr>
        <w:top w:val="none" w:sz="0" w:space="0" w:color="auto"/>
        <w:left w:val="none" w:sz="0" w:space="0" w:color="auto"/>
        <w:bottom w:val="none" w:sz="0" w:space="0" w:color="auto"/>
        <w:right w:val="none" w:sz="0" w:space="0" w:color="auto"/>
      </w:divBdr>
    </w:div>
    <w:div w:id="1569920039">
      <w:bodyDiv w:val="1"/>
      <w:marLeft w:val="0"/>
      <w:marRight w:val="0"/>
      <w:marTop w:val="0"/>
      <w:marBottom w:val="0"/>
      <w:divBdr>
        <w:top w:val="none" w:sz="0" w:space="0" w:color="auto"/>
        <w:left w:val="none" w:sz="0" w:space="0" w:color="auto"/>
        <w:bottom w:val="none" w:sz="0" w:space="0" w:color="auto"/>
        <w:right w:val="none" w:sz="0" w:space="0" w:color="auto"/>
      </w:divBdr>
    </w:div>
    <w:div w:id="1735081785">
      <w:bodyDiv w:val="1"/>
      <w:marLeft w:val="0"/>
      <w:marRight w:val="0"/>
      <w:marTop w:val="0"/>
      <w:marBottom w:val="0"/>
      <w:divBdr>
        <w:top w:val="none" w:sz="0" w:space="0" w:color="auto"/>
        <w:left w:val="none" w:sz="0" w:space="0" w:color="auto"/>
        <w:bottom w:val="none" w:sz="0" w:space="0" w:color="auto"/>
        <w:right w:val="none" w:sz="0" w:space="0" w:color="auto"/>
      </w:divBdr>
    </w:div>
    <w:div w:id="1766421603">
      <w:bodyDiv w:val="1"/>
      <w:marLeft w:val="0"/>
      <w:marRight w:val="0"/>
      <w:marTop w:val="0"/>
      <w:marBottom w:val="0"/>
      <w:divBdr>
        <w:top w:val="none" w:sz="0" w:space="0" w:color="auto"/>
        <w:left w:val="none" w:sz="0" w:space="0" w:color="auto"/>
        <w:bottom w:val="none" w:sz="0" w:space="0" w:color="auto"/>
        <w:right w:val="none" w:sz="0" w:space="0" w:color="auto"/>
      </w:divBdr>
    </w:div>
    <w:div w:id="1820999867">
      <w:bodyDiv w:val="1"/>
      <w:marLeft w:val="0"/>
      <w:marRight w:val="0"/>
      <w:marTop w:val="0"/>
      <w:marBottom w:val="0"/>
      <w:divBdr>
        <w:top w:val="none" w:sz="0" w:space="0" w:color="auto"/>
        <w:left w:val="none" w:sz="0" w:space="0" w:color="auto"/>
        <w:bottom w:val="none" w:sz="0" w:space="0" w:color="auto"/>
        <w:right w:val="none" w:sz="0" w:space="0" w:color="auto"/>
      </w:divBdr>
    </w:div>
    <w:div w:id="204132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npmjs.com/package/bcrypt" TargetMode="External"/><Relationship Id="rId21" Type="http://schemas.openxmlformats.org/officeDocument/2006/relationships/image" Target="media/image11.png"/><Relationship Id="rId34" Type="http://schemas.openxmlformats.org/officeDocument/2006/relationships/hyperlink" Target="https://react.dev/" TargetMode="External"/><Relationship Id="rId42" Type="http://schemas.openxmlformats.org/officeDocument/2006/relationships/hyperlink" Target="https://www.npmjs.com/package/jsonwebtoken" TargetMode="External"/><Relationship Id="rId47" Type="http://schemas.openxmlformats.org/officeDocument/2006/relationships/hyperlink" Target="https://www.figma.com/community" TargetMode="External"/><Relationship Id="rId50" Type="http://schemas.openxmlformats.org/officeDocument/2006/relationships/hyperlink" Target="https://copilot.microsoft.com/chats/2NdgYvP5ByRcUUyzTwfoJ" TargetMode="External"/><Relationship Id="rId55" Type="http://schemas.openxmlformats.org/officeDocument/2006/relationships/hyperlink" Target="https://imocent.hu/wp-content/uploads/2022/11/IMG_4061.jpg"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hub.hellowp.io/docs/tudasbazis/hasznos-eszkozok/kodszerkeszto-vscode/"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tutorialspoint.com/nextjs/index.htm" TargetMode="External"/><Relationship Id="rId37" Type="http://schemas.openxmlformats.org/officeDocument/2006/relationships/hyperlink" Target="https://purecalculators.com/hu/bcrypt-password-generator" TargetMode="External"/><Relationship Id="rId40" Type="http://schemas.openxmlformats.org/officeDocument/2006/relationships/hyperlink" Target="https://www.mbsz.hu/tagjaink/" TargetMode="External"/><Relationship Id="rId45" Type="http://schemas.openxmlformats.org/officeDocument/2006/relationships/hyperlink" Target="https://www.npmjs.com/package/@faker-js/faker" TargetMode="External"/><Relationship Id="rId53" Type="http://schemas.openxmlformats.org/officeDocument/2006/relationships/hyperlink" Target="https://stackoverflow.com/questions" TargetMode="External"/><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oadfocus.com/hu-hu/glossary/next-js" TargetMode="External"/><Relationship Id="rId35" Type="http://schemas.openxmlformats.org/officeDocument/2006/relationships/hyperlink" Target="https://react-typescript-cheatsheet.netlify.app/docs/basic/setup" TargetMode="External"/><Relationship Id="rId43" Type="http://schemas.openxmlformats.org/officeDocument/2006/relationships/hyperlink" Target="https://leafletjs.com/reference.html" TargetMode="External"/><Relationship Id="rId48" Type="http://schemas.openxmlformats.org/officeDocument/2006/relationships/hyperlink" Target="https://www.figma.com/design/1xEKhx3TU1MBcktTcSa7Ph/PL%C3%81ZA%C3%81SZ-webpage-design-idea?node-id=0-1&amp;t=XHS9elKIWVvMbRXp-1" TargetMode="External"/><Relationship Id="rId56" Type="http://schemas.openxmlformats.org/officeDocument/2006/relationships/hyperlink" Target="https://www.nyugat.hu/var/improxy/bnl1Z2F0XENsYXNzZXNcRkhEUGljdHVyZQ__/10/78/1078351_savaria_plaza.jpg?m=1727792123" TargetMode="External"/><Relationship Id="rId8" Type="http://schemas.openxmlformats.org/officeDocument/2006/relationships/footnotes" Target="footnotes.xml"/><Relationship Id="rId51" Type="http://schemas.openxmlformats.org/officeDocument/2006/relationships/hyperlink" Target="https://github.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u.legacy.reactjs.org/tutorial/tutorial.html" TargetMode="External"/><Relationship Id="rId38" Type="http://schemas.openxmlformats.org/officeDocument/2006/relationships/hyperlink" Target="https://nordvpn.com/blog/what-is-bcrypt/" TargetMode="External"/><Relationship Id="rId46" Type="http://schemas.openxmlformats.org/officeDocument/2006/relationships/hyperlink" Target="https://www.canva.com/hu_hu/" TargetMode="External"/><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mui.com/?srsltid=AfmBOopy03q1CCbAr7XwyyqFwO1MXQ67mP_978CUimKdr2XE8OTEZ9za" TargetMode="External"/><Relationship Id="rId54" Type="http://schemas.openxmlformats.org/officeDocument/2006/relationships/hyperlink" Target="https://www.globalplaza.hu/img/up/img_211886_zalaplaza.jp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3schools.com/REACT/DEFAULT.ASP" TargetMode="External"/><Relationship Id="rId49" Type="http://schemas.openxmlformats.org/officeDocument/2006/relationships/hyperlink" Target="https://openai.com/index/chatgpt/" TargetMode="External"/><Relationship Id="rId57" Type="http://schemas.openxmlformats.org/officeDocument/2006/relationships/hyperlink" Target="https://i0.wp.com/cyberpress.hu/wp-content/uploads/2019/04/sopron-pl%C3%A1za.jpg?fit=985%2C491&amp;ssl=1" TargetMode="External"/><Relationship Id="rId10" Type="http://schemas.openxmlformats.org/officeDocument/2006/relationships/image" Target="media/image1.png"/><Relationship Id="rId31" Type="http://schemas.openxmlformats.org/officeDocument/2006/relationships/hyperlink" Target="https://nextjs.org/docs" TargetMode="External"/><Relationship Id="rId44" Type="http://schemas.openxmlformats.org/officeDocument/2006/relationships/hyperlink" Target="https://react-leaflet.js.org/" TargetMode="External"/><Relationship Id="rId52" Type="http://schemas.openxmlformats.org/officeDocument/2006/relationships/hyperlink" Target="https://www.youtube.com/" TargetMode="External"/><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abo\Desktop\Szakdolgozat%20template%20NTSZKI%202023-24%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A56721C4821A4343BC0B6C762E6D43AE" ma:contentTypeVersion="16" ma:contentTypeDescription="Új dokumentum létrehozása." ma:contentTypeScope="" ma:versionID="d313b9f472ef18e99e5fab5913c1b6a3">
  <xsd:schema xmlns:xsd="http://www.w3.org/2001/XMLSchema" xmlns:xs="http://www.w3.org/2001/XMLSchema" xmlns:p="http://schemas.microsoft.com/office/2006/metadata/properties" xmlns:ns2="0c623519-09cd-4cf9-9996-6474a2bb6b0c" xmlns:ns3="70da260b-5db0-4b76-bedf-8138e7edae9c" targetNamespace="http://schemas.microsoft.com/office/2006/metadata/properties" ma:root="true" ma:fieldsID="69aaa8d0ea5530115020464bf614b80e" ns2:_="" ns3:_="">
    <xsd:import namespace="0c623519-09cd-4cf9-9996-6474a2bb6b0c"/>
    <xsd:import namespace="70da260b-5db0-4b76-bedf-8138e7edae9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TaxCatchAll" minOccurs="0"/>
                <xsd:element ref="ns2:MediaServiceGenerationTime" minOccurs="0"/>
                <xsd:element ref="ns2:MediaServiceEventHashCode" minOccurs="0"/>
                <xsd:element ref="ns2:MediaServiceOCR" minOccurs="0"/>
                <xsd:element ref="ns2:lcf76f155ced4ddcb4097134ff3c332f" minOccurs="0"/>
                <xsd:element ref="ns2:MediaServiceDateTaken"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623519-09cd-4cf9-9996-6474a2bb6b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Képcímkék" ma:readOnly="false" ma:fieldId="{5cf76f15-5ced-4ddc-b409-7134ff3c332f}" ma:taxonomyMulti="true" ma:sspId="213d8f37-9fe8-4575-95b4-2dc126388051"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0da260b-5db0-4b76-bedf-8138e7edae9c"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element name="TaxCatchAll" ma:index="12" nillable="true" ma:displayName="Taxonomy Catch All Column" ma:hidden="true" ma:list="{e1fcce4a-d626-45b7-a177-e535425768ae}" ma:internalName="TaxCatchAll" ma:showField="CatchAllData" ma:web="70da260b-5db0-4b76-bedf-8138e7edae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3A3BECC5-AD1E-45C2-8932-C7E15A0E2DE6}">
  <ds:schemaRefs>
    <ds:schemaRef ds:uri="http://schemas.microsoft.com/sharepoint/v3/contenttype/forms"/>
  </ds:schemaRefs>
</ds:datastoreItem>
</file>

<file path=customXml/itemProps2.xml><?xml version="1.0" encoding="utf-8"?>
<ds:datastoreItem xmlns:ds="http://schemas.openxmlformats.org/officeDocument/2006/customXml" ds:itemID="{04F2B695-E6BC-403A-9260-5A25482CA7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623519-09cd-4cf9-9996-6474a2bb6b0c"/>
    <ds:schemaRef ds:uri="70da260b-5db0-4b76-bedf-8138e7edae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7FC76F-04CA-4E87-87D0-12E1CA7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template NTSZKI 2023-24 (1).dotx</Template>
  <TotalTime>0</TotalTime>
  <Pages>50</Pages>
  <Words>5823</Words>
  <Characters>40186</Characters>
  <Application>Microsoft Office Word</Application>
  <DocSecurity>0</DocSecurity>
  <Lines>334</Lines>
  <Paragraphs>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Károly Hustikker</dc:creator>
  <cp:keywords/>
  <cp:lastModifiedBy>Hustikker Szabolcs</cp:lastModifiedBy>
  <cp:revision>40</cp:revision>
  <cp:lastPrinted>1899-12-31T23:00:00Z</cp:lastPrinted>
  <dcterms:created xsi:type="dcterms:W3CDTF">2025-03-28T07:06:00Z</dcterms:created>
  <dcterms:modified xsi:type="dcterms:W3CDTF">2025-03-31T07:13:00Z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af3f7fd-5cd4-4287-9002-aceb9af13c42_Enabled">
    <vt:lpwstr>true</vt:lpwstr>
  </property>
  <property fmtid="{D5CDD505-2E9C-101B-9397-08002B2CF9AE}" pid="3" name="MSIP_Label_caf3f7fd-5cd4-4287-9002-aceb9af13c42_SetDate">
    <vt:lpwstr>2021-05-11T14:25:13Z</vt:lpwstr>
  </property>
  <property fmtid="{D5CDD505-2E9C-101B-9397-08002B2CF9AE}" pid="4" name="MSIP_Label_caf3f7fd-5cd4-4287-9002-aceb9af13c42_Method">
    <vt:lpwstr>Privileged</vt:lpwstr>
  </property>
  <property fmtid="{D5CDD505-2E9C-101B-9397-08002B2CF9AE}" pid="5" name="MSIP_Label_caf3f7fd-5cd4-4287-9002-aceb9af13c42_Name">
    <vt:lpwstr>Public</vt:lpwstr>
  </property>
  <property fmtid="{D5CDD505-2E9C-101B-9397-08002B2CF9AE}" pid="6" name="MSIP_Label_caf3f7fd-5cd4-4287-9002-aceb9af13c42_SiteId">
    <vt:lpwstr>a2b53be5-734e-4e6c-ab0d-d184f60fd917</vt:lpwstr>
  </property>
  <property fmtid="{D5CDD505-2E9C-101B-9397-08002B2CF9AE}" pid="7" name="MSIP_Label_caf3f7fd-5cd4-4287-9002-aceb9af13c42_ActionId">
    <vt:lpwstr>3accf7b1-19aa-41db-8fac-11cec66c669c</vt:lpwstr>
  </property>
  <property fmtid="{D5CDD505-2E9C-101B-9397-08002B2CF9AE}" pid="8" name="MSIP_Label_caf3f7fd-5cd4-4287-9002-aceb9af13c42_ContentBits">
    <vt:lpwstr>2</vt:lpwstr>
  </property>
</Properties>
</file>